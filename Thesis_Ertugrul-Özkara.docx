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53FDF2B6" wp14:editId="5055248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8923923"/>
      <w:r w:rsidRPr="00992A1D">
        <w:lastRenderedPageBreak/>
        <w:t>Abstract</w:t>
      </w:r>
      <w:bookmarkEnd w:id="0"/>
    </w:p>
    <w:p w:rsidR="00952696" w:rsidRDefault="00952696" w:rsidP="00952696"/>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523305"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p>
    <w:p w:rsidR="004C3AE2" w:rsidRDefault="00387FE8" w:rsidP="00D8035E">
      <w:pPr>
        <w:pStyle w:val="berschrift1"/>
        <w:numPr>
          <w:ilvl w:val="0"/>
          <w:numId w:val="0"/>
        </w:numPr>
        <w:ind w:left="360" w:hanging="360"/>
        <w:rPr>
          <w:lang w:val="en-US"/>
        </w:rPr>
      </w:pPr>
      <w:bookmarkStart w:id="1" w:name="_Toc488923924"/>
      <w:proofErr w:type="spellStart"/>
      <w:r w:rsidRPr="001F48B8">
        <w:rPr>
          <w:lang w:val="en-US"/>
        </w:rPr>
        <w:lastRenderedPageBreak/>
        <w:t>Inhaltsverzeichnis</w:t>
      </w:r>
      <w:bookmarkEnd w:id="1"/>
      <w:proofErr w:type="spellEnd"/>
    </w:p>
    <w:p w:rsidR="00D8035E" w:rsidRPr="00D8035E" w:rsidRDefault="00D8035E" w:rsidP="00D8035E">
      <w:pPr>
        <w:rPr>
          <w:lang w:val="en-US"/>
        </w:rPr>
      </w:pPr>
    </w:p>
    <w:p w:rsidR="00CF7730"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8923923" w:history="1">
        <w:r w:rsidR="00CF7730" w:rsidRPr="00612FF4">
          <w:rPr>
            <w:rStyle w:val="Hyperlink"/>
            <w:noProof/>
          </w:rPr>
          <w:t>Abstract</w:t>
        </w:r>
        <w:r w:rsidR="00CF7730">
          <w:rPr>
            <w:noProof/>
            <w:webHidden/>
          </w:rPr>
          <w:tab/>
        </w:r>
        <w:r w:rsidR="00CF7730">
          <w:rPr>
            <w:noProof/>
            <w:webHidden/>
          </w:rPr>
          <w:fldChar w:fldCharType="begin"/>
        </w:r>
        <w:r w:rsidR="00CF7730">
          <w:rPr>
            <w:noProof/>
            <w:webHidden/>
          </w:rPr>
          <w:instrText xml:space="preserve"> PAGEREF _Toc488923923 \h </w:instrText>
        </w:r>
        <w:r w:rsidR="00CF7730">
          <w:rPr>
            <w:noProof/>
            <w:webHidden/>
          </w:rPr>
        </w:r>
        <w:r w:rsidR="00CF7730">
          <w:rPr>
            <w:noProof/>
            <w:webHidden/>
          </w:rPr>
          <w:fldChar w:fldCharType="separate"/>
        </w:r>
        <w:r w:rsidR="00CF7730">
          <w:rPr>
            <w:noProof/>
            <w:webHidden/>
          </w:rPr>
          <w:t>III</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3924" w:history="1">
        <w:r w:rsidR="00CF7730" w:rsidRPr="00612FF4">
          <w:rPr>
            <w:rStyle w:val="Hyperlink"/>
            <w:noProof/>
            <w:lang w:val="en-US"/>
          </w:rPr>
          <w:t>Inhaltsverzeichnis</w:t>
        </w:r>
        <w:r w:rsidR="00CF7730">
          <w:rPr>
            <w:noProof/>
            <w:webHidden/>
          </w:rPr>
          <w:tab/>
        </w:r>
        <w:r w:rsidR="00CF7730">
          <w:rPr>
            <w:noProof/>
            <w:webHidden/>
          </w:rPr>
          <w:fldChar w:fldCharType="begin"/>
        </w:r>
        <w:r w:rsidR="00CF7730">
          <w:rPr>
            <w:noProof/>
            <w:webHidden/>
          </w:rPr>
          <w:instrText xml:space="preserve"> PAGEREF _Toc488923924 \h </w:instrText>
        </w:r>
        <w:r w:rsidR="00CF7730">
          <w:rPr>
            <w:noProof/>
            <w:webHidden/>
          </w:rPr>
        </w:r>
        <w:r w:rsidR="00CF7730">
          <w:rPr>
            <w:noProof/>
            <w:webHidden/>
          </w:rPr>
          <w:fldChar w:fldCharType="separate"/>
        </w:r>
        <w:r w:rsidR="00CF7730">
          <w:rPr>
            <w:noProof/>
            <w:webHidden/>
          </w:rPr>
          <w:t>V</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3925" w:history="1">
        <w:r w:rsidR="00CF7730" w:rsidRPr="00612FF4">
          <w:rPr>
            <w:rStyle w:val="Hyperlink"/>
            <w:noProof/>
          </w:rPr>
          <w:t>Abbildungsverzeichnis</w:t>
        </w:r>
        <w:r w:rsidR="00CF7730">
          <w:rPr>
            <w:noProof/>
            <w:webHidden/>
          </w:rPr>
          <w:tab/>
        </w:r>
        <w:r w:rsidR="00CF7730">
          <w:rPr>
            <w:noProof/>
            <w:webHidden/>
          </w:rPr>
          <w:fldChar w:fldCharType="begin"/>
        </w:r>
        <w:r w:rsidR="00CF7730">
          <w:rPr>
            <w:noProof/>
            <w:webHidden/>
          </w:rPr>
          <w:instrText xml:space="preserve"> PAGEREF _Toc488923925 \h </w:instrText>
        </w:r>
        <w:r w:rsidR="00CF7730">
          <w:rPr>
            <w:noProof/>
            <w:webHidden/>
          </w:rPr>
        </w:r>
        <w:r w:rsidR="00CF7730">
          <w:rPr>
            <w:noProof/>
            <w:webHidden/>
          </w:rPr>
          <w:fldChar w:fldCharType="separate"/>
        </w:r>
        <w:r w:rsidR="00CF7730">
          <w:rPr>
            <w:noProof/>
            <w:webHidden/>
          </w:rPr>
          <w:t>IX</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3926" w:history="1">
        <w:r w:rsidR="00CF7730" w:rsidRPr="00612FF4">
          <w:rPr>
            <w:rStyle w:val="Hyperlink"/>
            <w:noProof/>
          </w:rPr>
          <w:t>Tabellenverzeichnis</w:t>
        </w:r>
        <w:r w:rsidR="00CF7730">
          <w:rPr>
            <w:noProof/>
            <w:webHidden/>
          </w:rPr>
          <w:tab/>
        </w:r>
        <w:r w:rsidR="00CF7730">
          <w:rPr>
            <w:noProof/>
            <w:webHidden/>
          </w:rPr>
          <w:fldChar w:fldCharType="begin"/>
        </w:r>
        <w:r w:rsidR="00CF7730">
          <w:rPr>
            <w:noProof/>
            <w:webHidden/>
          </w:rPr>
          <w:instrText xml:space="preserve"> PAGEREF _Toc488923926 \h </w:instrText>
        </w:r>
        <w:r w:rsidR="00CF7730">
          <w:rPr>
            <w:noProof/>
            <w:webHidden/>
          </w:rPr>
        </w:r>
        <w:r w:rsidR="00CF7730">
          <w:rPr>
            <w:noProof/>
            <w:webHidden/>
          </w:rPr>
          <w:fldChar w:fldCharType="separate"/>
        </w:r>
        <w:r w:rsidR="00CF7730">
          <w:rPr>
            <w:noProof/>
            <w:webHidden/>
          </w:rPr>
          <w:t>XI</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3927" w:history="1">
        <w:r w:rsidR="00CF7730" w:rsidRPr="00612FF4">
          <w:rPr>
            <w:rStyle w:val="Hyperlink"/>
            <w:noProof/>
          </w:rPr>
          <w:t>Abkürzungsverzeichnis</w:t>
        </w:r>
        <w:r w:rsidR="00CF7730">
          <w:rPr>
            <w:noProof/>
            <w:webHidden/>
          </w:rPr>
          <w:tab/>
        </w:r>
        <w:r w:rsidR="00CF7730">
          <w:rPr>
            <w:noProof/>
            <w:webHidden/>
          </w:rPr>
          <w:fldChar w:fldCharType="begin"/>
        </w:r>
        <w:r w:rsidR="00CF7730">
          <w:rPr>
            <w:noProof/>
            <w:webHidden/>
          </w:rPr>
          <w:instrText xml:space="preserve"> PAGEREF _Toc488923927 \h </w:instrText>
        </w:r>
        <w:r w:rsidR="00CF7730">
          <w:rPr>
            <w:noProof/>
            <w:webHidden/>
          </w:rPr>
        </w:r>
        <w:r w:rsidR="00CF7730">
          <w:rPr>
            <w:noProof/>
            <w:webHidden/>
          </w:rPr>
          <w:fldChar w:fldCharType="separate"/>
        </w:r>
        <w:r w:rsidR="00CF7730">
          <w:rPr>
            <w:noProof/>
            <w:webHidden/>
          </w:rPr>
          <w:t>XIII</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3928" w:history="1">
        <w:r w:rsidR="00CF7730" w:rsidRPr="00612FF4">
          <w:rPr>
            <w:rStyle w:val="Hyperlink"/>
            <w:noProof/>
          </w:rPr>
          <w:t>1</w:t>
        </w:r>
        <w:r w:rsidR="00CF7730">
          <w:rPr>
            <w:rFonts w:eastAsiaTheme="minorEastAsia"/>
            <w:noProof/>
            <w:sz w:val="22"/>
            <w:lang w:eastAsia="de-DE"/>
          </w:rPr>
          <w:tab/>
        </w:r>
        <w:r w:rsidR="00CF7730" w:rsidRPr="00612FF4">
          <w:rPr>
            <w:rStyle w:val="Hyperlink"/>
            <w:noProof/>
          </w:rPr>
          <w:t>Einleitung</w:t>
        </w:r>
        <w:r w:rsidR="00CF7730">
          <w:rPr>
            <w:noProof/>
            <w:webHidden/>
          </w:rPr>
          <w:tab/>
        </w:r>
        <w:r w:rsidR="00CF7730">
          <w:rPr>
            <w:noProof/>
            <w:webHidden/>
          </w:rPr>
          <w:fldChar w:fldCharType="begin"/>
        </w:r>
        <w:r w:rsidR="00CF7730">
          <w:rPr>
            <w:noProof/>
            <w:webHidden/>
          </w:rPr>
          <w:instrText xml:space="preserve"> PAGEREF _Toc488923928 \h </w:instrText>
        </w:r>
        <w:r w:rsidR="00CF7730">
          <w:rPr>
            <w:noProof/>
            <w:webHidden/>
          </w:rPr>
        </w:r>
        <w:r w:rsidR="00CF7730">
          <w:rPr>
            <w:noProof/>
            <w:webHidden/>
          </w:rPr>
          <w:fldChar w:fldCharType="separate"/>
        </w:r>
        <w:r w:rsidR="00CF7730">
          <w:rPr>
            <w:noProof/>
            <w:webHidden/>
          </w:rPr>
          <w:t>15</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3929" w:history="1">
        <w:r w:rsidR="00CF7730" w:rsidRPr="00612FF4">
          <w:rPr>
            <w:rStyle w:val="Hyperlink"/>
            <w:noProof/>
          </w:rPr>
          <w:t>2</w:t>
        </w:r>
        <w:r w:rsidR="00CF7730">
          <w:rPr>
            <w:rFonts w:eastAsiaTheme="minorEastAsia"/>
            <w:noProof/>
            <w:sz w:val="22"/>
            <w:lang w:eastAsia="de-DE"/>
          </w:rPr>
          <w:tab/>
        </w:r>
        <w:r w:rsidR="00CF7730" w:rsidRPr="00612FF4">
          <w:rPr>
            <w:rStyle w:val="Hyperlink"/>
            <w:noProof/>
          </w:rPr>
          <w:t>Grundlagen</w:t>
        </w:r>
        <w:r w:rsidR="00CF7730">
          <w:rPr>
            <w:noProof/>
            <w:webHidden/>
          </w:rPr>
          <w:tab/>
        </w:r>
        <w:r w:rsidR="00CF7730">
          <w:rPr>
            <w:noProof/>
            <w:webHidden/>
          </w:rPr>
          <w:fldChar w:fldCharType="begin"/>
        </w:r>
        <w:r w:rsidR="00CF7730">
          <w:rPr>
            <w:noProof/>
            <w:webHidden/>
          </w:rPr>
          <w:instrText xml:space="preserve"> PAGEREF _Toc488923929 \h </w:instrText>
        </w:r>
        <w:r w:rsidR="00CF7730">
          <w:rPr>
            <w:noProof/>
            <w:webHidden/>
          </w:rPr>
        </w:r>
        <w:r w:rsidR="00CF7730">
          <w:rPr>
            <w:noProof/>
            <w:webHidden/>
          </w:rPr>
          <w:fldChar w:fldCharType="separate"/>
        </w:r>
        <w:r w:rsidR="00CF7730">
          <w:rPr>
            <w:noProof/>
            <w:webHidden/>
          </w:rPr>
          <w:t>16</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30" w:history="1">
        <w:r w:rsidR="00CF7730" w:rsidRPr="00612FF4">
          <w:rPr>
            <w:rStyle w:val="Hyperlink"/>
            <w:noProof/>
          </w:rPr>
          <w:t>2.1</w:t>
        </w:r>
        <w:r w:rsidR="00CF7730">
          <w:rPr>
            <w:rFonts w:eastAsiaTheme="minorEastAsia"/>
            <w:noProof/>
            <w:sz w:val="22"/>
            <w:lang w:eastAsia="de-DE"/>
          </w:rPr>
          <w:tab/>
        </w:r>
        <w:r w:rsidR="00CF7730" w:rsidRPr="00612FF4">
          <w:rPr>
            <w:rStyle w:val="Hyperlink"/>
            <w:noProof/>
          </w:rPr>
          <w:t>Definition</w:t>
        </w:r>
        <w:r w:rsidR="00CF7730">
          <w:rPr>
            <w:noProof/>
            <w:webHidden/>
          </w:rPr>
          <w:tab/>
        </w:r>
        <w:r w:rsidR="00CF7730">
          <w:rPr>
            <w:noProof/>
            <w:webHidden/>
          </w:rPr>
          <w:fldChar w:fldCharType="begin"/>
        </w:r>
        <w:r w:rsidR="00CF7730">
          <w:rPr>
            <w:noProof/>
            <w:webHidden/>
          </w:rPr>
          <w:instrText xml:space="preserve"> PAGEREF _Toc488923930 \h </w:instrText>
        </w:r>
        <w:r w:rsidR="00CF7730">
          <w:rPr>
            <w:noProof/>
            <w:webHidden/>
          </w:rPr>
        </w:r>
        <w:r w:rsidR="00CF7730">
          <w:rPr>
            <w:noProof/>
            <w:webHidden/>
          </w:rPr>
          <w:fldChar w:fldCharType="separate"/>
        </w:r>
        <w:r w:rsidR="00CF7730">
          <w:rPr>
            <w:noProof/>
            <w:webHidden/>
          </w:rPr>
          <w:t>17</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31" w:history="1">
        <w:r w:rsidR="00CF7730" w:rsidRPr="00612FF4">
          <w:rPr>
            <w:rStyle w:val="Hyperlink"/>
            <w:noProof/>
          </w:rPr>
          <w:t>2.2</w:t>
        </w:r>
        <w:r w:rsidR="00CF7730">
          <w:rPr>
            <w:rFonts w:eastAsiaTheme="minorEastAsia"/>
            <w:noProof/>
            <w:sz w:val="22"/>
            <w:lang w:eastAsia="de-DE"/>
          </w:rPr>
          <w:tab/>
        </w:r>
        <w:r w:rsidR="00CF7730" w:rsidRPr="00612FF4">
          <w:rPr>
            <w:rStyle w:val="Hyperlink"/>
            <w:noProof/>
          </w:rPr>
          <w:t>Was ist Versionsverwaltung</w:t>
        </w:r>
        <w:r w:rsidR="00CF7730">
          <w:rPr>
            <w:noProof/>
            <w:webHidden/>
          </w:rPr>
          <w:tab/>
        </w:r>
        <w:r w:rsidR="00CF7730">
          <w:rPr>
            <w:noProof/>
            <w:webHidden/>
          </w:rPr>
          <w:fldChar w:fldCharType="begin"/>
        </w:r>
        <w:r w:rsidR="00CF7730">
          <w:rPr>
            <w:noProof/>
            <w:webHidden/>
          </w:rPr>
          <w:instrText xml:space="preserve"> PAGEREF _Toc488923931 \h </w:instrText>
        </w:r>
        <w:r w:rsidR="00CF7730">
          <w:rPr>
            <w:noProof/>
            <w:webHidden/>
          </w:rPr>
        </w:r>
        <w:r w:rsidR="00CF7730">
          <w:rPr>
            <w:noProof/>
            <w:webHidden/>
          </w:rPr>
          <w:fldChar w:fldCharType="separate"/>
        </w:r>
        <w:r w:rsidR="00CF7730">
          <w:rPr>
            <w:noProof/>
            <w:webHidden/>
          </w:rPr>
          <w:t>18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32" w:history="1">
        <w:r w:rsidR="00CF7730" w:rsidRPr="00612FF4">
          <w:rPr>
            <w:rStyle w:val="Hyperlink"/>
            <w:noProof/>
          </w:rPr>
          <w:t>2.3</w:t>
        </w:r>
        <w:r w:rsidR="00CF7730">
          <w:rPr>
            <w:rFonts w:eastAsiaTheme="minorEastAsia"/>
            <w:noProof/>
            <w:sz w:val="22"/>
            <w:lang w:eastAsia="de-DE"/>
          </w:rPr>
          <w:tab/>
        </w:r>
        <w:r w:rsidR="00CF7730" w:rsidRPr="00612FF4">
          <w:rPr>
            <w:rStyle w:val="Hyperlink"/>
            <w:noProof/>
          </w:rPr>
          <w:t>Vorteile einer Versionsverwaltung</w:t>
        </w:r>
        <w:r w:rsidR="00CF7730">
          <w:rPr>
            <w:noProof/>
            <w:webHidden/>
          </w:rPr>
          <w:tab/>
        </w:r>
        <w:r w:rsidR="00CF7730">
          <w:rPr>
            <w:noProof/>
            <w:webHidden/>
          </w:rPr>
          <w:fldChar w:fldCharType="begin"/>
        </w:r>
        <w:r w:rsidR="00CF7730">
          <w:rPr>
            <w:noProof/>
            <w:webHidden/>
          </w:rPr>
          <w:instrText xml:space="preserve"> PAGEREF _Toc488923932 \h </w:instrText>
        </w:r>
        <w:r w:rsidR="00CF7730">
          <w:rPr>
            <w:noProof/>
            <w:webHidden/>
          </w:rPr>
        </w:r>
        <w:r w:rsidR="00CF7730">
          <w:rPr>
            <w:noProof/>
            <w:webHidden/>
          </w:rPr>
          <w:fldChar w:fldCharType="separate"/>
        </w:r>
        <w:r w:rsidR="00CF7730">
          <w:rPr>
            <w:noProof/>
            <w:webHidden/>
          </w:rPr>
          <w:t>19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33" w:history="1">
        <w:r w:rsidR="00CF7730" w:rsidRPr="00612FF4">
          <w:rPr>
            <w:rStyle w:val="Hyperlink"/>
            <w:noProof/>
          </w:rPr>
          <w:t>2.4</w:t>
        </w:r>
        <w:r w:rsidR="00CF7730">
          <w:rPr>
            <w:rFonts w:eastAsiaTheme="minorEastAsia"/>
            <w:noProof/>
            <w:sz w:val="22"/>
            <w:lang w:eastAsia="de-DE"/>
          </w:rPr>
          <w:tab/>
        </w:r>
        <w:r w:rsidR="00CF7730" w:rsidRPr="00612FF4">
          <w:rPr>
            <w:rStyle w:val="Hyperlink"/>
            <w:noProof/>
          </w:rPr>
          <w:t>Geschichte der Versionsverwaltung</w:t>
        </w:r>
        <w:r w:rsidR="00CF7730">
          <w:rPr>
            <w:noProof/>
            <w:webHidden/>
          </w:rPr>
          <w:tab/>
        </w:r>
        <w:r w:rsidR="00CF7730">
          <w:rPr>
            <w:noProof/>
            <w:webHidden/>
          </w:rPr>
          <w:fldChar w:fldCharType="begin"/>
        </w:r>
        <w:r w:rsidR="00CF7730">
          <w:rPr>
            <w:noProof/>
            <w:webHidden/>
          </w:rPr>
          <w:instrText xml:space="preserve"> PAGEREF _Toc488923933 \h </w:instrText>
        </w:r>
        <w:r w:rsidR="00CF7730">
          <w:rPr>
            <w:noProof/>
            <w:webHidden/>
          </w:rPr>
        </w:r>
        <w:r w:rsidR="00CF7730">
          <w:rPr>
            <w:noProof/>
            <w:webHidden/>
          </w:rPr>
          <w:fldChar w:fldCharType="separate"/>
        </w:r>
        <w:r w:rsidR="00CF7730">
          <w:rPr>
            <w:noProof/>
            <w:webHidden/>
          </w:rPr>
          <w:t>20</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34" w:history="1">
        <w:r w:rsidR="00CF7730" w:rsidRPr="00612FF4">
          <w:rPr>
            <w:rStyle w:val="Hyperlink"/>
            <w:noProof/>
          </w:rPr>
          <w:t>2.4.1</w:t>
        </w:r>
        <w:r w:rsidR="00CF7730">
          <w:rPr>
            <w:rFonts w:eastAsiaTheme="minorEastAsia"/>
            <w:noProof/>
            <w:sz w:val="22"/>
            <w:lang w:eastAsia="de-DE"/>
          </w:rPr>
          <w:tab/>
        </w:r>
        <w:r w:rsidR="00CF7730" w:rsidRPr="00612FF4">
          <w:rPr>
            <w:rStyle w:val="Hyperlink"/>
            <w:noProof/>
          </w:rPr>
          <w:t>SCCS</w:t>
        </w:r>
        <w:r w:rsidR="00CF7730">
          <w:rPr>
            <w:noProof/>
            <w:webHidden/>
          </w:rPr>
          <w:tab/>
        </w:r>
        <w:r w:rsidR="00CF7730">
          <w:rPr>
            <w:noProof/>
            <w:webHidden/>
          </w:rPr>
          <w:fldChar w:fldCharType="begin"/>
        </w:r>
        <w:r w:rsidR="00CF7730">
          <w:rPr>
            <w:noProof/>
            <w:webHidden/>
          </w:rPr>
          <w:instrText xml:space="preserve"> PAGEREF _Toc488923934 \h </w:instrText>
        </w:r>
        <w:r w:rsidR="00CF7730">
          <w:rPr>
            <w:noProof/>
            <w:webHidden/>
          </w:rPr>
        </w:r>
        <w:r w:rsidR="00CF7730">
          <w:rPr>
            <w:noProof/>
            <w:webHidden/>
          </w:rPr>
          <w:fldChar w:fldCharType="separate"/>
        </w:r>
        <w:r w:rsidR="00CF7730">
          <w:rPr>
            <w:noProof/>
            <w:webHidden/>
          </w:rPr>
          <w:t>21</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35" w:history="1">
        <w:r w:rsidR="00CF7730" w:rsidRPr="00612FF4">
          <w:rPr>
            <w:rStyle w:val="Hyperlink"/>
            <w:noProof/>
          </w:rPr>
          <w:t>2.4.2</w:t>
        </w:r>
        <w:r w:rsidR="00CF7730">
          <w:rPr>
            <w:rFonts w:eastAsiaTheme="minorEastAsia"/>
            <w:noProof/>
            <w:sz w:val="22"/>
            <w:lang w:eastAsia="de-DE"/>
          </w:rPr>
          <w:tab/>
        </w:r>
        <w:r w:rsidR="00CF7730" w:rsidRPr="00612FF4">
          <w:rPr>
            <w:rStyle w:val="Hyperlink"/>
            <w:noProof/>
          </w:rPr>
          <w:t>CVS</w:t>
        </w:r>
        <w:r w:rsidR="00CF7730">
          <w:rPr>
            <w:noProof/>
            <w:webHidden/>
          </w:rPr>
          <w:tab/>
        </w:r>
        <w:r w:rsidR="00CF7730">
          <w:rPr>
            <w:noProof/>
            <w:webHidden/>
          </w:rPr>
          <w:fldChar w:fldCharType="begin"/>
        </w:r>
        <w:r w:rsidR="00CF7730">
          <w:rPr>
            <w:noProof/>
            <w:webHidden/>
          </w:rPr>
          <w:instrText xml:space="preserve"> PAGEREF _Toc488923935 \h </w:instrText>
        </w:r>
        <w:r w:rsidR="00CF7730">
          <w:rPr>
            <w:noProof/>
            <w:webHidden/>
          </w:rPr>
        </w:r>
        <w:r w:rsidR="00CF7730">
          <w:rPr>
            <w:noProof/>
            <w:webHidden/>
          </w:rPr>
          <w:fldChar w:fldCharType="separate"/>
        </w:r>
        <w:r w:rsidR="00CF7730">
          <w:rPr>
            <w:noProof/>
            <w:webHidden/>
          </w:rPr>
          <w:t>21</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36" w:history="1">
        <w:r w:rsidR="00CF7730" w:rsidRPr="00612FF4">
          <w:rPr>
            <w:rStyle w:val="Hyperlink"/>
            <w:noProof/>
          </w:rPr>
          <w:t>2.4.3</w:t>
        </w:r>
        <w:r w:rsidR="00CF7730">
          <w:rPr>
            <w:rFonts w:eastAsiaTheme="minorEastAsia"/>
            <w:noProof/>
            <w:sz w:val="22"/>
            <w:lang w:eastAsia="de-DE"/>
          </w:rPr>
          <w:tab/>
        </w:r>
        <w:r w:rsidR="00CF7730" w:rsidRPr="00612FF4">
          <w:rPr>
            <w:rStyle w:val="Hyperlink"/>
            <w:noProof/>
          </w:rPr>
          <w:t>SVN</w:t>
        </w:r>
        <w:r w:rsidR="00CF7730">
          <w:rPr>
            <w:noProof/>
            <w:webHidden/>
          </w:rPr>
          <w:tab/>
        </w:r>
        <w:r w:rsidR="00CF7730">
          <w:rPr>
            <w:noProof/>
            <w:webHidden/>
          </w:rPr>
          <w:fldChar w:fldCharType="begin"/>
        </w:r>
        <w:r w:rsidR="00CF7730">
          <w:rPr>
            <w:noProof/>
            <w:webHidden/>
          </w:rPr>
          <w:instrText xml:space="preserve"> PAGEREF _Toc488923936 \h </w:instrText>
        </w:r>
        <w:r w:rsidR="00CF7730">
          <w:rPr>
            <w:noProof/>
            <w:webHidden/>
          </w:rPr>
        </w:r>
        <w:r w:rsidR="00CF7730">
          <w:rPr>
            <w:noProof/>
            <w:webHidden/>
          </w:rPr>
          <w:fldChar w:fldCharType="separate"/>
        </w:r>
        <w:r w:rsidR="00CF7730">
          <w:rPr>
            <w:noProof/>
            <w:webHidden/>
          </w:rPr>
          <w:t>22</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37" w:history="1">
        <w:r w:rsidR="00CF7730" w:rsidRPr="00612FF4">
          <w:rPr>
            <w:rStyle w:val="Hyperlink"/>
            <w:noProof/>
          </w:rPr>
          <w:t>2.5</w:t>
        </w:r>
        <w:r w:rsidR="00CF7730">
          <w:rPr>
            <w:rFonts w:eastAsiaTheme="minorEastAsia"/>
            <w:noProof/>
            <w:sz w:val="22"/>
            <w:lang w:eastAsia="de-DE"/>
          </w:rPr>
          <w:tab/>
        </w:r>
        <w:r w:rsidR="00CF7730" w:rsidRPr="00612FF4">
          <w:rPr>
            <w:rStyle w:val="Hyperlink"/>
            <w:noProof/>
          </w:rPr>
          <w:t>Bekannte Versionsverwaltungssysteme</w:t>
        </w:r>
        <w:r w:rsidR="00CF7730">
          <w:rPr>
            <w:noProof/>
            <w:webHidden/>
          </w:rPr>
          <w:tab/>
        </w:r>
        <w:r w:rsidR="00CF7730">
          <w:rPr>
            <w:noProof/>
            <w:webHidden/>
          </w:rPr>
          <w:fldChar w:fldCharType="begin"/>
        </w:r>
        <w:r w:rsidR="00CF7730">
          <w:rPr>
            <w:noProof/>
            <w:webHidden/>
          </w:rPr>
          <w:instrText xml:space="preserve"> PAGEREF _Toc488923937 \h </w:instrText>
        </w:r>
        <w:r w:rsidR="00CF7730">
          <w:rPr>
            <w:noProof/>
            <w:webHidden/>
          </w:rPr>
        </w:r>
        <w:r w:rsidR="00CF7730">
          <w:rPr>
            <w:noProof/>
            <w:webHidden/>
          </w:rPr>
          <w:fldChar w:fldCharType="separate"/>
        </w:r>
        <w:r w:rsidR="00CF7730">
          <w:rPr>
            <w:noProof/>
            <w:webHidden/>
          </w:rPr>
          <w:t>23</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38" w:history="1">
        <w:r w:rsidR="00CF7730" w:rsidRPr="00612FF4">
          <w:rPr>
            <w:rStyle w:val="Hyperlink"/>
            <w:noProof/>
          </w:rPr>
          <w:t>2.5.1</w:t>
        </w:r>
        <w:r w:rsidR="00CF7730">
          <w:rPr>
            <w:rFonts w:eastAsiaTheme="minorEastAsia"/>
            <w:noProof/>
            <w:sz w:val="22"/>
            <w:lang w:eastAsia="de-DE"/>
          </w:rPr>
          <w:tab/>
        </w:r>
        <w:r w:rsidR="00CF7730" w:rsidRPr="00612FF4">
          <w:rPr>
            <w:rStyle w:val="Hyperlink"/>
            <w:noProof/>
          </w:rPr>
          <w:t>CVS</w:t>
        </w:r>
        <w:r w:rsidR="00CF7730">
          <w:rPr>
            <w:noProof/>
            <w:webHidden/>
          </w:rPr>
          <w:tab/>
        </w:r>
        <w:r w:rsidR="00CF7730">
          <w:rPr>
            <w:noProof/>
            <w:webHidden/>
          </w:rPr>
          <w:fldChar w:fldCharType="begin"/>
        </w:r>
        <w:r w:rsidR="00CF7730">
          <w:rPr>
            <w:noProof/>
            <w:webHidden/>
          </w:rPr>
          <w:instrText xml:space="preserve"> PAGEREF _Toc488923938 \h </w:instrText>
        </w:r>
        <w:r w:rsidR="00CF7730">
          <w:rPr>
            <w:noProof/>
            <w:webHidden/>
          </w:rPr>
        </w:r>
        <w:r w:rsidR="00CF7730">
          <w:rPr>
            <w:noProof/>
            <w:webHidden/>
          </w:rPr>
          <w:fldChar w:fldCharType="separate"/>
        </w:r>
        <w:r w:rsidR="00CF7730">
          <w:rPr>
            <w:noProof/>
            <w:webHidden/>
          </w:rPr>
          <w:t>23</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39" w:history="1">
        <w:r w:rsidR="00CF7730" w:rsidRPr="00612FF4">
          <w:rPr>
            <w:rStyle w:val="Hyperlink"/>
            <w:noProof/>
          </w:rPr>
          <w:t>2.5.2</w:t>
        </w:r>
        <w:r w:rsidR="00CF7730">
          <w:rPr>
            <w:rFonts w:eastAsiaTheme="minorEastAsia"/>
            <w:noProof/>
            <w:sz w:val="22"/>
            <w:lang w:eastAsia="de-DE"/>
          </w:rPr>
          <w:tab/>
        </w:r>
        <w:r w:rsidR="00CF7730" w:rsidRPr="00612FF4">
          <w:rPr>
            <w:rStyle w:val="Hyperlink"/>
            <w:noProof/>
          </w:rPr>
          <w:t>SVN</w:t>
        </w:r>
        <w:r w:rsidR="00CF7730">
          <w:rPr>
            <w:noProof/>
            <w:webHidden/>
          </w:rPr>
          <w:tab/>
        </w:r>
        <w:r w:rsidR="00CF7730">
          <w:rPr>
            <w:noProof/>
            <w:webHidden/>
          </w:rPr>
          <w:fldChar w:fldCharType="begin"/>
        </w:r>
        <w:r w:rsidR="00CF7730">
          <w:rPr>
            <w:noProof/>
            <w:webHidden/>
          </w:rPr>
          <w:instrText xml:space="preserve"> PAGEREF _Toc488923939 \h </w:instrText>
        </w:r>
        <w:r w:rsidR="00CF7730">
          <w:rPr>
            <w:noProof/>
            <w:webHidden/>
          </w:rPr>
        </w:r>
        <w:r w:rsidR="00CF7730">
          <w:rPr>
            <w:noProof/>
            <w:webHidden/>
          </w:rPr>
          <w:fldChar w:fldCharType="separate"/>
        </w:r>
        <w:r w:rsidR="00CF7730">
          <w:rPr>
            <w:noProof/>
            <w:webHidden/>
          </w:rPr>
          <w:t>24</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40" w:history="1">
        <w:r w:rsidR="00CF7730" w:rsidRPr="00612FF4">
          <w:rPr>
            <w:rStyle w:val="Hyperlink"/>
            <w:noProof/>
          </w:rPr>
          <w:t>2.6</w:t>
        </w:r>
        <w:r w:rsidR="00CF7730">
          <w:rPr>
            <w:rFonts w:eastAsiaTheme="minorEastAsia"/>
            <w:noProof/>
            <w:sz w:val="22"/>
            <w:lang w:eastAsia="de-DE"/>
          </w:rPr>
          <w:tab/>
        </w:r>
        <w:r w:rsidR="00CF7730" w:rsidRPr="00612FF4">
          <w:rPr>
            <w:rStyle w:val="Hyperlink"/>
            <w:noProof/>
          </w:rPr>
          <w:t>Funktionsweise</w:t>
        </w:r>
        <w:r w:rsidR="00CF7730">
          <w:rPr>
            <w:noProof/>
            <w:webHidden/>
          </w:rPr>
          <w:tab/>
        </w:r>
        <w:r w:rsidR="00CF7730">
          <w:rPr>
            <w:noProof/>
            <w:webHidden/>
          </w:rPr>
          <w:fldChar w:fldCharType="begin"/>
        </w:r>
        <w:r w:rsidR="00CF7730">
          <w:rPr>
            <w:noProof/>
            <w:webHidden/>
          </w:rPr>
          <w:instrText xml:space="preserve"> PAGEREF _Toc488923940 \h </w:instrText>
        </w:r>
        <w:r w:rsidR="00CF7730">
          <w:rPr>
            <w:noProof/>
            <w:webHidden/>
          </w:rPr>
        </w:r>
        <w:r w:rsidR="00CF7730">
          <w:rPr>
            <w:noProof/>
            <w:webHidden/>
          </w:rPr>
          <w:fldChar w:fldCharType="separate"/>
        </w:r>
        <w:r w:rsidR="00CF7730">
          <w:rPr>
            <w:noProof/>
            <w:webHidden/>
          </w:rPr>
          <w:t>27</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1" w:history="1">
        <w:r w:rsidR="00CF7730" w:rsidRPr="00612FF4">
          <w:rPr>
            <w:rStyle w:val="Hyperlink"/>
            <w:noProof/>
          </w:rPr>
          <w:t>2.6.1</w:t>
        </w:r>
        <w:r w:rsidR="00CF7730">
          <w:rPr>
            <w:rFonts w:eastAsiaTheme="minorEastAsia"/>
            <w:noProof/>
            <w:sz w:val="22"/>
            <w:lang w:eastAsia="de-DE"/>
          </w:rPr>
          <w:tab/>
        </w:r>
        <w:r w:rsidR="00CF7730" w:rsidRPr="00612FF4">
          <w:rPr>
            <w:rStyle w:val="Hyperlink"/>
            <w:noProof/>
          </w:rPr>
          <w:t>Problem(e)</w:t>
        </w:r>
        <w:r w:rsidR="00CF7730">
          <w:rPr>
            <w:noProof/>
            <w:webHidden/>
          </w:rPr>
          <w:tab/>
        </w:r>
        <w:r w:rsidR="00CF7730">
          <w:rPr>
            <w:noProof/>
            <w:webHidden/>
          </w:rPr>
          <w:fldChar w:fldCharType="begin"/>
        </w:r>
        <w:r w:rsidR="00CF7730">
          <w:rPr>
            <w:noProof/>
            <w:webHidden/>
          </w:rPr>
          <w:instrText xml:space="preserve"> PAGEREF _Toc488923941 \h </w:instrText>
        </w:r>
        <w:r w:rsidR="00CF7730">
          <w:rPr>
            <w:noProof/>
            <w:webHidden/>
          </w:rPr>
        </w:r>
        <w:r w:rsidR="00CF7730">
          <w:rPr>
            <w:noProof/>
            <w:webHidden/>
          </w:rPr>
          <w:fldChar w:fldCharType="separate"/>
        </w:r>
        <w:r w:rsidR="00CF7730">
          <w:rPr>
            <w:noProof/>
            <w:webHidden/>
          </w:rPr>
          <w:t>27</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2" w:history="1">
        <w:r w:rsidR="00CF7730" w:rsidRPr="00612FF4">
          <w:rPr>
            <w:rStyle w:val="Hyperlink"/>
            <w:noProof/>
          </w:rPr>
          <w:t>2.6.2</w:t>
        </w:r>
        <w:r w:rsidR="00CF7730">
          <w:rPr>
            <w:rFonts w:eastAsiaTheme="minorEastAsia"/>
            <w:noProof/>
            <w:sz w:val="22"/>
            <w:lang w:eastAsia="de-DE"/>
          </w:rPr>
          <w:tab/>
        </w:r>
        <w:r w:rsidR="00CF7730" w:rsidRPr="00612FF4">
          <w:rPr>
            <w:rStyle w:val="Hyperlink"/>
            <w:noProof/>
          </w:rPr>
          <w:t>Lösungswege</w:t>
        </w:r>
        <w:r w:rsidR="00CF7730">
          <w:rPr>
            <w:noProof/>
            <w:webHidden/>
          </w:rPr>
          <w:tab/>
        </w:r>
        <w:r w:rsidR="00CF7730">
          <w:rPr>
            <w:noProof/>
            <w:webHidden/>
          </w:rPr>
          <w:fldChar w:fldCharType="begin"/>
        </w:r>
        <w:r w:rsidR="00CF7730">
          <w:rPr>
            <w:noProof/>
            <w:webHidden/>
          </w:rPr>
          <w:instrText xml:space="preserve"> PAGEREF _Toc488923942 \h </w:instrText>
        </w:r>
        <w:r w:rsidR="00CF7730">
          <w:rPr>
            <w:noProof/>
            <w:webHidden/>
          </w:rPr>
        </w:r>
        <w:r w:rsidR="00CF7730">
          <w:rPr>
            <w:noProof/>
            <w:webHidden/>
          </w:rPr>
          <w:fldChar w:fldCharType="separate"/>
        </w:r>
        <w:r w:rsidR="00CF7730">
          <w:rPr>
            <w:noProof/>
            <w:webHidden/>
          </w:rPr>
          <w:t>29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43" w:history="1">
        <w:r w:rsidR="00CF7730" w:rsidRPr="00612FF4">
          <w:rPr>
            <w:rStyle w:val="Hyperlink"/>
            <w:noProof/>
          </w:rPr>
          <w:t>2.7</w:t>
        </w:r>
        <w:r w:rsidR="00CF7730">
          <w:rPr>
            <w:rFonts w:eastAsiaTheme="minorEastAsia"/>
            <w:noProof/>
            <w:sz w:val="22"/>
            <w:lang w:eastAsia="de-DE"/>
          </w:rPr>
          <w:tab/>
        </w:r>
        <w:r w:rsidR="00CF7730" w:rsidRPr="00612FF4">
          <w:rPr>
            <w:rStyle w:val="Hyperlink"/>
            <w:noProof/>
          </w:rPr>
          <w:t>Arten der Versionsverwaltung</w:t>
        </w:r>
        <w:r w:rsidR="00CF7730">
          <w:rPr>
            <w:noProof/>
            <w:webHidden/>
          </w:rPr>
          <w:tab/>
        </w:r>
        <w:r w:rsidR="00CF7730">
          <w:rPr>
            <w:noProof/>
            <w:webHidden/>
          </w:rPr>
          <w:fldChar w:fldCharType="begin"/>
        </w:r>
        <w:r w:rsidR="00CF7730">
          <w:rPr>
            <w:noProof/>
            <w:webHidden/>
          </w:rPr>
          <w:instrText xml:space="preserve"> PAGEREF _Toc488923943 \h </w:instrText>
        </w:r>
        <w:r w:rsidR="00CF7730">
          <w:rPr>
            <w:noProof/>
            <w:webHidden/>
          </w:rPr>
        </w:r>
        <w:r w:rsidR="00CF7730">
          <w:rPr>
            <w:noProof/>
            <w:webHidden/>
          </w:rPr>
          <w:fldChar w:fldCharType="separate"/>
        </w:r>
        <w:r w:rsidR="00CF7730">
          <w:rPr>
            <w:noProof/>
            <w:webHidden/>
          </w:rPr>
          <w:t>31</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4" w:history="1">
        <w:r w:rsidR="00CF7730" w:rsidRPr="00612FF4">
          <w:rPr>
            <w:rStyle w:val="Hyperlink"/>
            <w:noProof/>
          </w:rPr>
          <w:t>2.7.1</w:t>
        </w:r>
        <w:r w:rsidR="00CF7730">
          <w:rPr>
            <w:rFonts w:eastAsiaTheme="minorEastAsia"/>
            <w:noProof/>
            <w:sz w:val="22"/>
            <w:lang w:eastAsia="de-DE"/>
          </w:rPr>
          <w:tab/>
        </w:r>
        <w:r w:rsidR="00CF7730" w:rsidRPr="00612FF4">
          <w:rPr>
            <w:rStyle w:val="Hyperlink"/>
            <w:noProof/>
          </w:rPr>
          <w:t>Lokale Versionsverwaltung</w:t>
        </w:r>
        <w:r w:rsidR="00CF7730">
          <w:rPr>
            <w:noProof/>
            <w:webHidden/>
          </w:rPr>
          <w:tab/>
        </w:r>
        <w:r w:rsidR="00CF7730">
          <w:rPr>
            <w:noProof/>
            <w:webHidden/>
          </w:rPr>
          <w:fldChar w:fldCharType="begin"/>
        </w:r>
        <w:r w:rsidR="00CF7730">
          <w:rPr>
            <w:noProof/>
            <w:webHidden/>
          </w:rPr>
          <w:instrText xml:space="preserve"> PAGEREF _Toc488923944 \h </w:instrText>
        </w:r>
        <w:r w:rsidR="00CF7730">
          <w:rPr>
            <w:noProof/>
            <w:webHidden/>
          </w:rPr>
        </w:r>
        <w:r w:rsidR="00CF7730">
          <w:rPr>
            <w:noProof/>
            <w:webHidden/>
          </w:rPr>
          <w:fldChar w:fldCharType="separate"/>
        </w:r>
        <w:r w:rsidR="00CF7730">
          <w:rPr>
            <w:noProof/>
            <w:webHidden/>
          </w:rPr>
          <w:t>31</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5" w:history="1">
        <w:r w:rsidR="00CF7730" w:rsidRPr="00612FF4">
          <w:rPr>
            <w:rStyle w:val="Hyperlink"/>
            <w:noProof/>
          </w:rPr>
          <w:t>2.7.2</w:t>
        </w:r>
        <w:r w:rsidR="00CF7730">
          <w:rPr>
            <w:rFonts w:eastAsiaTheme="minorEastAsia"/>
            <w:noProof/>
            <w:sz w:val="22"/>
            <w:lang w:eastAsia="de-DE"/>
          </w:rPr>
          <w:tab/>
        </w:r>
        <w:r w:rsidR="00CF7730" w:rsidRPr="00612FF4">
          <w:rPr>
            <w:rStyle w:val="Hyperlink"/>
            <w:noProof/>
          </w:rPr>
          <w:t>Zentrale Versionsverwaltung</w:t>
        </w:r>
        <w:r w:rsidR="00CF7730">
          <w:rPr>
            <w:noProof/>
            <w:webHidden/>
          </w:rPr>
          <w:tab/>
        </w:r>
        <w:r w:rsidR="00CF7730">
          <w:rPr>
            <w:noProof/>
            <w:webHidden/>
          </w:rPr>
          <w:fldChar w:fldCharType="begin"/>
        </w:r>
        <w:r w:rsidR="00CF7730">
          <w:rPr>
            <w:noProof/>
            <w:webHidden/>
          </w:rPr>
          <w:instrText xml:space="preserve"> PAGEREF _Toc488923945 \h </w:instrText>
        </w:r>
        <w:r w:rsidR="00CF7730">
          <w:rPr>
            <w:noProof/>
            <w:webHidden/>
          </w:rPr>
        </w:r>
        <w:r w:rsidR="00CF7730">
          <w:rPr>
            <w:noProof/>
            <w:webHidden/>
          </w:rPr>
          <w:fldChar w:fldCharType="separate"/>
        </w:r>
        <w:r w:rsidR="00CF7730">
          <w:rPr>
            <w:noProof/>
            <w:webHidden/>
          </w:rPr>
          <w:t>32</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6" w:history="1">
        <w:r w:rsidR="00CF7730" w:rsidRPr="00612FF4">
          <w:rPr>
            <w:rStyle w:val="Hyperlink"/>
            <w:noProof/>
          </w:rPr>
          <w:t>2.7.3</w:t>
        </w:r>
        <w:r w:rsidR="00CF7730">
          <w:rPr>
            <w:rFonts w:eastAsiaTheme="minorEastAsia"/>
            <w:noProof/>
            <w:sz w:val="22"/>
            <w:lang w:eastAsia="de-DE"/>
          </w:rPr>
          <w:tab/>
        </w:r>
        <w:r w:rsidR="00CF7730" w:rsidRPr="00612FF4">
          <w:rPr>
            <w:rStyle w:val="Hyperlink"/>
            <w:noProof/>
          </w:rPr>
          <w:t>Nachteile der zentralen Versionsverwaltung</w:t>
        </w:r>
        <w:r w:rsidR="00CF7730">
          <w:rPr>
            <w:noProof/>
            <w:webHidden/>
          </w:rPr>
          <w:tab/>
        </w:r>
        <w:r w:rsidR="00CF7730">
          <w:rPr>
            <w:noProof/>
            <w:webHidden/>
          </w:rPr>
          <w:fldChar w:fldCharType="begin"/>
        </w:r>
        <w:r w:rsidR="00CF7730">
          <w:rPr>
            <w:noProof/>
            <w:webHidden/>
          </w:rPr>
          <w:instrText xml:space="preserve"> PAGEREF _Toc488923946 \h </w:instrText>
        </w:r>
        <w:r w:rsidR="00CF7730">
          <w:rPr>
            <w:noProof/>
            <w:webHidden/>
          </w:rPr>
        </w:r>
        <w:r w:rsidR="00CF7730">
          <w:rPr>
            <w:noProof/>
            <w:webHidden/>
          </w:rPr>
          <w:fldChar w:fldCharType="separate"/>
        </w:r>
        <w:r w:rsidR="00CF7730">
          <w:rPr>
            <w:noProof/>
            <w:webHidden/>
          </w:rPr>
          <w:t>32</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7" w:history="1">
        <w:r w:rsidR="00CF7730" w:rsidRPr="00612FF4">
          <w:rPr>
            <w:rStyle w:val="Hyperlink"/>
            <w:noProof/>
          </w:rPr>
          <w:t>2.7.4</w:t>
        </w:r>
        <w:r w:rsidR="00CF7730">
          <w:rPr>
            <w:rFonts w:eastAsiaTheme="minorEastAsia"/>
            <w:noProof/>
            <w:sz w:val="22"/>
            <w:lang w:eastAsia="de-DE"/>
          </w:rPr>
          <w:tab/>
        </w:r>
        <w:r w:rsidR="00CF7730" w:rsidRPr="00612FF4">
          <w:rPr>
            <w:rStyle w:val="Hyperlink"/>
            <w:noProof/>
          </w:rPr>
          <w:t>Zentral versus verteilt</w:t>
        </w:r>
        <w:r w:rsidR="00CF7730">
          <w:rPr>
            <w:noProof/>
            <w:webHidden/>
          </w:rPr>
          <w:tab/>
        </w:r>
        <w:r w:rsidR="00CF7730">
          <w:rPr>
            <w:noProof/>
            <w:webHidden/>
          </w:rPr>
          <w:fldChar w:fldCharType="begin"/>
        </w:r>
        <w:r w:rsidR="00CF7730">
          <w:rPr>
            <w:noProof/>
            <w:webHidden/>
          </w:rPr>
          <w:instrText xml:space="preserve"> PAGEREF _Toc488923947 \h </w:instrText>
        </w:r>
        <w:r w:rsidR="00CF7730">
          <w:rPr>
            <w:noProof/>
            <w:webHidden/>
          </w:rPr>
        </w:r>
        <w:r w:rsidR="00CF7730">
          <w:rPr>
            <w:noProof/>
            <w:webHidden/>
          </w:rPr>
          <w:fldChar w:fldCharType="separate"/>
        </w:r>
        <w:r w:rsidR="00CF7730">
          <w:rPr>
            <w:noProof/>
            <w:webHidden/>
          </w:rPr>
          <w:t>33</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8" w:history="1">
        <w:r w:rsidR="00CF7730" w:rsidRPr="00612FF4">
          <w:rPr>
            <w:rStyle w:val="Hyperlink"/>
            <w:noProof/>
          </w:rPr>
          <w:t>2.7.5</w:t>
        </w:r>
        <w:r w:rsidR="00CF7730">
          <w:rPr>
            <w:rFonts w:eastAsiaTheme="minorEastAsia"/>
            <w:noProof/>
            <w:sz w:val="22"/>
            <w:lang w:eastAsia="de-DE"/>
          </w:rPr>
          <w:tab/>
        </w:r>
        <w:r w:rsidR="00CF7730" w:rsidRPr="00612FF4">
          <w:rPr>
            <w:rStyle w:val="Hyperlink"/>
            <w:noProof/>
          </w:rPr>
          <w:t>Verteilte Versionsverwaltung</w:t>
        </w:r>
        <w:r w:rsidR="00CF7730">
          <w:rPr>
            <w:noProof/>
            <w:webHidden/>
          </w:rPr>
          <w:tab/>
        </w:r>
        <w:r w:rsidR="00CF7730">
          <w:rPr>
            <w:noProof/>
            <w:webHidden/>
          </w:rPr>
          <w:fldChar w:fldCharType="begin"/>
        </w:r>
        <w:r w:rsidR="00CF7730">
          <w:rPr>
            <w:noProof/>
            <w:webHidden/>
          </w:rPr>
          <w:instrText xml:space="preserve"> PAGEREF _Toc488923948 \h </w:instrText>
        </w:r>
        <w:r w:rsidR="00CF7730">
          <w:rPr>
            <w:noProof/>
            <w:webHidden/>
          </w:rPr>
        </w:r>
        <w:r w:rsidR="00CF7730">
          <w:rPr>
            <w:noProof/>
            <w:webHidden/>
          </w:rPr>
          <w:fldChar w:fldCharType="separate"/>
        </w:r>
        <w:r w:rsidR="00CF7730">
          <w:rPr>
            <w:noProof/>
            <w:webHidden/>
          </w:rPr>
          <w:t>34</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49" w:history="1">
        <w:r w:rsidR="00CF7730" w:rsidRPr="00612FF4">
          <w:rPr>
            <w:rStyle w:val="Hyperlink"/>
            <w:noProof/>
          </w:rPr>
          <w:t>2.7.6</w:t>
        </w:r>
        <w:r w:rsidR="00CF7730">
          <w:rPr>
            <w:rFonts w:eastAsiaTheme="minorEastAsia"/>
            <w:noProof/>
            <w:sz w:val="22"/>
            <w:lang w:eastAsia="de-DE"/>
          </w:rPr>
          <w:tab/>
        </w:r>
        <w:r w:rsidR="00CF7730" w:rsidRPr="00612FF4">
          <w:rPr>
            <w:rStyle w:val="Hyperlink"/>
            <w:noProof/>
          </w:rPr>
          <w:t>Vorteile der verteilten Versionsverwaltung</w:t>
        </w:r>
        <w:r w:rsidR="00CF7730">
          <w:rPr>
            <w:noProof/>
            <w:webHidden/>
          </w:rPr>
          <w:tab/>
        </w:r>
        <w:r w:rsidR="00CF7730">
          <w:rPr>
            <w:noProof/>
            <w:webHidden/>
          </w:rPr>
          <w:fldChar w:fldCharType="begin"/>
        </w:r>
        <w:r w:rsidR="00CF7730">
          <w:rPr>
            <w:noProof/>
            <w:webHidden/>
          </w:rPr>
          <w:instrText xml:space="preserve"> PAGEREF _Toc488923949 \h </w:instrText>
        </w:r>
        <w:r w:rsidR="00CF7730">
          <w:rPr>
            <w:noProof/>
            <w:webHidden/>
          </w:rPr>
        </w:r>
        <w:r w:rsidR="00CF7730">
          <w:rPr>
            <w:noProof/>
            <w:webHidden/>
          </w:rPr>
          <w:fldChar w:fldCharType="separate"/>
        </w:r>
        <w:r w:rsidR="00CF7730">
          <w:rPr>
            <w:noProof/>
            <w:webHidden/>
          </w:rPr>
          <w:t>35</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0" w:history="1">
        <w:r w:rsidR="00CF7730" w:rsidRPr="00612FF4">
          <w:rPr>
            <w:rStyle w:val="Hyperlink"/>
            <w:noProof/>
          </w:rPr>
          <w:t>2.8</w:t>
        </w:r>
        <w:r w:rsidR="00CF7730">
          <w:rPr>
            <w:rFonts w:eastAsiaTheme="minorEastAsia"/>
            <w:noProof/>
            <w:sz w:val="22"/>
            <w:lang w:eastAsia="de-DE"/>
          </w:rPr>
          <w:tab/>
        </w:r>
        <w:r w:rsidR="00CF7730" w:rsidRPr="00612FF4">
          <w:rPr>
            <w:rStyle w:val="Hyperlink"/>
            <w:noProof/>
          </w:rPr>
          <w:t>Verschiedene Konzepte der Versionsverwaltung</w:t>
        </w:r>
        <w:r w:rsidR="00CF7730">
          <w:rPr>
            <w:noProof/>
            <w:webHidden/>
          </w:rPr>
          <w:tab/>
        </w:r>
        <w:r w:rsidR="00CF7730">
          <w:rPr>
            <w:noProof/>
            <w:webHidden/>
          </w:rPr>
          <w:fldChar w:fldCharType="begin"/>
        </w:r>
        <w:r w:rsidR="00CF7730">
          <w:rPr>
            <w:noProof/>
            <w:webHidden/>
          </w:rPr>
          <w:instrText xml:space="preserve"> PAGEREF _Toc488923950 \h </w:instrText>
        </w:r>
        <w:r w:rsidR="00CF7730">
          <w:rPr>
            <w:noProof/>
            <w:webHidden/>
          </w:rPr>
        </w:r>
        <w:r w:rsidR="00CF7730">
          <w:rPr>
            <w:noProof/>
            <w:webHidden/>
          </w:rPr>
          <w:fldChar w:fldCharType="separate"/>
        </w:r>
        <w:r w:rsidR="00CF7730">
          <w:rPr>
            <w:noProof/>
            <w:webHidden/>
          </w:rPr>
          <w:t>36</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51" w:history="1">
        <w:r w:rsidR="00CF7730" w:rsidRPr="00612FF4">
          <w:rPr>
            <w:rStyle w:val="Hyperlink"/>
            <w:noProof/>
          </w:rPr>
          <w:t>2.8.1</w:t>
        </w:r>
        <w:r w:rsidR="00CF7730">
          <w:rPr>
            <w:rFonts w:eastAsiaTheme="minorEastAsia"/>
            <w:noProof/>
            <w:sz w:val="22"/>
            <w:lang w:eastAsia="de-DE"/>
          </w:rPr>
          <w:tab/>
        </w:r>
        <w:r w:rsidR="00CF7730" w:rsidRPr="00612FF4">
          <w:rPr>
            <w:rStyle w:val="Hyperlink"/>
            <w:noProof/>
          </w:rPr>
          <w:t>Lock Modify Write</w:t>
        </w:r>
        <w:r w:rsidR="00CF7730">
          <w:rPr>
            <w:noProof/>
            <w:webHidden/>
          </w:rPr>
          <w:tab/>
        </w:r>
        <w:r w:rsidR="00CF7730">
          <w:rPr>
            <w:noProof/>
            <w:webHidden/>
          </w:rPr>
          <w:fldChar w:fldCharType="begin"/>
        </w:r>
        <w:r w:rsidR="00CF7730">
          <w:rPr>
            <w:noProof/>
            <w:webHidden/>
          </w:rPr>
          <w:instrText xml:space="preserve"> PAGEREF _Toc488923951 \h </w:instrText>
        </w:r>
        <w:r w:rsidR="00CF7730">
          <w:rPr>
            <w:noProof/>
            <w:webHidden/>
          </w:rPr>
        </w:r>
        <w:r w:rsidR="00CF7730">
          <w:rPr>
            <w:noProof/>
            <w:webHidden/>
          </w:rPr>
          <w:fldChar w:fldCharType="separate"/>
        </w:r>
        <w:r w:rsidR="00CF7730">
          <w:rPr>
            <w:noProof/>
            <w:webHidden/>
          </w:rPr>
          <w:t>36</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52" w:history="1">
        <w:r w:rsidR="00CF7730" w:rsidRPr="00612FF4">
          <w:rPr>
            <w:rStyle w:val="Hyperlink"/>
            <w:noProof/>
          </w:rPr>
          <w:t>2.8.2</w:t>
        </w:r>
        <w:r w:rsidR="00CF7730">
          <w:rPr>
            <w:rFonts w:eastAsiaTheme="minorEastAsia"/>
            <w:noProof/>
            <w:sz w:val="22"/>
            <w:lang w:eastAsia="de-DE"/>
          </w:rPr>
          <w:tab/>
        </w:r>
        <w:r w:rsidR="00CF7730" w:rsidRPr="00612FF4">
          <w:rPr>
            <w:rStyle w:val="Hyperlink"/>
            <w:noProof/>
          </w:rPr>
          <w:t>Copy Modify Merge</w:t>
        </w:r>
        <w:r w:rsidR="00CF7730">
          <w:rPr>
            <w:noProof/>
            <w:webHidden/>
          </w:rPr>
          <w:tab/>
        </w:r>
        <w:r w:rsidR="00CF7730">
          <w:rPr>
            <w:noProof/>
            <w:webHidden/>
          </w:rPr>
          <w:fldChar w:fldCharType="begin"/>
        </w:r>
        <w:r w:rsidR="00CF7730">
          <w:rPr>
            <w:noProof/>
            <w:webHidden/>
          </w:rPr>
          <w:instrText xml:space="preserve"> PAGEREF _Toc488923952 \h </w:instrText>
        </w:r>
        <w:r w:rsidR="00CF7730">
          <w:rPr>
            <w:noProof/>
            <w:webHidden/>
          </w:rPr>
        </w:r>
        <w:r w:rsidR="00CF7730">
          <w:rPr>
            <w:noProof/>
            <w:webHidden/>
          </w:rPr>
          <w:fldChar w:fldCharType="separate"/>
        </w:r>
        <w:r w:rsidR="00CF7730">
          <w:rPr>
            <w:noProof/>
            <w:webHidden/>
          </w:rPr>
          <w:t>36</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3" w:history="1">
        <w:r w:rsidR="00CF7730" w:rsidRPr="00612FF4">
          <w:rPr>
            <w:rStyle w:val="Hyperlink"/>
            <w:noProof/>
          </w:rPr>
          <w:t>2.9</w:t>
        </w:r>
        <w:r w:rsidR="00CF7730">
          <w:rPr>
            <w:rFonts w:eastAsiaTheme="minorEastAsia"/>
            <w:noProof/>
            <w:sz w:val="22"/>
            <w:lang w:eastAsia="de-DE"/>
          </w:rPr>
          <w:tab/>
        </w:r>
        <w:r w:rsidR="00CF7730" w:rsidRPr="00612FF4">
          <w:rPr>
            <w:rStyle w:val="Hyperlink"/>
            <w:noProof/>
          </w:rPr>
          <w:t>Zusammenfassung</w:t>
        </w:r>
        <w:r w:rsidR="00CF7730">
          <w:rPr>
            <w:noProof/>
            <w:webHidden/>
          </w:rPr>
          <w:tab/>
        </w:r>
        <w:r w:rsidR="00CF7730">
          <w:rPr>
            <w:noProof/>
            <w:webHidden/>
          </w:rPr>
          <w:fldChar w:fldCharType="begin"/>
        </w:r>
        <w:r w:rsidR="00CF7730">
          <w:rPr>
            <w:noProof/>
            <w:webHidden/>
          </w:rPr>
          <w:instrText xml:space="preserve"> PAGEREF _Toc488923953 \h </w:instrText>
        </w:r>
        <w:r w:rsidR="00CF7730">
          <w:rPr>
            <w:noProof/>
            <w:webHidden/>
          </w:rPr>
        </w:r>
        <w:r w:rsidR="00CF7730">
          <w:rPr>
            <w:noProof/>
            <w:webHidden/>
          </w:rPr>
          <w:fldChar w:fldCharType="separate"/>
        </w:r>
        <w:r w:rsidR="00CF7730">
          <w:rPr>
            <w:noProof/>
            <w:webHidden/>
          </w:rPr>
          <w:t>37</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3954" w:history="1">
        <w:r w:rsidR="00CF7730" w:rsidRPr="00612FF4">
          <w:rPr>
            <w:rStyle w:val="Hyperlink"/>
            <w:noProof/>
          </w:rPr>
          <w:t>3</w:t>
        </w:r>
        <w:r w:rsidR="00CF7730">
          <w:rPr>
            <w:rFonts w:eastAsiaTheme="minorEastAsia"/>
            <w:noProof/>
            <w:sz w:val="22"/>
            <w:lang w:eastAsia="de-DE"/>
          </w:rPr>
          <w:tab/>
        </w:r>
        <w:r w:rsidR="00CF7730" w:rsidRPr="00612FF4">
          <w:rPr>
            <w:rStyle w:val="Hyperlink"/>
            <w:noProof/>
          </w:rPr>
          <w:t>Git</w:t>
        </w:r>
        <w:r w:rsidR="00CF7730">
          <w:rPr>
            <w:noProof/>
            <w:webHidden/>
          </w:rPr>
          <w:tab/>
        </w:r>
        <w:r w:rsidR="00CF7730">
          <w:rPr>
            <w:noProof/>
            <w:webHidden/>
          </w:rPr>
          <w:fldChar w:fldCharType="begin"/>
        </w:r>
        <w:r w:rsidR="00CF7730">
          <w:rPr>
            <w:noProof/>
            <w:webHidden/>
          </w:rPr>
          <w:instrText xml:space="preserve"> PAGEREF _Toc488923954 \h </w:instrText>
        </w:r>
        <w:r w:rsidR="00CF7730">
          <w:rPr>
            <w:noProof/>
            <w:webHidden/>
          </w:rPr>
        </w:r>
        <w:r w:rsidR="00CF7730">
          <w:rPr>
            <w:noProof/>
            <w:webHidden/>
          </w:rPr>
          <w:fldChar w:fldCharType="separate"/>
        </w:r>
        <w:r w:rsidR="00CF7730">
          <w:rPr>
            <w:noProof/>
            <w:webHidden/>
          </w:rPr>
          <w:t>39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5" w:history="1">
        <w:r w:rsidR="00CF7730" w:rsidRPr="00612FF4">
          <w:rPr>
            <w:rStyle w:val="Hyperlink"/>
            <w:noProof/>
          </w:rPr>
          <w:t>3.1</w:t>
        </w:r>
        <w:r w:rsidR="00CF7730">
          <w:rPr>
            <w:rFonts w:eastAsiaTheme="minorEastAsia"/>
            <w:noProof/>
            <w:sz w:val="22"/>
            <w:lang w:eastAsia="de-DE"/>
          </w:rPr>
          <w:tab/>
        </w:r>
        <w:r w:rsidR="00CF7730" w:rsidRPr="00612FF4">
          <w:rPr>
            <w:rStyle w:val="Hyperlink"/>
            <w:noProof/>
          </w:rPr>
          <w:t>Die Entstehung von Git</w:t>
        </w:r>
        <w:r w:rsidR="00CF7730">
          <w:rPr>
            <w:noProof/>
            <w:webHidden/>
          </w:rPr>
          <w:tab/>
        </w:r>
        <w:r w:rsidR="00CF7730">
          <w:rPr>
            <w:noProof/>
            <w:webHidden/>
          </w:rPr>
          <w:fldChar w:fldCharType="begin"/>
        </w:r>
        <w:r w:rsidR="00CF7730">
          <w:rPr>
            <w:noProof/>
            <w:webHidden/>
          </w:rPr>
          <w:instrText xml:space="preserve"> PAGEREF _Toc488923955 \h </w:instrText>
        </w:r>
        <w:r w:rsidR="00CF7730">
          <w:rPr>
            <w:noProof/>
            <w:webHidden/>
          </w:rPr>
        </w:r>
        <w:r w:rsidR="00CF7730">
          <w:rPr>
            <w:noProof/>
            <w:webHidden/>
          </w:rPr>
          <w:fldChar w:fldCharType="separate"/>
        </w:r>
        <w:r w:rsidR="00CF7730">
          <w:rPr>
            <w:noProof/>
            <w:webHidden/>
          </w:rPr>
          <w:t>39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6" w:history="1">
        <w:r w:rsidR="00CF7730" w:rsidRPr="00612FF4">
          <w:rPr>
            <w:rStyle w:val="Hyperlink"/>
            <w:noProof/>
          </w:rPr>
          <w:t>3.2</w:t>
        </w:r>
        <w:r w:rsidR="00CF7730">
          <w:rPr>
            <w:rFonts w:eastAsiaTheme="minorEastAsia"/>
            <w:noProof/>
            <w:sz w:val="22"/>
            <w:lang w:eastAsia="de-DE"/>
          </w:rPr>
          <w:tab/>
        </w:r>
        <w:r w:rsidR="00CF7730" w:rsidRPr="00612FF4">
          <w:rPr>
            <w:rStyle w:val="Hyperlink"/>
            <w:noProof/>
          </w:rPr>
          <w:t>Die Grundlagen und Eigenschaften von Git</w:t>
        </w:r>
        <w:r w:rsidR="00CF7730">
          <w:rPr>
            <w:noProof/>
            <w:webHidden/>
          </w:rPr>
          <w:tab/>
        </w:r>
        <w:r w:rsidR="00CF7730">
          <w:rPr>
            <w:noProof/>
            <w:webHidden/>
          </w:rPr>
          <w:fldChar w:fldCharType="begin"/>
        </w:r>
        <w:r w:rsidR="00CF7730">
          <w:rPr>
            <w:noProof/>
            <w:webHidden/>
          </w:rPr>
          <w:instrText xml:space="preserve"> PAGEREF _Toc488923956 \h </w:instrText>
        </w:r>
        <w:r w:rsidR="00CF7730">
          <w:rPr>
            <w:noProof/>
            <w:webHidden/>
          </w:rPr>
        </w:r>
        <w:r w:rsidR="00CF7730">
          <w:rPr>
            <w:noProof/>
            <w:webHidden/>
          </w:rPr>
          <w:fldChar w:fldCharType="separate"/>
        </w:r>
        <w:r w:rsidR="00CF7730">
          <w:rPr>
            <w:noProof/>
            <w:webHidden/>
          </w:rPr>
          <w:t>41</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57" w:history="1">
        <w:r w:rsidR="00CF7730" w:rsidRPr="00612FF4">
          <w:rPr>
            <w:rStyle w:val="Hyperlink"/>
            <w:noProof/>
          </w:rPr>
          <w:t>3.2.1</w:t>
        </w:r>
        <w:r w:rsidR="00CF7730">
          <w:rPr>
            <w:rFonts w:eastAsiaTheme="minorEastAsia"/>
            <w:noProof/>
            <w:sz w:val="22"/>
            <w:lang w:eastAsia="de-DE"/>
          </w:rPr>
          <w:tab/>
        </w:r>
        <w:r w:rsidR="00CF7730" w:rsidRPr="00612FF4">
          <w:rPr>
            <w:rStyle w:val="Hyperlink"/>
            <w:noProof/>
          </w:rPr>
          <w:t>Die Staging Area oder auch der Index</w:t>
        </w:r>
        <w:r w:rsidR="00CF7730">
          <w:rPr>
            <w:noProof/>
            <w:webHidden/>
          </w:rPr>
          <w:tab/>
        </w:r>
        <w:r w:rsidR="00CF7730">
          <w:rPr>
            <w:noProof/>
            <w:webHidden/>
          </w:rPr>
          <w:fldChar w:fldCharType="begin"/>
        </w:r>
        <w:r w:rsidR="00CF7730">
          <w:rPr>
            <w:noProof/>
            <w:webHidden/>
          </w:rPr>
          <w:instrText xml:space="preserve"> PAGEREF _Toc488923957 \h </w:instrText>
        </w:r>
        <w:r w:rsidR="00CF7730">
          <w:rPr>
            <w:noProof/>
            <w:webHidden/>
          </w:rPr>
        </w:r>
        <w:r w:rsidR="00CF7730">
          <w:rPr>
            <w:noProof/>
            <w:webHidden/>
          </w:rPr>
          <w:fldChar w:fldCharType="separate"/>
        </w:r>
        <w:r w:rsidR="00CF7730">
          <w:rPr>
            <w:noProof/>
            <w:webHidden/>
          </w:rPr>
          <w:t>44</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8" w:history="1">
        <w:r w:rsidR="00CF7730" w:rsidRPr="00612FF4">
          <w:rPr>
            <w:rStyle w:val="Hyperlink"/>
            <w:noProof/>
          </w:rPr>
          <w:t>3.3</w:t>
        </w:r>
        <w:r w:rsidR="00CF7730">
          <w:rPr>
            <w:rFonts w:eastAsiaTheme="minorEastAsia"/>
            <w:noProof/>
            <w:sz w:val="22"/>
            <w:lang w:eastAsia="de-DE"/>
          </w:rPr>
          <w:tab/>
        </w:r>
        <w:r w:rsidR="00CF7730" w:rsidRPr="00612FF4">
          <w:rPr>
            <w:rStyle w:val="Hyperlink"/>
            <w:noProof/>
          </w:rPr>
          <w:t>Funktionsweise von Git</w:t>
        </w:r>
        <w:r w:rsidR="00CF7730">
          <w:rPr>
            <w:noProof/>
            <w:webHidden/>
          </w:rPr>
          <w:tab/>
        </w:r>
        <w:r w:rsidR="00CF7730">
          <w:rPr>
            <w:noProof/>
            <w:webHidden/>
          </w:rPr>
          <w:fldChar w:fldCharType="begin"/>
        </w:r>
        <w:r w:rsidR="00CF7730">
          <w:rPr>
            <w:noProof/>
            <w:webHidden/>
          </w:rPr>
          <w:instrText xml:space="preserve"> PAGEREF _Toc488923958 \h </w:instrText>
        </w:r>
        <w:r w:rsidR="00CF7730">
          <w:rPr>
            <w:noProof/>
            <w:webHidden/>
          </w:rPr>
        </w:r>
        <w:r w:rsidR="00CF7730">
          <w:rPr>
            <w:noProof/>
            <w:webHidden/>
          </w:rPr>
          <w:fldChar w:fldCharType="separate"/>
        </w:r>
        <w:r w:rsidR="00CF7730">
          <w:rPr>
            <w:noProof/>
            <w:webHidden/>
          </w:rPr>
          <w:t>44</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59" w:history="1">
        <w:r w:rsidR="00CF7730" w:rsidRPr="00612FF4">
          <w:rPr>
            <w:rStyle w:val="Hyperlink"/>
            <w:noProof/>
          </w:rPr>
          <w:t>3.4</w:t>
        </w:r>
        <w:r w:rsidR="00CF7730">
          <w:rPr>
            <w:rFonts w:eastAsiaTheme="minorEastAsia"/>
            <w:noProof/>
            <w:sz w:val="22"/>
            <w:lang w:eastAsia="de-DE"/>
          </w:rPr>
          <w:tab/>
        </w:r>
        <w:r w:rsidR="00CF7730" w:rsidRPr="00612FF4">
          <w:rPr>
            <w:rStyle w:val="Hyperlink"/>
            <w:noProof/>
          </w:rPr>
          <w:t>Vorteile von Git</w:t>
        </w:r>
        <w:r w:rsidR="00CF7730">
          <w:rPr>
            <w:noProof/>
            <w:webHidden/>
          </w:rPr>
          <w:tab/>
        </w:r>
        <w:r w:rsidR="00CF7730">
          <w:rPr>
            <w:noProof/>
            <w:webHidden/>
          </w:rPr>
          <w:fldChar w:fldCharType="begin"/>
        </w:r>
        <w:r w:rsidR="00CF7730">
          <w:rPr>
            <w:noProof/>
            <w:webHidden/>
          </w:rPr>
          <w:instrText xml:space="preserve"> PAGEREF _Toc488923959 \h </w:instrText>
        </w:r>
        <w:r w:rsidR="00CF7730">
          <w:rPr>
            <w:noProof/>
            <w:webHidden/>
          </w:rPr>
        </w:r>
        <w:r w:rsidR="00CF7730">
          <w:rPr>
            <w:noProof/>
            <w:webHidden/>
          </w:rPr>
          <w:fldChar w:fldCharType="separate"/>
        </w:r>
        <w:r w:rsidR="00CF7730">
          <w:rPr>
            <w:noProof/>
            <w:webHidden/>
          </w:rPr>
          <w:t>44</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60" w:history="1">
        <w:r w:rsidR="00CF7730" w:rsidRPr="00612FF4">
          <w:rPr>
            <w:rStyle w:val="Hyperlink"/>
            <w:noProof/>
          </w:rPr>
          <w:t>3.5</w:t>
        </w:r>
        <w:r w:rsidR="00CF7730">
          <w:rPr>
            <w:rFonts w:eastAsiaTheme="minorEastAsia"/>
            <w:noProof/>
            <w:sz w:val="22"/>
            <w:lang w:eastAsia="de-DE"/>
          </w:rPr>
          <w:tab/>
        </w:r>
        <w:r w:rsidR="00CF7730" w:rsidRPr="00612FF4">
          <w:rPr>
            <w:rStyle w:val="Hyperlink"/>
            <w:noProof/>
          </w:rPr>
          <w:t>Nachteile von Git</w:t>
        </w:r>
        <w:r w:rsidR="00CF7730">
          <w:rPr>
            <w:noProof/>
            <w:webHidden/>
          </w:rPr>
          <w:tab/>
        </w:r>
        <w:r w:rsidR="00CF7730">
          <w:rPr>
            <w:noProof/>
            <w:webHidden/>
          </w:rPr>
          <w:fldChar w:fldCharType="begin"/>
        </w:r>
        <w:r w:rsidR="00CF7730">
          <w:rPr>
            <w:noProof/>
            <w:webHidden/>
          </w:rPr>
          <w:instrText xml:space="preserve"> PAGEREF _Toc488923960 \h </w:instrText>
        </w:r>
        <w:r w:rsidR="00CF7730">
          <w:rPr>
            <w:noProof/>
            <w:webHidden/>
          </w:rPr>
        </w:r>
        <w:r w:rsidR="00CF7730">
          <w:rPr>
            <w:noProof/>
            <w:webHidden/>
          </w:rPr>
          <w:fldChar w:fldCharType="separate"/>
        </w:r>
        <w:r w:rsidR="00CF7730">
          <w:rPr>
            <w:noProof/>
            <w:webHidden/>
          </w:rPr>
          <w:t>46</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61" w:history="1">
        <w:r w:rsidR="00CF7730" w:rsidRPr="00612FF4">
          <w:rPr>
            <w:rStyle w:val="Hyperlink"/>
            <w:noProof/>
          </w:rPr>
          <w:t>3.6</w:t>
        </w:r>
        <w:r w:rsidR="00CF7730">
          <w:rPr>
            <w:rFonts w:eastAsiaTheme="minorEastAsia"/>
            <w:noProof/>
            <w:sz w:val="22"/>
            <w:lang w:eastAsia="de-DE"/>
          </w:rPr>
          <w:tab/>
        </w:r>
        <w:r w:rsidR="00CF7730" w:rsidRPr="00612FF4">
          <w:rPr>
            <w:rStyle w:val="Hyperlink"/>
            <w:noProof/>
          </w:rPr>
          <w:t>Wichtige Begriffe innerhalb von Versionsverwaltungssystemen</w:t>
        </w:r>
        <w:r w:rsidR="00CF7730">
          <w:rPr>
            <w:noProof/>
            <w:webHidden/>
          </w:rPr>
          <w:tab/>
        </w:r>
        <w:r w:rsidR="00CF7730">
          <w:rPr>
            <w:noProof/>
            <w:webHidden/>
          </w:rPr>
          <w:fldChar w:fldCharType="begin"/>
        </w:r>
        <w:r w:rsidR="00CF7730">
          <w:rPr>
            <w:noProof/>
            <w:webHidden/>
          </w:rPr>
          <w:instrText xml:space="preserve"> PAGEREF _Toc488923961 \h </w:instrText>
        </w:r>
        <w:r w:rsidR="00CF7730">
          <w:rPr>
            <w:noProof/>
            <w:webHidden/>
          </w:rPr>
        </w:r>
        <w:r w:rsidR="00CF7730">
          <w:rPr>
            <w:noProof/>
            <w:webHidden/>
          </w:rPr>
          <w:fldChar w:fldCharType="separate"/>
        </w:r>
        <w:r w:rsidR="00CF7730">
          <w:rPr>
            <w:noProof/>
            <w:webHidden/>
          </w:rPr>
          <w:t>46</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62" w:history="1">
        <w:r w:rsidR="00CF7730" w:rsidRPr="00612FF4">
          <w:rPr>
            <w:rStyle w:val="Hyperlink"/>
            <w:noProof/>
          </w:rPr>
          <w:t>3.7</w:t>
        </w:r>
        <w:r w:rsidR="00CF7730">
          <w:rPr>
            <w:rFonts w:eastAsiaTheme="minorEastAsia"/>
            <w:noProof/>
            <w:sz w:val="22"/>
            <w:lang w:eastAsia="de-DE"/>
          </w:rPr>
          <w:tab/>
        </w:r>
        <w:r w:rsidR="00CF7730" w:rsidRPr="00612FF4">
          <w:rPr>
            <w:rStyle w:val="Hyperlink"/>
            <w:noProof/>
          </w:rPr>
          <w:t>Branching und Merging</w:t>
        </w:r>
        <w:r w:rsidR="00CF7730">
          <w:rPr>
            <w:noProof/>
            <w:webHidden/>
          </w:rPr>
          <w:tab/>
        </w:r>
        <w:r w:rsidR="00CF7730">
          <w:rPr>
            <w:noProof/>
            <w:webHidden/>
          </w:rPr>
          <w:fldChar w:fldCharType="begin"/>
        </w:r>
        <w:r w:rsidR="00CF7730">
          <w:rPr>
            <w:noProof/>
            <w:webHidden/>
          </w:rPr>
          <w:instrText xml:space="preserve"> PAGEREF _Toc488923962 \h </w:instrText>
        </w:r>
        <w:r w:rsidR="00CF7730">
          <w:rPr>
            <w:noProof/>
            <w:webHidden/>
          </w:rPr>
        </w:r>
        <w:r w:rsidR="00CF7730">
          <w:rPr>
            <w:noProof/>
            <w:webHidden/>
          </w:rPr>
          <w:fldChar w:fldCharType="separate"/>
        </w:r>
        <w:r w:rsidR="00CF7730">
          <w:rPr>
            <w:noProof/>
            <w:webHidden/>
          </w:rPr>
          <w:t>48</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3" w:history="1">
        <w:r w:rsidR="00CF7730" w:rsidRPr="00612FF4">
          <w:rPr>
            <w:rStyle w:val="Hyperlink"/>
            <w:noProof/>
          </w:rPr>
          <w:t>3.7.1</w:t>
        </w:r>
        <w:r w:rsidR="00CF7730">
          <w:rPr>
            <w:rFonts w:eastAsiaTheme="minorEastAsia"/>
            <w:noProof/>
            <w:sz w:val="22"/>
            <w:lang w:eastAsia="de-DE"/>
          </w:rPr>
          <w:tab/>
        </w:r>
        <w:r w:rsidR="00CF7730" w:rsidRPr="00612FF4">
          <w:rPr>
            <w:rStyle w:val="Hyperlink"/>
            <w:noProof/>
          </w:rPr>
          <w:t>Die Hauptentwicklungszweige</w:t>
        </w:r>
        <w:r w:rsidR="00CF7730">
          <w:rPr>
            <w:noProof/>
            <w:webHidden/>
          </w:rPr>
          <w:tab/>
        </w:r>
        <w:r w:rsidR="00CF7730">
          <w:rPr>
            <w:noProof/>
            <w:webHidden/>
          </w:rPr>
          <w:fldChar w:fldCharType="begin"/>
        </w:r>
        <w:r w:rsidR="00CF7730">
          <w:rPr>
            <w:noProof/>
            <w:webHidden/>
          </w:rPr>
          <w:instrText xml:space="preserve"> PAGEREF _Toc488923963 \h </w:instrText>
        </w:r>
        <w:r w:rsidR="00CF7730">
          <w:rPr>
            <w:noProof/>
            <w:webHidden/>
          </w:rPr>
        </w:r>
        <w:r w:rsidR="00CF7730">
          <w:rPr>
            <w:noProof/>
            <w:webHidden/>
          </w:rPr>
          <w:fldChar w:fldCharType="separate"/>
        </w:r>
        <w:r w:rsidR="00CF7730">
          <w:rPr>
            <w:noProof/>
            <w:webHidden/>
          </w:rPr>
          <w:t>49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4" w:history="1">
        <w:r w:rsidR="00CF7730" w:rsidRPr="00612FF4">
          <w:rPr>
            <w:rStyle w:val="Hyperlink"/>
            <w:noProof/>
          </w:rPr>
          <w:t>3.7.2</w:t>
        </w:r>
        <w:r w:rsidR="00CF7730">
          <w:rPr>
            <w:rFonts w:eastAsiaTheme="minorEastAsia"/>
            <w:noProof/>
            <w:sz w:val="22"/>
            <w:lang w:eastAsia="de-DE"/>
          </w:rPr>
          <w:tab/>
        </w:r>
        <w:r w:rsidR="00CF7730" w:rsidRPr="00612FF4">
          <w:rPr>
            <w:rStyle w:val="Hyperlink"/>
            <w:noProof/>
          </w:rPr>
          <w:t>Die Unterstützungszweige</w:t>
        </w:r>
        <w:r w:rsidR="00CF7730">
          <w:rPr>
            <w:noProof/>
            <w:webHidden/>
          </w:rPr>
          <w:tab/>
        </w:r>
        <w:r w:rsidR="00CF7730">
          <w:rPr>
            <w:noProof/>
            <w:webHidden/>
          </w:rPr>
          <w:fldChar w:fldCharType="begin"/>
        </w:r>
        <w:r w:rsidR="00CF7730">
          <w:rPr>
            <w:noProof/>
            <w:webHidden/>
          </w:rPr>
          <w:instrText xml:space="preserve"> PAGEREF _Toc488923964 \h </w:instrText>
        </w:r>
        <w:r w:rsidR="00CF7730">
          <w:rPr>
            <w:noProof/>
            <w:webHidden/>
          </w:rPr>
        </w:r>
        <w:r w:rsidR="00CF7730">
          <w:rPr>
            <w:noProof/>
            <w:webHidden/>
          </w:rPr>
          <w:fldChar w:fldCharType="separate"/>
        </w:r>
        <w:r w:rsidR="00CF7730">
          <w:rPr>
            <w:noProof/>
            <w:webHidden/>
          </w:rPr>
          <w:t>50</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5" w:history="1">
        <w:r w:rsidR="00CF7730" w:rsidRPr="00612FF4">
          <w:rPr>
            <w:rStyle w:val="Hyperlink"/>
            <w:noProof/>
          </w:rPr>
          <w:t>3.7.3</w:t>
        </w:r>
        <w:r w:rsidR="00CF7730">
          <w:rPr>
            <w:rFonts w:eastAsiaTheme="minorEastAsia"/>
            <w:noProof/>
            <w:sz w:val="22"/>
            <w:lang w:eastAsia="de-DE"/>
          </w:rPr>
          <w:tab/>
        </w:r>
        <w:r w:rsidR="00CF7730" w:rsidRPr="00612FF4">
          <w:rPr>
            <w:rStyle w:val="Hyperlink"/>
            <w:noProof/>
          </w:rPr>
          <w:t>Der Feature-Branch</w:t>
        </w:r>
        <w:r w:rsidR="00CF7730">
          <w:rPr>
            <w:noProof/>
            <w:webHidden/>
          </w:rPr>
          <w:tab/>
        </w:r>
        <w:r w:rsidR="00CF7730">
          <w:rPr>
            <w:noProof/>
            <w:webHidden/>
          </w:rPr>
          <w:fldChar w:fldCharType="begin"/>
        </w:r>
        <w:r w:rsidR="00CF7730">
          <w:rPr>
            <w:noProof/>
            <w:webHidden/>
          </w:rPr>
          <w:instrText xml:space="preserve"> PAGEREF _Toc488923965 \h </w:instrText>
        </w:r>
        <w:r w:rsidR="00CF7730">
          <w:rPr>
            <w:noProof/>
            <w:webHidden/>
          </w:rPr>
        </w:r>
        <w:r w:rsidR="00CF7730">
          <w:rPr>
            <w:noProof/>
            <w:webHidden/>
          </w:rPr>
          <w:fldChar w:fldCharType="separate"/>
        </w:r>
        <w:r w:rsidR="00CF7730">
          <w:rPr>
            <w:noProof/>
            <w:webHidden/>
          </w:rPr>
          <w:t>50</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6" w:history="1">
        <w:r w:rsidR="00CF7730" w:rsidRPr="00612FF4">
          <w:rPr>
            <w:rStyle w:val="Hyperlink"/>
            <w:noProof/>
          </w:rPr>
          <w:t>3.7.4</w:t>
        </w:r>
        <w:r w:rsidR="00CF7730">
          <w:rPr>
            <w:rFonts w:eastAsiaTheme="minorEastAsia"/>
            <w:noProof/>
            <w:sz w:val="22"/>
            <w:lang w:eastAsia="de-DE"/>
          </w:rPr>
          <w:tab/>
        </w:r>
        <w:r w:rsidR="00CF7730" w:rsidRPr="00612FF4">
          <w:rPr>
            <w:rStyle w:val="Hyperlink"/>
            <w:noProof/>
          </w:rPr>
          <w:t>Der Release-Branch</w:t>
        </w:r>
        <w:r w:rsidR="00CF7730">
          <w:rPr>
            <w:noProof/>
            <w:webHidden/>
          </w:rPr>
          <w:tab/>
        </w:r>
        <w:r w:rsidR="00CF7730">
          <w:rPr>
            <w:noProof/>
            <w:webHidden/>
          </w:rPr>
          <w:fldChar w:fldCharType="begin"/>
        </w:r>
        <w:r w:rsidR="00CF7730">
          <w:rPr>
            <w:noProof/>
            <w:webHidden/>
          </w:rPr>
          <w:instrText xml:space="preserve"> PAGEREF _Toc488923966 \h </w:instrText>
        </w:r>
        <w:r w:rsidR="00CF7730">
          <w:rPr>
            <w:noProof/>
            <w:webHidden/>
          </w:rPr>
        </w:r>
        <w:r w:rsidR="00CF7730">
          <w:rPr>
            <w:noProof/>
            <w:webHidden/>
          </w:rPr>
          <w:fldChar w:fldCharType="separate"/>
        </w:r>
        <w:r w:rsidR="00CF7730">
          <w:rPr>
            <w:noProof/>
            <w:webHidden/>
          </w:rPr>
          <w:t>52</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7" w:history="1">
        <w:r w:rsidR="00CF7730" w:rsidRPr="00612FF4">
          <w:rPr>
            <w:rStyle w:val="Hyperlink"/>
            <w:noProof/>
          </w:rPr>
          <w:t>3.7.5</w:t>
        </w:r>
        <w:r w:rsidR="00CF7730">
          <w:rPr>
            <w:rFonts w:eastAsiaTheme="minorEastAsia"/>
            <w:noProof/>
            <w:sz w:val="22"/>
            <w:lang w:eastAsia="de-DE"/>
          </w:rPr>
          <w:tab/>
        </w:r>
        <w:r w:rsidR="00CF7730" w:rsidRPr="00612FF4">
          <w:rPr>
            <w:rStyle w:val="Hyperlink"/>
            <w:noProof/>
          </w:rPr>
          <w:t>Der Hotfix-Branch</w:t>
        </w:r>
        <w:r w:rsidR="00CF7730">
          <w:rPr>
            <w:noProof/>
            <w:webHidden/>
          </w:rPr>
          <w:tab/>
        </w:r>
        <w:r w:rsidR="00CF7730">
          <w:rPr>
            <w:noProof/>
            <w:webHidden/>
          </w:rPr>
          <w:fldChar w:fldCharType="begin"/>
        </w:r>
        <w:r w:rsidR="00CF7730">
          <w:rPr>
            <w:noProof/>
            <w:webHidden/>
          </w:rPr>
          <w:instrText xml:space="preserve"> PAGEREF _Toc488923967 \h </w:instrText>
        </w:r>
        <w:r w:rsidR="00CF7730">
          <w:rPr>
            <w:noProof/>
            <w:webHidden/>
          </w:rPr>
        </w:r>
        <w:r w:rsidR="00CF7730">
          <w:rPr>
            <w:noProof/>
            <w:webHidden/>
          </w:rPr>
          <w:fldChar w:fldCharType="separate"/>
        </w:r>
        <w:r w:rsidR="00CF7730">
          <w:rPr>
            <w:noProof/>
            <w:webHidden/>
          </w:rPr>
          <w:t>54</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68" w:history="1">
        <w:r w:rsidR="00CF7730" w:rsidRPr="00612FF4">
          <w:rPr>
            <w:rStyle w:val="Hyperlink"/>
            <w:noProof/>
          </w:rPr>
          <w:t>3.7.6</w:t>
        </w:r>
        <w:r w:rsidR="00CF7730">
          <w:rPr>
            <w:rFonts w:eastAsiaTheme="minorEastAsia"/>
            <w:noProof/>
            <w:sz w:val="22"/>
            <w:lang w:eastAsia="de-DE"/>
          </w:rPr>
          <w:tab/>
        </w:r>
        <w:r w:rsidR="00CF7730" w:rsidRPr="00612FF4">
          <w:rPr>
            <w:rStyle w:val="Hyperlink"/>
            <w:noProof/>
          </w:rPr>
          <w:t>Branches verwalten</w:t>
        </w:r>
        <w:r w:rsidR="00CF7730">
          <w:rPr>
            <w:noProof/>
            <w:webHidden/>
          </w:rPr>
          <w:tab/>
        </w:r>
        <w:r w:rsidR="00CF7730">
          <w:rPr>
            <w:noProof/>
            <w:webHidden/>
          </w:rPr>
          <w:fldChar w:fldCharType="begin"/>
        </w:r>
        <w:r w:rsidR="00CF7730">
          <w:rPr>
            <w:noProof/>
            <w:webHidden/>
          </w:rPr>
          <w:instrText xml:space="preserve"> PAGEREF _Toc488923968 \h </w:instrText>
        </w:r>
        <w:r w:rsidR="00CF7730">
          <w:rPr>
            <w:noProof/>
            <w:webHidden/>
          </w:rPr>
        </w:r>
        <w:r w:rsidR="00CF7730">
          <w:rPr>
            <w:noProof/>
            <w:webHidden/>
          </w:rPr>
          <w:fldChar w:fldCharType="separate"/>
        </w:r>
        <w:r w:rsidR="00CF7730">
          <w:rPr>
            <w:noProof/>
            <w:webHidden/>
          </w:rPr>
          <w:t>56</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69" w:history="1">
        <w:r w:rsidR="00CF7730" w:rsidRPr="00612FF4">
          <w:rPr>
            <w:rStyle w:val="Hyperlink"/>
            <w:noProof/>
          </w:rPr>
          <w:t>3.8</w:t>
        </w:r>
        <w:r w:rsidR="00CF7730">
          <w:rPr>
            <w:rFonts w:eastAsiaTheme="minorEastAsia"/>
            <w:noProof/>
            <w:sz w:val="22"/>
            <w:lang w:eastAsia="de-DE"/>
          </w:rPr>
          <w:tab/>
        </w:r>
        <w:r w:rsidR="00CF7730" w:rsidRPr="00612FF4">
          <w:rPr>
            <w:rStyle w:val="Hyperlink"/>
            <w:noProof/>
          </w:rPr>
          <w:t>Der HEAD</w:t>
        </w:r>
        <w:r w:rsidR="00CF7730">
          <w:rPr>
            <w:noProof/>
            <w:webHidden/>
          </w:rPr>
          <w:tab/>
        </w:r>
        <w:r w:rsidR="00CF7730">
          <w:rPr>
            <w:noProof/>
            <w:webHidden/>
          </w:rPr>
          <w:fldChar w:fldCharType="begin"/>
        </w:r>
        <w:r w:rsidR="00CF7730">
          <w:rPr>
            <w:noProof/>
            <w:webHidden/>
          </w:rPr>
          <w:instrText xml:space="preserve"> PAGEREF _Toc488923969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0" w:history="1">
        <w:r w:rsidR="00CF7730" w:rsidRPr="00612FF4">
          <w:rPr>
            <w:rStyle w:val="Hyperlink"/>
            <w:noProof/>
          </w:rPr>
          <w:t>3.9</w:t>
        </w:r>
        <w:r w:rsidR="00CF7730">
          <w:rPr>
            <w:rFonts w:eastAsiaTheme="minorEastAsia"/>
            <w:noProof/>
            <w:sz w:val="22"/>
            <w:lang w:eastAsia="de-DE"/>
          </w:rPr>
          <w:tab/>
        </w:r>
        <w:r w:rsidR="00CF7730" w:rsidRPr="00612FF4">
          <w:rPr>
            <w:rStyle w:val="Hyperlink"/>
            <w:noProof/>
          </w:rPr>
          <w:t>Protokollierung</w:t>
        </w:r>
        <w:r w:rsidR="00CF7730">
          <w:rPr>
            <w:noProof/>
            <w:webHidden/>
          </w:rPr>
          <w:tab/>
        </w:r>
        <w:r w:rsidR="00CF7730">
          <w:rPr>
            <w:noProof/>
            <w:webHidden/>
          </w:rPr>
          <w:fldChar w:fldCharType="begin"/>
        </w:r>
        <w:r w:rsidR="00CF7730">
          <w:rPr>
            <w:noProof/>
            <w:webHidden/>
          </w:rPr>
          <w:instrText xml:space="preserve"> PAGEREF _Toc488923970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1" w:history="1">
        <w:r w:rsidR="00CF7730" w:rsidRPr="00612FF4">
          <w:rPr>
            <w:rStyle w:val="Hyperlink"/>
            <w:noProof/>
          </w:rPr>
          <w:t>3.10</w:t>
        </w:r>
        <w:r w:rsidR="00CF7730">
          <w:rPr>
            <w:rFonts w:eastAsiaTheme="minorEastAsia"/>
            <w:noProof/>
            <w:sz w:val="22"/>
            <w:lang w:eastAsia="de-DE"/>
          </w:rPr>
          <w:tab/>
        </w:r>
        <w:r w:rsidR="00CF7730" w:rsidRPr="00612FF4">
          <w:rPr>
            <w:rStyle w:val="Hyperlink"/>
            <w:noProof/>
          </w:rPr>
          <w:t>Wiederherstellung</w:t>
        </w:r>
        <w:r w:rsidR="00CF7730">
          <w:rPr>
            <w:noProof/>
            <w:webHidden/>
          </w:rPr>
          <w:tab/>
        </w:r>
        <w:r w:rsidR="00CF7730">
          <w:rPr>
            <w:noProof/>
            <w:webHidden/>
          </w:rPr>
          <w:fldChar w:fldCharType="begin"/>
        </w:r>
        <w:r w:rsidR="00CF7730">
          <w:rPr>
            <w:noProof/>
            <w:webHidden/>
          </w:rPr>
          <w:instrText xml:space="preserve"> PAGEREF _Toc488923971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2" w:history="1">
        <w:r w:rsidR="00CF7730" w:rsidRPr="00612FF4">
          <w:rPr>
            <w:rStyle w:val="Hyperlink"/>
            <w:noProof/>
          </w:rPr>
          <w:t>3.11</w:t>
        </w:r>
        <w:r w:rsidR="00CF7730">
          <w:rPr>
            <w:rFonts w:eastAsiaTheme="minorEastAsia"/>
            <w:noProof/>
            <w:sz w:val="22"/>
            <w:lang w:eastAsia="de-DE"/>
          </w:rPr>
          <w:tab/>
        </w:r>
        <w:r w:rsidR="00CF7730" w:rsidRPr="00612FF4">
          <w:rPr>
            <w:rStyle w:val="Hyperlink"/>
            <w:noProof/>
          </w:rPr>
          <w:t>Archivierung</w:t>
        </w:r>
        <w:r w:rsidR="00CF7730">
          <w:rPr>
            <w:noProof/>
            <w:webHidden/>
          </w:rPr>
          <w:tab/>
        </w:r>
        <w:r w:rsidR="00CF7730">
          <w:rPr>
            <w:noProof/>
            <w:webHidden/>
          </w:rPr>
          <w:fldChar w:fldCharType="begin"/>
        </w:r>
        <w:r w:rsidR="00CF7730">
          <w:rPr>
            <w:noProof/>
            <w:webHidden/>
          </w:rPr>
          <w:instrText xml:space="preserve"> PAGEREF _Toc488923972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3" w:history="1">
        <w:r w:rsidR="00CF7730" w:rsidRPr="00612FF4">
          <w:rPr>
            <w:rStyle w:val="Hyperlink"/>
            <w:noProof/>
          </w:rPr>
          <w:t>3.12</w:t>
        </w:r>
        <w:r w:rsidR="00CF7730">
          <w:rPr>
            <w:rFonts w:eastAsiaTheme="minorEastAsia"/>
            <w:noProof/>
            <w:sz w:val="22"/>
            <w:lang w:eastAsia="de-DE"/>
          </w:rPr>
          <w:tab/>
        </w:r>
        <w:r w:rsidR="00CF7730" w:rsidRPr="00612FF4">
          <w:rPr>
            <w:rStyle w:val="Hyperlink"/>
            <w:noProof/>
          </w:rPr>
          <w:t>Koordinierung</w:t>
        </w:r>
        <w:r w:rsidR="00CF7730">
          <w:rPr>
            <w:noProof/>
            <w:webHidden/>
          </w:rPr>
          <w:tab/>
        </w:r>
        <w:r w:rsidR="00CF7730">
          <w:rPr>
            <w:noProof/>
            <w:webHidden/>
          </w:rPr>
          <w:fldChar w:fldCharType="begin"/>
        </w:r>
        <w:r w:rsidR="00CF7730">
          <w:rPr>
            <w:noProof/>
            <w:webHidden/>
          </w:rPr>
          <w:instrText xml:space="preserve"> PAGEREF _Toc488923973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4" w:history="1">
        <w:r w:rsidR="00CF7730" w:rsidRPr="00612FF4">
          <w:rPr>
            <w:rStyle w:val="Hyperlink"/>
            <w:noProof/>
          </w:rPr>
          <w:t>3.13</w:t>
        </w:r>
        <w:r w:rsidR="00CF7730">
          <w:rPr>
            <w:rFonts w:eastAsiaTheme="minorEastAsia"/>
            <w:noProof/>
            <w:sz w:val="22"/>
            <w:lang w:eastAsia="de-DE"/>
          </w:rPr>
          <w:tab/>
        </w:r>
        <w:r w:rsidR="00CF7730" w:rsidRPr="00612FF4">
          <w:rPr>
            <w:rStyle w:val="Hyperlink"/>
            <w:noProof/>
          </w:rPr>
          <w:t>Gleichzeitiges Entwickeln</w:t>
        </w:r>
        <w:r w:rsidR="00CF7730">
          <w:rPr>
            <w:noProof/>
            <w:webHidden/>
          </w:rPr>
          <w:tab/>
        </w:r>
        <w:r w:rsidR="00CF7730">
          <w:rPr>
            <w:noProof/>
            <w:webHidden/>
          </w:rPr>
          <w:fldChar w:fldCharType="begin"/>
        </w:r>
        <w:r w:rsidR="00CF7730">
          <w:rPr>
            <w:noProof/>
            <w:webHidden/>
          </w:rPr>
          <w:instrText xml:space="preserve"> PAGEREF _Toc488923974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5" w:history="1">
        <w:r w:rsidR="00CF7730" w:rsidRPr="00612FF4">
          <w:rPr>
            <w:rStyle w:val="Hyperlink"/>
            <w:noProof/>
          </w:rPr>
          <w:t>3.14</w:t>
        </w:r>
        <w:r w:rsidR="00CF7730">
          <w:rPr>
            <w:rFonts w:eastAsiaTheme="minorEastAsia"/>
            <w:noProof/>
            <w:sz w:val="22"/>
            <w:lang w:eastAsia="de-DE"/>
          </w:rPr>
          <w:tab/>
        </w:r>
        <w:r w:rsidR="00CF7730" w:rsidRPr="00612FF4">
          <w:rPr>
            <w:rStyle w:val="Hyperlink"/>
            <w:noProof/>
          </w:rPr>
          <w:t>Konflikte</w:t>
        </w:r>
        <w:r w:rsidR="00CF7730">
          <w:rPr>
            <w:noProof/>
            <w:webHidden/>
          </w:rPr>
          <w:tab/>
        </w:r>
        <w:r w:rsidR="00CF7730">
          <w:rPr>
            <w:noProof/>
            <w:webHidden/>
          </w:rPr>
          <w:fldChar w:fldCharType="begin"/>
        </w:r>
        <w:r w:rsidR="00CF7730">
          <w:rPr>
            <w:noProof/>
            <w:webHidden/>
          </w:rPr>
          <w:instrText xml:space="preserve"> PAGEREF _Toc488923975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6" w:history="1">
        <w:r w:rsidR="00CF7730" w:rsidRPr="00612FF4">
          <w:rPr>
            <w:rStyle w:val="Hyperlink"/>
            <w:noProof/>
          </w:rPr>
          <w:t>3.15</w:t>
        </w:r>
        <w:r w:rsidR="00CF7730">
          <w:rPr>
            <w:rFonts w:eastAsiaTheme="minorEastAsia"/>
            <w:noProof/>
            <w:sz w:val="22"/>
            <w:lang w:eastAsia="de-DE"/>
          </w:rPr>
          <w:tab/>
        </w:r>
        <w:r w:rsidR="00CF7730" w:rsidRPr="00612FF4">
          <w:rPr>
            <w:rStyle w:val="Hyperlink"/>
            <w:noProof/>
          </w:rPr>
          <w:t>Verteilte Abläufe</w:t>
        </w:r>
        <w:r w:rsidR="00CF7730">
          <w:rPr>
            <w:noProof/>
            <w:webHidden/>
          </w:rPr>
          <w:tab/>
        </w:r>
        <w:r w:rsidR="00CF7730">
          <w:rPr>
            <w:noProof/>
            <w:webHidden/>
          </w:rPr>
          <w:fldChar w:fldCharType="begin"/>
        </w:r>
        <w:r w:rsidR="00CF7730">
          <w:rPr>
            <w:noProof/>
            <w:webHidden/>
          </w:rPr>
          <w:instrText xml:space="preserve"> PAGEREF _Toc488923976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7" w:history="1">
        <w:r w:rsidR="00CF7730" w:rsidRPr="00612FF4">
          <w:rPr>
            <w:rStyle w:val="Hyperlink"/>
            <w:noProof/>
          </w:rPr>
          <w:t>3.16</w:t>
        </w:r>
        <w:r w:rsidR="00CF7730">
          <w:rPr>
            <w:rFonts w:eastAsiaTheme="minorEastAsia"/>
            <w:noProof/>
            <w:sz w:val="22"/>
            <w:lang w:eastAsia="de-DE"/>
          </w:rPr>
          <w:tab/>
        </w:r>
        <w:r w:rsidR="00CF7730" w:rsidRPr="00612FF4">
          <w:rPr>
            <w:rStyle w:val="Hyperlink"/>
            <w:noProof/>
          </w:rPr>
          <w:t>Hosting über GitHub</w:t>
        </w:r>
        <w:r w:rsidR="00CF7730">
          <w:rPr>
            <w:noProof/>
            <w:webHidden/>
          </w:rPr>
          <w:tab/>
        </w:r>
        <w:r w:rsidR="00CF7730">
          <w:rPr>
            <w:noProof/>
            <w:webHidden/>
          </w:rPr>
          <w:fldChar w:fldCharType="begin"/>
        </w:r>
        <w:r w:rsidR="00CF7730">
          <w:rPr>
            <w:noProof/>
            <w:webHidden/>
          </w:rPr>
          <w:instrText xml:space="preserve"> PAGEREF _Toc488923977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8" w:history="1">
        <w:r w:rsidR="00CF7730" w:rsidRPr="00612FF4">
          <w:rPr>
            <w:rStyle w:val="Hyperlink"/>
            <w:noProof/>
          </w:rPr>
          <w:t>3.17</w:t>
        </w:r>
        <w:r w:rsidR="00CF7730">
          <w:rPr>
            <w:rFonts w:eastAsiaTheme="minorEastAsia"/>
            <w:noProof/>
            <w:sz w:val="22"/>
            <w:lang w:eastAsia="de-DE"/>
          </w:rPr>
          <w:tab/>
        </w:r>
        <w:r w:rsidR="00CF7730" w:rsidRPr="00612FF4">
          <w:rPr>
            <w:rStyle w:val="Hyperlink"/>
            <w:noProof/>
          </w:rPr>
          <w:t>Befehle</w:t>
        </w:r>
        <w:r w:rsidR="00CF7730">
          <w:rPr>
            <w:noProof/>
            <w:webHidden/>
          </w:rPr>
          <w:tab/>
        </w:r>
        <w:r w:rsidR="00CF7730">
          <w:rPr>
            <w:noProof/>
            <w:webHidden/>
          </w:rPr>
          <w:fldChar w:fldCharType="begin"/>
        </w:r>
        <w:r w:rsidR="00CF7730">
          <w:rPr>
            <w:noProof/>
            <w:webHidden/>
          </w:rPr>
          <w:instrText xml:space="preserve"> PAGEREF _Toc488923978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79" w:history="1">
        <w:r w:rsidR="00CF7730" w:rsidRPr="00612FF4">
          <w:rPr>
            <w:rStyle w:val="Hyperlink"/>
            <w:noProof/>
          </w:rPr>
          <w:t>3.18</w:t>
        </w:r>
        <w:r w:rsidR="00CF7730">
          <w:rPr>
            <w:rFonts w:eastAsiaTheme="minorEastAsia"/>
            <w:noProof/>
            <w:sz w:val="22"/>
            <w:lang w:eastAsia="de-DE"/>
          </w:rPr>
          <w:tab/>
        </w:r>
        <w:r w:rsidR="00CF7730" w:rsidRPr="00612FF4">
          <w:rPr>
            <w:rStyle w:val="Hyperlink"/>
            <w:noProof/>
          </w:rPr>
          <w:t>Kommandozeile zur Bedienung von Git</w:t>
        </w:r>
        <w:r w:rsidR="00CF7730">
          <w:rPr>
            <w:noProof/>
            <w:webHidden/>
          </w:rPr>
          <w:tab/>
        </w:r>
        <w:r w:rsidR="00CF7730">
          <w:rPr>
            <w:noProof/>
            <w:webHidden/>
          </w:rPr>
          <w:fldChar w:fldCharType="begin"/>
        </w:r>
        <w:r w:rsidR="00CF7730">
          <w:rPr>
            <w:noProof/>
            <w:webHidden/>
          </w:rPr>
          <w:instrText xml:space="preserve"> PAGEREF _Toc488923979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80" w:history="1">
        <w:r w:rsidR="00CF7730" w:rsidRPr="00612FF4">
          <w:rPr>
            <w:rStyle w:val="Hyperlink"/>
            <w:noProof/>
          </w:rPr>
          <w:t>3.19</w:t>
        </w:r>
        <w:r w:rsidR="00CF7730">
          <w:rPr>
            <w:rFonts w:eastAsiaTheme="minorEastAsia"/>
            <w:noProof/>
            <w:sz w:val="22"/>
            <w:lang w:eastAsia="de-DE"/>
          </w:rPr>
          <w:tab/>
        </w:r>
        <w:r w:rsidR="00CF7730" w:rsidRPr="00612FF4">
          <w:rPr>
            <w:rStyle w:val="Hyperlink"/>
            <w:noProof/>
          </w:rPr>
          <w:t>Zusammenfassung</w:t>
        </w:r>
        <w:r w:rsidR="00CF7730">
          <w:rPr>
            <w:noProof/>
            <w:webHidden/>
          </w:rPr>
          <w:tab/>
        </w:r>
        <w:r w:rsidR="00CF7730">
          <w:rPr>
            <w:noProof/>
            <w:webHidden/>
          </w:rPr>
          <w:fldChar w:fldCharType="begin"/>
        </w:r>
        <w:r w:rsidR="00CF7730">
          <w:rPr>
            <w:noProof/>
            <w:webHidden/>
          </w:rPr>
          <w:instrText xml:space="preserve"> PAGEREF _Toc488923980 \h </w:instrText>
        </w:r>
        <w:r w:rsidR="00CF7730">
          <w:rPr>
            <w:noProof/>
            <w:webHidden/>
          </w:rPr>
        </w:r>
        <w:r w:rsidR="00CF7730">
          <w:rPr>
            <w:noProof/>
            <w:webHidden/>
          </w:rPr>
          <w:fldChar w:fldCharType="separate"/>
        </w:r>
        <w:r w:rsidR="00CF7730">
          <w:rPr>
            <w:noProof/>
            <w:webHidden/>
          </w:rPr>
          <w:t>58</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3981" w:history="1">
        <w:r w:rsidR="00CF7730" w:rsidRPr="00612FF4">
          <w:rPr>
            <w:rStyle w:val="Hyperlink"/>
            <w:noProof/>
          </w:rPr>
          <w:t>4</w:t>
        </w:r>
        <w:r w:rsidR="00CF7730">
          <w:rPr>
            <w:rFonts w:eastAsiaTheme="minorEastAsia"/>
            <w:noProof/>
            <w:sz w:val="22"/>
            <w:lang w:eastAsia="de-DE"/>
          </w:rPr>
          <w:tab/>
        </w:r>
        <w:r w:rsidR="00CF7730" w:rsidRPr="00612FF4">
          <w:rPr>
            <w:rStyle w:val="Hyperlink"/>
            <w:noProof/>
          </w:rPr>
          <w:t>Versionsverwaltungssysteme</w:t>
        </w:r>
        <w:r w:rsidR="00CF7730">
          <w:rPr>
            <w:noProof/>
            <w:webHidden/>
          </w:rPr>
          <w:tab/>
        </w:r>
        <w:r w:rsidR="00CF7730">
          <w:rPr>
            <w:noProof/>
            <w:webHidden/>
          </w:rPr>
          <w:fldChar w:fldCharType="begin"/>
        </w:r>
        <w:r w:rsidR="00CF7730">
          <w:rPr>
            <w:noProof/>
            <w:webHidden/>
          </w:rPr>
          <w:instrText xml:space="preserve"> PAGEREF _Toc488923981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82" w:history="1">
        <w:r w:rsidR="00CF7730" w:rsidRPr="00612FF4">
          <w:rPr>
            <w:rStyle w:val="Hyperlink"/>
            <w:noProof/>
          </w:rPr>
          <w:t>4.1</w:t>
        </w:r>
        <w:r w:rsidR="00CF7730">
          <w:rPr>
            <w:rFonts w:eastAsiaTheme="minorEastAsia"/>
            <w:noProof/>
            <w:sz w:val="22"/>
            <w:lang w:eastAsia="de-DE"/>
          </w:rPr>
          <w:tab/>
        </w:r>
        <w:r w:rsidR="00CF7730" w:rsidRPr="00612FF4">
          <w:rPr>
            <w:rStyle w:val="Hyperlink"/>
            <w:noProof/>
          </w:rPr>
          <w:t>Ziele der Versionsverwaltung</w:t>
        </w:r>
        <w:r w:rsidR="00CF7730">
          <w:rPr>
            <w:noProof/>
            <w:webHidden/>
          </w:rPr>
          <w:tab/>
        </w:r>
        <w:r w:rsidR="00CF7730">
          <w:rPr>
            <w:noProof/>
            <w:webHidden/>
          </w:rPr>
          <w:fldChar w:fldCharType="begin"/>
        </w:r>
        <w:r w:rsidR="00CF7730">
          <w:rPr>
            <w:noProof/>
            <w:webHidden/>
          </w:rPr>
          <w:instrText xml:space="preserve"> PAGEREF _Toc488923982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83" w:history="1">
        <w:r w:rsidR="00CF7730" w:rsidRPr="00612FF4">
          <w:rPr>
            <w:rStyle w:val="Hyperlink"/>
            <w:noProof/>
          </w:rPr>
          <w:t>4.2</w:t>
        </w:r>
        <w:r w:rsidR="00CF7730">
          <w:rPr>
            <w:rFonts w:eastAsiaTheme="minorEastAsia"/>
            <w:noProof/>
            <w:sz w:val="22"/>
            <w:lang w:eastAsia="de-DE"/>
          </w:rPr>
          <w:tab/>
        </w:r>
        <w:r w:rsidR="00CF7730" w:rsidRPr="00612FF4">
          <w:rPr>
            <w:rStyle w:val="Hyperlink"/>
            <w:noProof/>
          </w:rPr>
          <w:t>Verschiedene Versionsverwaltungssysteme im Überblick</w:t>
        </w:r>
        <w:r w:rsidR="00CF7730">
          <w:rPr>
            <w:noProof/>
            <w:webHidden/>
          </w:rPr>
          <w:tab/>
        </w:r>
        <w:r w:rsidR="00CF7730">
          <w:rPr>
            <w:noProof/>
            <w:webHidden/>
          </w:rPr>
          <w:fldChar w:fldCharType="begin"/>
        </w:r>
        <w:r w:rsidR="00CF7730">
          <w:rPr>
            <w:noProof/>
            <w:webHidden/>
          </w:rPr>
          <w:instrText xml:space="preserve"> PAGEREF _Toc488923983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4" w:history="1">
        <w:r w:rsidR="00CF7730" w:rsidRPr="00612FF4">
          <w:rPr>
            <w:rStyle w:val="Hyperlink"/>
            <w:noProof/>
          </w:rPr>
          <w:t>4.2.1</w:t>
        </w:r>
        <w:r w:rsidR="00CF7730">
          <w:rPr>
            <w:rFonts w:eastAsiaTheme="minorEastAsia"/>
            <w:noProof/>
            <w:sz w:val="22"/>
            <w:lang w:eastAsia="de-DE"/>
          </w:rPr>
          <w:tab/>
        </w:r>
        <w:r w:rsidR="00CF7730" w:rsidRPr="00612FF4">
          <w:rPr>
            <w:rStyle w:val="Hyperlink"/>
            <w:noProof/>
          </w:rPr>
          <w:t>Darcs</w:t>
        </w:r>
        <w:r w:rsidR="00CF7730">
          <w:rPr>
            <w:noProof/>
            <w:webHidden/>
          </w:rPr>
          <w:tab/>
        </w:r>
        <w:r w:rsidR="00CF7730">
          <w:rPr>
            <w:noProof/>
            <w:webHidden/>
          </w:rPr>
          <w:fldChar w:fldCharType="begin"/>
        </w:r>
        <w:r w:rsidR="00CF7730">
          <w:rPr>
            <w:noProof/>
            <w:webHidden/>
          </w:rPr>
          <w:instrText xml:space="preserve"> PAGEREF _Toc488923984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5" w:history="1">
        <w:r w:rsidR="00CF7730" w:rsidRPr="00612FF4">
          <w:rPr>
            <w:rStyle w:val="Hyperlink"/>
            <w:noProof/>
          </w:rPr>
          <w:t>4.2.2</w:t>
        </w:r>
        <w:r w:rsidR="00CF7730">
          <w:rPr>
            <w:rFonts w:eastAsiaTheme="minorEastAsia"/>
            <w:noProof/>
            <w:sz w:val="22"/>
            <w:lang w:eastAsia="de-DE"/>
          </w:rPr>
          <w:tab/>
        </w:r>
        <w:r w:rsidR="00CF7730" w:rsidRPr="00612FF4">
          <w:rPr>
            <w:rStyle w:val="Hyperlink"/>
            <w:noProof/>
          </w:rPr>
          <w:t>Git</w:t>
        </w:r>
        <w:r w:rsidR="00CF7730">
          <w:rPr>
            <w:noProof/>
            <w:webHidden/>
          </w:rPr>
          <w:tab/>
        </w:r>
        <w:r w:rsidR="00CF7730">
          <w:rPr>
            <w:noProof/>
            <w:webHidden/>
          </w:rPr>
          <w:fldChar w:fldCharType="begin"/>
        </w:r>
        <w:r w:rsidR="00CF7730">
          <w:rPr>
            <w:noProof/>
            <w:webHidden/>
          </w:rPr>
          <w:instrText xml:space="preserve"> PAGEREF _Toc488923985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6" w:history="1">
        <w:r w:rsidR="00CF7730" w:rsidRPr="00612FF4">
          <w:rPr>
            <w:rStyle w:val="Hyperlink"/>
            <w:noProof/>
          </w:rPr>
          <w:t>4.2.3</w:t>
        </w:r>
        <w:r w:rsidR="00CF7730">
          <w:rPr>
            <w:rFonts w:eastAsiaTheme="minorEastAsia"/>
            <w:noProof/>
            <w:sz w:val="22"/>
            <w:lang w:eastAsia="de-DE"/>
          </w:rPr>
          <w:tab/>
        </w:r>
        <w:r w:rsidR="00CF7730" w:rsidRPr="00612FF4">
          <w:rPr>
            <w:rStyle w:val="Hyperlink"/>
            <w:noProof/>
          </w:rPr>
          <w:t>GNU arch</w:t>
        </w:r>
        <w:r w:rsidR="00CF7730">
          <w:rPr>
            <w:noProof/>
            <w:webHidden/>
          </w:rPr>
          <w:tab/>
        </w:r>
        <w:r w:rsidR="00CF7730">
          <w:rPr>
            <w:noProof/>
            <w:webHidden/>
          </w:rPr>
          <w:fldChar w:fldCharType="begin"/>
        </w:r>
        <w:r w:rsidR="00CF7730">
          <w:rPr>
            <w:noProof/>
            <w:webHidden/>
          </w:rPr>
          <w:instrText xml:space="preserve"> PAGEREF _Toc488923986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7" w:history="1">
        <w:r w:rsidR="00CF7730" w:rsidRPr="00612FF4">
          <w:rPr>
            <w:rStyle w:val="Hyperlink"/>
            <w:noProof/>
          </w:rPr>
          <w:t>4.2.4</w:t>
        </w:r>
        <w:r w:rsidR="00CF7730">
          <w:rPr>
            <w:rFonts w:eastAsiaTheme="minorEastAsia"/>
            <w:noProof/>
            <w:sz w:val="22"/>
            <w:lang w:eastAsia="de-DE"/>
          </w:rPr>
          <w:tab/>
        </w:r>
        <w:r w:rsidR="00CF7730" w:rsidRPr="00612FF4">
          <w:rPr>
            <w:rStyle w:val="Hyperlink"/>
            <w:noProof/>
          </w:rPr>
          <w:t>Apache Subversion</w:t>
        </w:r>
        <w:r w:rsidR="00CF7730">
          <w:rPr>
            <w:noProof/>
            <w:webHidden/>
          </w:rPr>
          <w:tab/>
        </w:r>
        <w:r w:rsidR="00CF7730">
          <w:rPr>
            <w:noProof/>
            <w:webHidden/>
          </w:rPr>
          <w:fldChar w:fldCharType="begin"/>
        </w:r>
        <w:r w:rsidR="00CF7730">
          <w:rPr>
            <w:noProof/>
            <w:webHidden/>
          </w:rPr>
          <w:instrText xml:space="preserve"> PAGEREF _Toc488923987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8" w:history="1">
        <w:r w:rsidR="00CF7730" w:rsidRPr="00612FF4">
          <w:rPr>
            <w:rStyle w:val="Hyperlink"/>
            <w:noProof/>
          </w:rPr>
          <w:t>4.2.5</w:t>
        </w:r>
        <w:r w:rsidR="00CF7730">
          <w:rPr>
            <w:rFonts w:eastAsiaTheme="minorEastAsia"/>
            <w:noProof/>
            <w:sz w:val="22"/>
            <w:lang w:eastAsia="de-DE"/>
          </w:rPr>
          <w:tab/>
        </w:r>
        <w:r w:rsidR="00CF7730" w:rsidRPr="00612FF4">
          <w:rPr>
            <w:rStyle w:val="Hyperlink"/>
            <w:noProof/>
          </w:rPr>
          <w:t>Fossil</w:t>
        </w:r>
        <w:r w:rsidR="00CF7730">
          <w:rPr>
            <w:noProof/>
            <w:webHidden/>
          </w:rPr>
          <w:tab/>
        </w:r>
        <w:r w:rsidR="00CF7730">
          <w:rPr>
            <w:noProof/>
            <w:webHidden/>
          </w:rPr>
          <w:fldChar w:fldCharType="begin"/>
        </w:r>
        <w:r w:rsidR="00CF7730">
          <w:rPr>
            <w:noProof/>
            <w:webHidden/>
          </w:rPr>
          <w:instrText xml:space="preserve"> PAGEREF _Toc488923988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89" w:history="1">
        <w:r w:rsidR="00CF7730" w:rsidRPr="00612FF4">
          <w:rPr>
            <w:rStyle w:val="Hyperlink"/>
            <w:noProof/>
          </w:rPr>
          <w:t>4.2.6</w:t>
        </w:r>
        <w:r w:rsidR="00CF7730">
          <w:rPr>
            <w:rFonts w:eastAsiaTheme="minorEastAsia"/>
            <w:noProof/>
            <w:sz w:val="22"/>
            <w:lang w:eastAsia="de-DE"/>
          </w:rPr>
          <w:tab/>
        </w:r>
        <w:r w:rsidR="00CF7730" w:rsidRPr="00612FF4">
          <w:rPr>
            <w:rStyle w:val="Hyperlink"/>
            <w:noProof/>
          </w:rPr>
          <w:t>Mercurial</w:t>
        </w:r>
        <w:r w:rsidR="00CF7730">
          <w:rPr>
            <w:noProof/>
            <w:webHidden/>
          </w:rPr>
          <w:tab/>
        </w:r>
        <w:r w:rsidR="00CF7730">
          <w:rPr>
            <w:noProof/>
            <w:webHidden/>
          </w:rPr>
          <w:fldChar w:fldCharType="begin"/>
        </w:r>
        <w:r w:rsidR="00CF7730">
          <w:rPr>
            <w:noProof/>
            <w:webHidden/>
          </w:rPr>
          <w:instrText xml:space="preserve"> PAGEREF _Toc488923989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90" w:history="1">
        <w:r w:rsidR="00CF7730" w:rsidRPr="00612FF4">
          <w:rPr>
            <w:rStyle w:val="Hyperlink"/>
            <w:noProof/>
          </w:rPr>
          <w:t>4.2.7</w:t>
        </w:r>
        <w:r w:rsidR="00CF7730">
          <w:rPr>
            <w:rFonts w:eastAsiaTheme="minorEastAsia"/>
            <w:noProof/>
            <w:sz w:val="22"/>
            <w:lang w:eastAsia="de-DE"/>
          </w:rPr>
          <w:tab/>
        </w:r>
        <w:r w:rsidR="00CF7730" w:rsidRPr="00612FF4">
          <w:rPr>
            <w:rStyle w:val="Hyperlink"/>
            <w:noProof/>
          </w:rPr>
          <w:t>Bazaar</w:t>
        </w:r>
        <w:r w:rsidR="00CF7730">
          <w:rPr>
            <w:noProof/>
            <w:webHidden/>
          </w:rPr>
          <w:tab/>
        </w:r>
        <w:r w:rsidR="00CF7730">
          <w:rPr>
            <w:noProof/>
            <w:webHidden/>
          </w:rPr>
          <w:fldChar w:fldCharType="begin"/>
        </w:r>
        <w:r w:rsidR="00CF7730">
          <w:rPr>
            <w:noProof/>
            <w:webHidden/>
          </w:rPr>
          <w:instrText xml:space="preserve"> PAGEREF _Toc488923990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91" w:history="1">
        <w:r w:rsidR="00CF7730" w:rsidRPr="00612FF4">
          <w:rPr>
            <w:rStyle w:val="Hyperlink"/>
            <w:noProof/>
          </w:rPr>
          <w:t>4.2.8</w:t>
        </w:r>
        <w:r w:rsidR="00CF7730">
          <w:rPr>
            <w:rFonts w:eastAsiaTheme="minorEastAsia"/>
            <w:noProof/>
            <w:sz w:val="22"/>
            <w:lang w:eastAsia="de-DE"/>
          </w:rPr>
          <w:tab/>
        </w:r>
        <w:r w:rsidR="00CF7730" w:rsidRPr="00612FF4">
          <w:rPr>
            <w:rStyle w:val="Hyperlink"/>
            <w:noProof/>
          </w:rPr>
          <w:t>Gegenüberstellung verschiedener Systeme</w:t>
        </w:r>
        <w:r w:rsidR="00CF7730">
          <w:rPr>
            <w:noProof/>
            <w:webHidden/>
          </w:rPr>
          <w:tab/>
        </w:r>
        <w:r w:rsidR="00CF7730">
          <w:rPr>
            <w:noProof/>
            <w:webHidden/>
          </w:rPr>
          <w:fldChar w:fldCharType="begin"/>
        </w:r>
        <w:r w:rsidR="00CF7730">
          <w:rPr>
            <w:noProof/>
            <w:webHidden/>
          </w:rPr>
          <w:instrText xml:space="preserve"> PAGEREF _Toc488923991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92" w:history="1">
        <w:r w:rsidR="00CF7730" w:rsidRPr="00612FF4">
          <w:rPr>
            <w:rStyle w:val="Hyperlink"/>
            <w:noProof/>
          </w:rPr>
          <w:t>4.2.9</w:t>
        </w:r>
        <w:r w:rsidR="00CF7730">
          <w:rPr>
            <w:rFonts w:eastAsiaTheme="minorEastAsia"/>
            <w:noProof/>
            <w:sz w:val="22"/>
            <w:lang w:eastAsia="de-DE"/>
          </w:rPr>
          <w:tab/>
        </w:r>
        <w:r w:rsidR="00CF7730" w:rsidRPr="00612FF4">
          <w:rPr>
            <w:rStyle w:val="Hyperlink"/>
            <w:noProof/>
          </w:rPr>
          <w:t>Git oder SVN?</w:t>
        </w:r>
        <w:r w:rsidR="00CF7730">
          <w:rPr>
            <w:noProof/>
            <w:webHidden/>
          </w:rPr>
          <w:tab/>
        </w:r>
        <w:r w:rsidR="00CF7730">
          <w:rPr>
            <w:noProof/>
            <w:webHidden/>
          </w:rPr>
          <w:fldChar w:fldCharType="begin"/>
        </w:r>
        <w:r w:rsidR="00CF7730">
          <w:rPr>
            <w:noProof/>
            <w:webHidden/>
          </w:rPr>
          <w:instrText xml:space="preserve"> PAGEREF _Toc488923992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93" w:history="1">
        <w:r w:rsidR="00CF7730" w:rsidRPr="00612FF4">
          <w:rPr>
            <w:rStyle w:val="Hyperlink"/>
            <w:noProof/>
          </w:rPr>
          <w:t>4.3</w:t>
        </w:r>
        <w:r w:rsidR="00CF7730">
          <w:rPr>
            <w:rFonts w:eastAsiaTheme="minorEastAsia"/>
            <w:noProof/>
            <w:sz w:val="22"/>
            <w:lang w:eastAsia="de-DE"/>
          </w:rPr>
          <w:tab/>
        </w:r>
        <w:r w:rsidR="00CF7730" w:rsidRPr="00612FF4">
          <w:rPr>
            <w:rStyle w:val="Hyperlink"/>
            <w:noProof/>
          </w:rPr>
          <w:t>Zusammenfassung</w:t>
        </w:r>
        <w:r w:rsidR="00CF7730">
          <w:rPr>
            <w:noProof/>
            <w:webHidden/>
          </w:rPr>
          <w:tab/>
        </w:r>
        <w:r w:rsidR="00CF7730">
          <w:rPr>
            <w:noProof/>
            <w:webHidden/>
          </w:rPr>
          <w:fldChar w:fldCharType="begin"/>
        </w:r>
        <w:r w:rsidR="00CF7730">
          <w:rPr>
            <w:noProof/>
            <w:webHidden/>
          </w:rPr>
          <w:instrText xml:space="preserve"> PAGEREF _Toc488923993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3994" w:history="1">
        <w:r w:rsidR="00CF7730" w:rsidRPr="00612FF4">
          <w:rPr>
            <w:rStyle w:val="Hyperlink"/>
            <w:noProof/>
          </w:rPr>
          <w:t>5</w:t>
        </w:r>
        <w:r w:rsidR="00CF7730">
          <w:rPr>
            <w:rFonts w:eastAsiaTheme="minorEastAsia"/>
            <w:noProof/>
            <w:sz w:val="22"/>
            <w:lang w:eastAsia="de-DE"/>
          </w:rPr>
          <w:tab/>
        </w:r>
        <w:r w:rsidR="00CF7730" w:rsidRPr="00612FF4">
          <w:rPr>
            <w:rStyle w:val="Hyperlink"/>
            <w:noProof/>
          </w:rPr>
          <w:t>Umsetzung/Integration des Tools in die Vorlesung</w:t>
        </w:r>
        <w:r w:rsidR="00CF7730">
          <w:rPr>
            <w:noProof/>
            <w:webHidden/>
          </w:rPr>
          <w:tab/>
        </w:r>
        <w:r w:rsidR="00CF7730">
          <w:rPr>
            <w:noProof/>
            <w:webHidden/>
          </w:rPr>
          <w:fldChar w:fldCharType="begin"/>
        </w:r>
        <w:r w:rsidR="00CF7730">
          <w:rPr>
            <w:noProof/>
            <w:webHidden/>
          </w:rPr>
          <w:instrText xml:space="preserve"> PAGEREF _Toc488923994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95" w:history="1">
        <w:r w:rsidR="00CF7730" w:rsidRPr="00612FF4">
          <w:rPr>
            <w:rStyle w:val="Hyperlink"/>
            <w:noProof/>
          </w:rPr>
          <w:t>5.1</w:t>
        </w:r>
        <w:r w:rsidR="00CF7730">
          <w:rPr>
            <w:rFonts w:eastAsiaTheme="minorEastAsia"/>
            <w:noProof/>
            <w:sz w:val="22"/>
            <w:lang w:eastAsia="de-DE"/>
          </w:rPr>
          <w:tab/>
        </w:r>
        <w:r w:rsidR="00CF7730" w:rsidRPr="00612FF4">
          <w:rPr>
            <w:rStyle w:val="Hyperlink"/>
            <w:noProof/>
          </w:rPr>
          <w:t>Git installieren</w:t>
        </w:r>
        <w:r w:rsidR="00CF7730">
          <w:rPr>
            <w:noProof/>
            <w:webHidden/>
          </w:rPr>
          <w:tab/>
        </w:r>
        <w:r w:rsidR="00CF7730">
          <w:rPr>
            <w:noProof/>
            <w:webHidden/>
          </w:rPr>
          <w:fldChar w:fldCharType="begin"/>
        </w:r>
        <w:r w:rsidR="00CF7730">
          <w:rPr>
            <w:noProof/>
            <w:webHidden/>
          </w:rPr>
          <w:instrText xml:space="preserve"> PAGEREF _Toc488923995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96" w:history="1">
        <w:r w:rsidR="00CF7730" w:rsidRPr="00612FF4">
          <w:rPr>
            <w:rStyle w:val="Hyperlink"/>
            <w:noProof/>
          </w:rPr>
          <w:t>5.2</w:t>
        </w:r>
        <w:r w:rsidR="00CF7730">
          <w:rPr>
            <w:rFonts w:eastAsiaTheme="minorEastAsia"/>
            <w:noProof/>
            <w:sz w:val="22"/>
            <w:lang w:eastAsia="de-DE"/>
          </w:rPr>
          <w:tab/>
        </w:r>
        <w:r w:rsidR="00CF7730" w:rsidRPr="00612FF4">
          <w:rPr>
            <w:rStyle w:val="Hyperlink"/>
            <w:noProof/>
          </w:rPr>
          <w:t>GitHub</w:t>
        </w:r>
        <w:r w:rsidR="00CF7730">
          <w:rPr>
            <w:noProof/>
            <w:webHidden/>
          </w:rPr>
          <w:tab/>
        </w:r>
        <w:r w:rsidR="00CF7730">
          <w:rPr>
            <w:noProof/>
            <w:webHidden/>
          </w:rPr>
          <w:fldChar w:fldCharType="begin"/>
        </w:r>
        <w:r w:rsidR="00CF7730">
          <w:rPr>
            <w:noProof/>
            <w:webHidden/>
          </w:rPr>
          <w:instrText xml:space="preserve"> PAGEREF _Toc488923996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3997" w:history="1">
        <w:r w:rsidR="00CF7730" w:rsidRPr="00612FF4">
          <w:rPr>
            <w:rStyle w:val="Hyperlink"/>
            <w:noProof/>
          </w:rPr>
          <w:t>5.3</w:t>
        </w:r>
        <w:r w:rsidR="00CF7730">
          <w:rPr>
            <w:rFonts w:eastAsiaTheme="minorEastAsia"/>
            <w:noProof/>
            <w:sz w:val="22"/>
            <w:lang w:eastAsia="de-DE"/>
          </w:rPr>
          <w:tab/>
        </w:r>
        <w:r w:rsidR="00CF7730" w:rsidRPr="00612FF4">
          <w:rPr>
            <w:rStyle w:val="Hyperlink"/>
            <w:noProof/>
          </w:rPr>
          <w:t>Repository aufbauen</w:t>
        </w:r>
        <w:r w:rsidR="00CF7730">
          <w:rPr>
            <w:noProof/>
            <w:webHidden/>
          </w:rPr>
          <w:tab/>
        </w:r>
        <w:r w:rsidR="00CF7730">
          <w:rPr>
            <w:noProof/>
            <w:webHidden/>
          </w:rPr>
          <w:fldChar w:fldCharType="begin"/>
        </w:r>
        <w:r w:rsidR="00CF7730">
          <w:rPr>
            <w:noProof/>
            <w:webHidden/>
          </w:rPr>
          <w:instrText xml:space="preserve"> PAGEREF _Toc488923997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98" w:history="1">
        <w:r w:rsidR="00CF7730" w:rsidRPr="00612FF4">
          <w:rPr>
            <w:rStyle w:val="Hyperlink"/>
            <w:noProof/>
          </w:rPr>
          <w:t>5.3.1</w:t>
        </w:r>
        <w:r w:rsidR="00CF7730">
          <w:rPr>
            <w:rFonts w:eastAsiaTheme="minorEastAsia"/>
            <w:noProof/>
            <w:sz w:val="22"/>
            <w:lang w:eastAsia="de-DE"/>
          </w:rPr>
          <w:tab/>
        </w:r>
        <w:r w:rsidR="00CF7730" w:rsidRPr="00612FF4">
          <w:rPr>
            <w:rStyle w:val="Hyperlink"/>
            <w:noProof/>
          </w:rPr>
          <w:t>Vorhandene Daten übernehmen</w:t>
        </w:r>
        <w:r w:rsidR="00CF7730">
          <w:rPr>
            <w:noProof/>
            <w:webHidden/>
          </w:rPr>
          <w:tab/>
        </w:r>
        <w:r w:rsidR="00CF7730">
          <w:rPr>
            <w:noProof/>
            <w:webHidden/>
          </w:rPr>
          <w:fldChar w:fldCharType="begin"/>
        </w:r>
        <w:r w:rsidR="00CF7730">
          <w:rPr>
            <w:noProof/>
            <w:webHidden/>
          </w:rPr>
          <w:instrText xml:space="preserve"> PAGEREF _Toc488923998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3"/>
        <w:tabs>
          <w:tab w:val="left" w:pos="1200"/>
          <w:tab w:val="right" w:leader="dot" w:pos="8209"/>
        </w:tabs>
        <w:rPr>
          <w:rFonts w:eastAsiaTheme="minorEastAsia"/>
          <w:noProof/>
          <w:sz w:val="22"/>
          <w:lang w:eastAsia="de-DE"/>
        </w:rPr>
      </w:pPr>
      <w:hyperlink w:anchor="_Toc488923999" w:history="1">
        <w:r w:rsidR="00CF7730" w:rsidRPr="00612FF4">
          <w:rPr>
            <w:rStyle w:val="Hyperlink"/>
            <w:noProof/>
          </w:rPr>
          <w:t>5.3.2</w:t>
        </w:r>
        <w:r w:rsidR="00CF7730">
          <w:rPr>
            <w:rFonts w:eastAsiaTheme="minorEastAsia"/>
            <w:noProof/>
            <w:sz w:val="22"/>
            <w:lang w:eastAsia="de-DE"/>
          </w:rPr>
          <w:tab/>
        </w:r>
        <w:r w:rsidR="00CF7730" w:rsidRPr="00612FF4">
          <w:rPr>
            <w:rStyle w:val="Hyperlink"/>
            <w:noProof/>
          </w:rPr>
          <w:t>Repository klonen</w:t>
        </w:r>
        <w:r w:rsidR="00CF7730">
          <w:rPr>
            <w:noProof/>
            <w:webHidden/>
          </w:rPr>
          <w:tab/>
        </w:r>
        <w:r w:rsidR="00CF7730">
          <w:rPr>
            <w:noProof/>
            <w:webHidden/>
          </w:rPr>
          <w:fldChar w:fldCharType="begin"/>
        </w:r>
        <w:r w:rsidR="00CF7730">
          <w:rPr>
            <w:noProof/>
            <w:webHidden/>
          </w:rPr>
          <w:instrText xml:space="preserve"> PAGEREF _Toc488923999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0" w:history="1">
        <w:r w:rsidR="00CF7730" w:rsidRPr="00612FF4">
          <w:rPr>
            <w:rStyle w:val="Hyperlink"/>
            <w:noProof/>
          </w:rPr>
          <w:t>5.4</w:t>
        </w:r>
        <w:r w:rsidR="00CF7730">
          <w:rPr>
            <w:rFonts w:eastAsiaTheme="minorEastAsia"/>
            <w:noProof/>
            <w:sz w:val="22"/>
            <w:lang w:eastAsia="de-DE"/>
          </w:rPr>
          <w:tab/>
        </w:r>
        <w:r w:rsidR="00CF7730" w:rsidRPr="00612FF4">
          <w:rPr>
            <w:rStyle w:val="Hyperlink"/>
            <w:noProof/>
          </w:rPr>
          <w:t>Veränderung an Repository melden</w:t>
        </w:r>
        <w:r w:rsidR="00CF7730">
          <w:rPr>
            <w:noProof/>
            <w:webHidden/>
          </w:rPr>
          <w:tab/>
        </w:r>
        <w:r w:rsidR="00CF7730">
          <w:rPr>
            <w:noProof/>
            <w:webHidden/>
          </w:rPr>
          <w:fldChar w:fldCharType="begin"/>
        </w:r>
        <w:r w:rsidR="00CF7730">
          <w:rPr>
            <w:noProof/>
            <w:webHidden/>
          </w:rPr>
          <w:instrText xml:space="preserve"> PAGEREF _Toc488924000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1" w:history="1">
        <w:r w:rsidR="00CF7730" w:rsidRPr="00612FF4">
          <w:rPr>
            <w:rStyle w:val="Hyperlink"/>
            <w:noProof/>
          </w:rPr>
          <w:t>5.5</w:t>
        </w:r>
        <w:r w:rsidR="00CF7730">
          <w:rPr>
            <w:rFonts w:eastAsiaTheme="minorEastAsia"/>
            <w:noProof/>
            <w:sz w:val="22"/>
            <w:lang w:eastAsia="de-DE"/>
          </w:rPr>
          <w:tab/>
        </w:r>
        <w:r w:rsidR="00CF7730" w:rsidRPr="00612FF4">
          <w:rPr>
            <w:rStyle w:val="Hyperlink"/>
            <w:noProof/>
          </w:rPr>
          <w:t>Commit-Verlauf einsehen</w:t>
        </w:r>
        <w:r w:rsidR="00CF7730">
          <w:rPr>
            <w:noProof/>
            <w:webHidden/>
          </w:rPr>
          <w:tab/>
        </w:r>
        <w:r w:rsidR="00CF7730">
          <w:rPr>
            <w:noProof/>
            <w:webHidden/>
          </w:rPr>
          <w:fldChar w:fldCharType="begin"/>
        </w:r>
        <w:r w:rsidR="00CF7730">
          <w:rPr>
            <w:noProof/>
            <w:webHidden/>
          </w:rPr>
          <w:instrText xml:space="preserve"> PAGEREF _Toc488924001 \h </w:instrText>
        </w:r>
        <w:r w:rsidR="00CF7730">
          <w:rPr>
            <w:noProof/>
            <w:webHidden/>
          </w:rPr>
        </w:r>
        <w:r w:rsidR="00CF7730">
          <w:rPr>
            <w:noProof/>
            <w:webHidden/>
          </w:rPr>
          <w:fldChar w:fldCharType="separate"/>
        </w:r>
        <w:r w:rsidR="00CF7730">
          <w:rPr>
            <w:noProof/>
            <w:webHidden/>
          </w:rPr>
          <w:t>59</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2" w:history="1">
        <w:r w:rsidR="00CF7730" w:rsidRPr="00612FF4">
          <w:rPr>
            <w:rStyle w:val="Hyperlink"/>
            <w:noProof/>
          </w:rPr>
          <w:t>5.6</w:t>
        </w:r>
        <w:r w:rsidR="00CF7730">
          <w:rPr>
            <w:rFonts w:eastAsiaTheme="minorEastAsia"/>
            <w:noProof/>
            <w:sz w:val="22"/>
            <w:lang w:eastAsia="de-DE"/>
          </w:rPr>
          <w:tab/>
        </w:r>
        <w:r w:rsidR="00CF7730" w:rsidRPr="00612FF4">
          <w:rPr>
            <w:rStyle w:val="Hyperlink"/>
            <w:noProof/>
          </w:rPr>
          <w:t>Rückgängig machen</w:t>
        </w:r>
        <w:r w:rsidR="00CF7730">
          <w:rPr>
            <w:noProof/>
            <w:webHidden/>
          </w:rPr>
          <w:tab/>
        </w:r>
        <w:r w:rsidR="00CF7730">
          <w:rPr>
            <w:noProof/>
            <w:webHidden/>
          </w:rPr>
          <w:fldChar w:fldCharType="begin"/>
        </w:r>
        <w:r w:rsidR="00CF7730">
          <w:rPr>
            <w:noProof/>
            <w:webHidden/>
          </w:rPr>
          <w:instrText xml:space="preserve"> PAGEREF _Toc488924002 \h </w:instrText>
        </w:r>
        <w:r w:rsidR="00CF7730">
          <w:rPr>
            <w:noProof/>
            <w:webHidden/>
          </w:rPr>
        </w:r>
        <w:r w:rsidR="00CF7730">
          <w:rPr>
            <w:noProof/>
            <w:webHidden/>
          </w:rPr>
          <w:fldChar w:fldCharType="separate"/>
        </w:r>
        <w:r w:rsidR="00CF7730">
          <w:rPr>
            <w:noProof/>
            <w:webHidden/>
          </w:rPr>
          <w:t>60</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3" w:history="1">
        <w:r w:rsidR="00CF7730" w:rsidRPr="00612FF4">
          <w:rPr>
            <w:rStyle w:val="Hyperlink"/>
            <w:noProof/>
          </w:rPr>
          <w:t>5.7</w:t>
        </w:r>
        <w:r w:rsidR="00CF7730">
          <w:rPr>
            <w:rFonts w:eastAsiaTheme="minorEastAsia"/>
            <w:noProof/>
            <w:sz w:val="22"/>
            <w:lang w:eastAsia="de-DE"/>
          </w:rPr>
          <w:tab/>
        </w:r>
        <w:r w:rsidR="00CF7730" w:rsidRPr="00612FF4">
          <w:rPr>
            <w:rStyle w:val="Hyperlink"/>
            <w:noProof/>
          </w:rPr>
          <w:t>Wartung und Wiederherstellung</w:t>
        </w:r>
        <w:r w:rsidR="00CF7730">
          <w:rPr>
            <w:noProof/>
            <w:webHidden/>
          </w:rPr>
          <w:tab/>
        </w:r>
        <w:r w:rsidR="00CF7730">
          <w:rPr>
            <w:noProof/>
            <w:webHidden/>
          </w:rPr>
          <w:fldChar w:fldCharType="begin"/>
        </w:r>
        <w:r w:rsidR="00CF7730">
          <w:rPr>
            <w:noProof/>
            <w:webHidden/>
          </w:rPr>
          <w:instrText xml:space="preserve"> PAGEREF _Toc488924003 \h </w:instrText>
        </w:r>
        <w:r w:rsidR="00CF7730">
          <w:rPr>
            <w:noProof/>
            <w:webHidden/>
          </w:rPr>
        </w:r>
        <w:r w:rsidR="00CF7730">
          <w:rPr>
            <w:noProof/>
            <w:webHidden/>
          </w:rPr>
          <w:fldChar w:fldCharType="separate"/>
        </w:r>
        <w:r w:rsidR="00CF7730">
          <w:rPr>
            <w:noProof/>
            <w:webHidden/>
          </w:rPr>
          <w:t>60</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4" w:history="1">
        <w:r w:rsidR="00CF7730" w:rsidRPr="00612FF4">
          <w:rPr>
            <w:rStyle w:val="Hyperlink"/>
            <w:noProof/>
          </w:rPr>
          <w:t>5.8</w:t>
        </w:r>
        <w:r w:rsidR="00CF7730">
          <w:rPr>
            <w:rFonts w:eastAsiaTheme="minorEastAsia"/>
            <w:noProof/>
            <w:sz w:val="22"/>
            <w:lang w:eastAsia="de-DE"/>
          </w:rPr>
          <w:tab/>
        </w:r>
        <w:r w:rsidR="00CF7730" w:rsidRPr="00612FF4">
          <w:rPr>
            <w:rStyle w:val="Hyperlink"/>
            <w:noProof/>
          </w:rPr>
          <w:t>Git als PlugIn in Eclipse (eGit)</w:t>
        </w:r>
        <w:r w:rsidR="00CF7730">
          <w:rPr>
            <w:noProof/>
            <w:webHidden/>
          </w:rPr>
          <w:tab/>
        </w:r>
        <w:r w:rsidR="00CF7730">
          <w:rPr>
            <w:noProof/>
            <w:webHidden/>
          </w:rPr>
          <w:fldChar w:fldCharType="begin"/>
        </w:r>
        <w:r w:rsidR="00CF7730">
          <w:rPr>
            <w:noProof/>
            <w:webHidden/>
          </w:rPr>
          <w:instrText xml:space="preserve"> PAGEREF _Toc488924004 \h </w:instrText>
        </w:r>
        <w:r w:rsidR="00CF7730">
          <w:rPr>
            <w:noProof/>
            <w:webHidden/>
          </w:rPr>
        </w:r>
        <w:r w:rsidR="00CF7730">
          <w:rPr>
            <w:noProof/>
            <w:webHidden/>
          </w:rPr>
          <w:fldChar w:fldCharType="separate"/>
        </w:r>
        <w:r w:rsidR="00CF7730">
          <w:rPr>
            <w:noProof/>
            <w:webHidden/>
          </w:rPr>
          <w:t>60</w:t>
        </w:r>
        <w:r w:rsidR="00CF7730">
          <w:rPr>
            <w:noProof/>
            <w:webHidden/>
          </w:rPr>
          <w:fldChar w:fldCharType="end"/>
        </w:r>
      </w:hyperlink>
    </w:p>
    <w:p w:rsidR="00CF7730" w:rsidRDefault="00F74BC0">
      <w:pPr>
        <w:pStyle w:val="Verzeichnis2"/>
        <w:tabs>
          <w:tab w:val="left" w:pos="960"/>
          <w:tab w:val="right" w:leader="dot" w:pos="8209"/>
        </w:tabs>
        <w:rPr>
          <w:rFonts w:eastAsiaTheme="minorEastAsia"/>
          <w:noProof/>
          <w:sz w:val="22"/>
          <w:lang w:eastAsia="de-DE"/>
        </w:rPr>
      </w:pPr>
      <w:hyperlink w:anchor="_Toc488924005" w:history="1">
        <w:r w:rsidR="00CF7730" w:rsidRPr="00612FF4">
          <w:rPr>
            <w:rStyle w:val="Hyperlink"/>
            <w:noProof/>
          </w:rPr>
          <w:t>5.9</w:t>
        </w:r>
        <w:r w:rsidR="00CF7730">
          <w:rPr>
            <w:rFonts w:eastAsiaTheme="minorEastAsia"/>
            <w:noProof/>
            <w:sz w:val="22"/>
            <w:lang w:eastAsia="de-DE"/>
          </w:rPr>
          <w:tab/>
        </w:r>
        <w:r w:rsidR="00CF7730" w:rsidRPr="00612FF4">
          <w:rPr>
            <w:rStyle w:val="Hyperlink"/>
            <w:noProof/>
          </w:rPr>
          <w:t>Zusammenfassung</w:t>
        </w:r>
        <w:r w:rsidR="00CF7730">
          <w:rPr>
            <w:noProof/>
            <w:webHidden/>
          </w:rPr>
          <w:tab/>
        </w:r>
        <w:r w:rsidR="00CF7730">
          <w:rPr>
            <w:noProof/>
            <w:webHidden/>
          </w:rPr>
          <w:fldChar w:fldCharType="begin"/>
        </w:r>
        <w:r w:rsidR="00CF7730">
          <w:rPr>
            <w:noProof/>
            <w:webHidden/>
          </w:rPr>
          <w:instrText xml:space="preserve"> PAGEREF _Toc488924005 \h </w:instrText>
        </w:r>
        <w:r w:rsidR="00CF7730">
          <w:rPr>
            <w:noProof/>
            <w:webHidden/>
          </w:rPr>
        </w:r>
        <w:r w:rsidR="00CF7730">
          <w:rPr>
            <w:noProof/>
            <w:webHidden/>
          </w:rPr>
          <w:fldChar w:fldCharType="separate"/>
        </w:r>
        <w:r w:rsidR="00CF7730">
          <w:rPr>
            <w:noProof/>
            <w:webHidden/>
          </w:rPr>
          <w:t>60</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4006" w:history="1">
        <w:r w:rsidR="00CF7730" w:rsidRPr="00612FF4">
          <w:rPr>
            <w:rStyle w:val="Hyperlink"/>
            <w:noProof/>
          </w:rPr>
          <w:t>6</w:t>
        </w:r>
        <w:r w:rsidR="00CF7730">
          <w:rPr>
            <w:rFonts w:eastAsiaTheme="minorEastAsia"/>
            <w:noProof/>
            <w:sz w:val="22"/>
            <w:lang w:eastAsia="de-DE"/>
          </w:rPr>
          <w:tab/>
        </w:r>
        <w:r w:rsidR="00CF7730" w:rsidRPr="00612FF4">
          <w:rPr>
            <w:rStyle w:val="Hyperlink"/>
            <w:noProof/>
          </w:rPr>
          <w:t>Resumee</w:t>
        </w:r>
        <w:r w:rsidR="00CF7730">
          <w:rPr>
            <w:noProof/>
            <w:webHidden/>
          </w:rPr>
          <w:tab/>
        </w:r>
        <w:r w:rsidR="00CF7730">
          <w:rPr>
            <w:noProof/>
            <w:webHidden/>
          </w:rPr>
          <w:fldChar w:fldCharType="begin"/>
        </w:r>
        <w:r w:rsidR="00CF7730">
          <w:rPr>
            <w:noProof/>
            <w:webHidden/>
          </w:rPr>
          <w:instrText xml:space="preserve"> PAGEREF _Toc488924006 \h </w:instrText>
        </w:r>
        <w:r w:rsidR="00CF7730">
          <w:rPr>
            <w:noProof/>
            <w:webHidden/>
          </w:rPr>
        </w:r>
        <w:r w:rsidR="00CF7730">
          <w:rPr>
            <w:noProof/>
            <w:webHidden/>
          </w:rPr>
          <w:fldChar w:fldCharType="separate"/>
        </w:r>
        <w:r w:rsidR="00CF7730">
          <w:rPr>
            <w:noProof/>
            <w:webHidden/>
          </w:rPr>
          <w:t>60</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4007" w:history="1">
        <w:r w:rsidR="00CF7730" w:rsidRPr="00612FF4">
          <w:rPr>
            <w:rStyle w:val="Hyperlink"/>
            <w:noProof/>
          </w:rPr>
          <w:t>Literaturverzeichnis</w:t>
        </w:r>
        <w:r w:rsidR="00CF7730">
          <w:rPr>
            <w:noProof/>
            <w:webHidden/>
          </w:rPr>
          <w:tab/>
        </w:r>
        <w:r w:rsidR="00CF7730">
          <w:rPr>
            <w:noProof/>
            <w:webHidden/>
          </w:rPr>
          <w:fldChar w:fldCharType="begin"/>
        </w:r>
        <w:r w:rsidR="00CF7730">
          <w:rPr>
            <w:noProof/>
            <w:webHidden/>
          </w:rPr>
          <w:instrText xml:space="preserve"> PAGEREF _Toc488924007 \h </w:instrText>
        </w:r>
        <w:r w:rsidR="00CF7730">
          <w:rPr>
            <w:noProof/>
            <w:webHidden/>
          </w:rPr>
        </w:r>
        <w:r w:rsidR="00CF7730">
          <w:rPr>
            <w:noProof/>
            <w:webHidden/>
          </w:rPr>
          <w:fldChar w:fldCharType="separate"/>
        </w:r>
        <w:r w:rsidR="00CF7730">
          <w:rPr>
            <w:noProof/>
            <w:webHidden/>
          </w:rPr>
          <w:t>61</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4008" w:history="1">
        <w:r w:rsidR="00CF7730" w:rsidRPr="00612FF4">
          <w:rPr>
            <w:rStyle w:val="Hyperlink"/>
            <w:noProof/>
          </w:rPr>
          <w:t>Stichwortverzeichnis</w:t>
        </w:r>
        <w:r w:rsidR="00CF7730">
          <w:rPr>
            <w:noProof/>
            <w:webHidden/>
          </w:rPr>
          <w:tab/>
        </w:r>
        <w:r w:rsidR="00CF7730">
          <w:rPr>
            <w:noProof/>
            <w:webHidden/>
          </w:rPr>
          <w:fldChar w:fldCharType="begin"/>
        </w:r>
        <w:r w:rsidR="00CF7730">
          <w:rPr>
            <w:noProof/>
            <w:webHidden/>
          </w:rPr>
          <w:instrText xml:space="preserve"> PAGEREF _Toc488924008 \h </w:instrText>
        </w:r>
        <w:r w:rsidR="00CF7730">
          <w:rPr>
            <w:noProof/>
            <w:webHidden/>
          </w:rPr>
        </w:r>
        <w:r w:rsidR="00CF7730">
          <w:rPr>
            <w:noProof/>
            <w:webHidden/>
          </w:rPr>
          <w:fldChar w:fldCharType="separate"/>
        </w:r>
        <w:r w:rsidR="00CF7730">
          <w:rPr>
            <w:noProof/>
            <w:webHidden/>
          </w:rPr>
          <w:t>63</w:t>
        </w:r>
        <w:r w:rsidR="00CF7730">
          <w:rPr>
            <w:noProof/>
            <w:webHidden/>
          </w:rPr>
          <w:fldChar w:fldCharType="end"/>
        </w:r>
      </w:hyperlink>
    </w:p>
    <w:p w:rsidR="00CF7730" w:rsidRDefault="00F74BC0">
      <w:pPr>
        <w:pStyle w:val="Verzeichnis1"/>
        <w:tabs>
          <w:tab w:val="right" w:leader="dot" w:pos="8209"/>
        </w:tabs>
        <w:rPr>
          <w:rFonts w:eastAsiaTheme="minorEastAsia"/>
          <w:noProof/>
          <w:sz w:val="22"/>
          <w:lang w:eastAsia="de-DE"/>
        </w:rPr>
      </w:pPr>
      <w:hyperlink w:anchor="_Toc488924009" w:history="1">
        <w:r w:rsidR="00CF7730" w:rsidRPr="00612FF4">
          <w:rPr>
            <w:rStyle w:val="Hyperlink"/>
            <w:noProof/>
          </w:rPr>
          <w:t>Eidesstattliche Erklärung</w:t>
        </w:r>
        <w:r w:rsidR="00CF7730">
          <w:rPr>
            <w:noProof/>
            <w:webHidden/>
          </w:rPr>
          <w:tab/>
        </w:r>
        <w:r w:rsidR="00CF7730">
          <w:rPr>
            <w:noProof/>
            <w:webHidden/>
          </w:rPr>
          <w:fldChar w:fldCharType="begin"/>
        </w:r>
        <w:r w:rsidR="00CF7730">
          <w:rPr>
            <w:noProof/>
            <w:webHidden/>
          </w:rPr>
          <w:instrText xml:space="preserve"> PAGEREF _Toc488924009 \h </w:instrText>
        </w:r>
        <w:r w:rsidR="00CF7730">
          <w:rPr>
            <w:noProof/>
            <w:webHidden/>
          </w:rPr>
        </w:r>
        <w:r w:rsidR="00CF7730">
          <w:rPr>
            <w:noProof/>
            <w:webHidden/>
          </w:rPr>
          <w:fldChar w:fldCharType="separate"/>
        </w:r>
        <w:r w:rsidR="00CF7730">
          <w:rPr>
            <w:noProof/>
            <w:webHidden/>
          </w:rPr>
          <w:t>65</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4010" w:history="1">
        <w:r w:rsidR="00CF7730" w:rsidRPr="00612FF4">
          <w:rPr>
            <w:rStyle w:val="Hyperlink"/>
            <w:noProof/>
          </w:rPr>
          <w:t>A.</w:t>
        </w:r>
        <w:r w:rsidR="00CF7730">
          <w:rPr>
            <w:rFonts w:eastAsiaTheme="minorEastAsia"/>
            <w:noProof/>
            <w:sz w:val="22"/>
            <w:lang w:eastAsia="de-DE"/>
          </w:rPr>
          <w:tab/>
        </w:r>
        <w:r w:rsidR="00CF7730" w:rsidRPr="00612FF4">
          <w:rPr>
            <w:rStyle w:val="Hyperlink"/>
            <w:noProof/>
          </w:rPr>
          <w:t>[Anhang]</w:t>
        </w:r>
        <w:r w:rsidR="00CF7730">
          <w:rPr>
            <w:noProof/>
            <w:webHidden/>
          </w:rPr>
          <w:tab/>
        </w:r>
        <w:r w:rsidR="00CF7730">
          <w:rPr>
            <w:noProof/>
            <w:webHidden/>
          </w:rPr>
          <w:fldChar w:fldCharType="begin"/>
        </w:r>
        <w:r w:rsidR="00CF7730">
          <w:rPr>
            <w:noProof/>
            <w:webHidden/>
          </w:rPr>
          <w:instrText xml:space="preserve"> PAGEREF _Toc488924010 \h </w:instrText>
        </w:r>
        <w:r w:rsidR="00CF7730">
          <w:rPr>
            <w:noProof/>
            <w:webHidden/>
          </w:rPr>
        </w:r>
        <w:r w:rsidR="00CF7730">
          <w:rPr>
            <w:noProof/>
            <w:webHidden/>
          </w:rPr>
          <w:fldChar w:fldCharType="separate"/>
        </w:r>
        <w:r w:rsidR="00CF7730">
          <w:rPr>
            <w:noProof/>
            <w:webHidden/>
          </w:rPr>
          <w:t>67</w:t>
        </w:r>
        <w:r w:rsidR="00CF7730">
          <w:rPr>
            <w:noProof/>
            <w:webHidden/>
          </w:rPr>
          <w:fldChar w:fldCharType="end"/>
        </w:r>
      </w:hyperlink>
    </w:p>
    <w:p w:rsidR="00CF7730" w:rsidRDefault="00F74BC0">
      <w:pPr>
        <w:pStyle w:val="Verzeichnis1"/>
        <w:tabs>
          <w:tab w:val="left" w:pos="480"/>
          <w:tab w:val="right" w:leader="dot" w:pos="8209"/>
        </w:tabs>
        <w:rPr>
          <w:rFonts w:eastAsiaTheme="minorEastAsia"/>
          <w:noProof/>
          <w:sz w:val="22"/>
          <w:lang w:eastAsia="de-DE"/>
        </w:rPr>
      </w:pPr>
      <w:hyperlink w:anchor="_Toc488924011" w:history="1">
        <w:r w:rsidR="00CF7730" w:rsidRPr="00612FF4">
          <w:rPr>
            <w:rStyle w:val="Hyperlink"/>
            <w:noProof/>
          </w:rPr>
          <w:t>7</w:t>
        </w:r>
        <w:r w:rsidR="00CF7730">
          <w:rPr>
            <w:rFonts w:eastAsiaTheme="minorEastAsia"/>
            <w:noProof/>
            <w:sz w:val="22"/>
            <w:lang w:eastAsia="de-DE"/>
          </w:rPr>
          <w:tab/>
        </w:r>
        <w:r w:rsidR="00CF7730" w:rsidRPr="00612FF4">
          <w:rPr>
            <w:rStyle w:val="Hyperlink"/>
            <w:noProof/>
          </w:rPr>
          <w:t>Literaturverzeichnis</w:t>
        </w:r>
        <w:r w:rsidR="00CF7730">
          <w:rPr>
            <w:noProof/>
            <w:webHidden/>
          </w:rPr>
          <w:tab/>
        </w:r>
        <w:r w:rsidR="00CF7730">
          <w:rPr>
            <w:noProof/>
            <w:webHidden/>
          </w:rPr>
          <w:fldChar w:fldCharType="begin"/>
        </w:r>
        <w:r w:rsidR="00CF7730">
          <w:rPr>
            <w:noProof/>
            <w:webHidden/>
          </w:rPr>
          <w:instrText xml:space="preserve"> PAGEREF _Toc488924011 \h </w:instrText>
        </w:r>
        <w:r w:rsidR="00CF7730">
          <w:rPr>
            <w:noProof/>
            <w:webHidden/>
          </w:rPr>
        </w:r>
        <w:r w:rsidR="00CF7730">
          <w:rPr>
            <w:noProof/>
            <w:webHidden/>
          </w:rPr>
          <w:fldChar w:fldCharType="separate"/>
        </w:r>
        <w:r w:rsidR="00CF7730">
          <w:rPr>
            <w:noProof/>
            <w:webHidden/>
          </w:rPr>
          <w:t>67</w:t>
        </w:r>
        <w:r w:rsidR="00CF7730">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8923925"/>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B47F79">
          <w:rPr>
            <w:noProof/>
            <w:webHidden/>
          </w:rPr>
          <w:t>28</w:t>
        </w:r>
        <w:r w:rsidR="00EE5224">
          <w:rPr>
            <w:noProof/>
            <w:webHidden/>
          </w:rPr>
          <w:fldChar w:fldCharType="end"/>
        </w:r>
      </w:hyperlink>
    </w:p>
    <w:p w:rsidR="00EE5224" w:rsidRDefault="00F74BC0">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B47F79">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8923926"/>
      <w:r w:rsidRPr="00992A1D">
        <w:lastRenderedPageBreak/>
        <w:t>Tabellenverzeichnis</w:t>
      </w:r>
      <w:bookmarkEnd w:id="3"/>
    </w:p>
    <w:p w:rsidR="002F0316" w:rsidRDefault="00DB2EB8" w:rsidP="004218E9">
      <w:pPr>
        <w:rPr>
          <w:noProof/>
        </w:rPr>
      </w:pPr>
      <w:r>
        <w:fldChar w:fldCharType="begin"/>
      </w:r>
      <w:r>
        <w:instrText xml:space="preserve"> TOC \h \z \c "Tabelle" </w:instrText>
      </w:r>
      <w:r>
        <w:fldChar w:fldCharType="separate"/>
      </w:r>
    </w:p>
    <w:p w:rsidR="002F0316" w:rsidRDefault="00F74BC0">
      <w:pPr>
        <w:pStyle w:val="Abbildungsverzeichnis"/>
        <w:tabs>
          <w:tab w:val="right" w:leader="dot" w:pos="8209"/>
        </w:tabs>
        <w:rPr>
          <w:rFonts w:eastAsiaTheme="minorEastAsia"/>
          <w:noProof/>
          <w:sz w:val="22"/>
          <w:lang w:eastAsia="de-DE"/>
        </w:rPr>
      </w:pPr>
      <w:hyperlink w:anchor="_Toc487813217" w:history="1">
        <w:r w:rsidR="002F0316" w:rsidRPr="00DD7D45">
          <w:rPr>
            <w:rStyle w:val="Hyperlink"/>
            <w:noProof/>
          </w:rPr>
          <w:t>Tabelle 1 - Grundlegende Begriffe</w:t>
        </w:r>
        <w:r w:rsidR="002F0316">
          <w:rPr>
            <w:noProof/>
            <w:webHidden/>
          </w:rPr>
          <w:tab/>
        </w:r>
        <w:r w:rsidR="002F0316">
          <w:rPr>
            <w:noProof/>
            <w:webHidden/>
          </w:rPr>
          <w:fldChar w:fldCharType="begin"/>
        </w:r>
        <w:r w:rsidR="002F0316">
          <w:rPr>
            <w:noProof/>
            <w:webHidden/>
          </w:rPr>
          <w:instrText xml:space="preserve"> PAGEREF _Toc487813217 \h </w:instrText>
        </w:r>
        <w:r w:rsidR="002F0316">
          <w:rPr>
            <w:noProof/>
            <w:webHidden/>
          </w:rPr>
        </w:r>
        <w:r w:rsidR="002F0316">
          <w:rPr>
            <w:noProof/>
            <w:webHidden/>
          </w:rPr>
          <w:fldChar w:fldCharType="separate"/>
        </w:r>
        <w:r w:rsidR="00B47F79">
          <w:rPr>
            <w:noProof/>
            <w:webHidden/>
          </w:rPr>
          <w:t>46</w:t>
        </w:r>
        <w:r w:rsidR="002F0316">
          <w:rPr>
            <w:noProof/>
            <w:webHidden/>
          </w:rPr>
          <w:fldChar w:fldCharType="end"/>
        </w:r>
      </w:hyperlink>
    </w:p>
    <w:p w:rsidR="004218E9" w:rsidRPr="004218E9" w:rsidRDefault="00DB2EB8"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8923927"/>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8B458C" w:rsidP="005A0B98">
            <w:pPr>
              <w:rPr>
                <w:lang w:eastAsia="de-DE"/>
              </w:rPr>
            </w:pPr>
            <w:r>
              <w:rPr>
                <w:lang w:eastAsia="de-DE"/>
              </w:rPr>
              <w:t>SCM</w:t>
            </w:r>
          </w:p>
        </w:tc>
        <w:tc>
          <w:tcPr>
            <w:tcW w:w="6975" w:type="dxa"/>
          </w:tcPr>
          <w:p w:rsidR="005A0B98" w:rsidRDefault="008B458C" w:rsidP="005A0B98">
            <w:pPr>
              <w:rPr>
                <w:lang w:eastAsia="de-DE"/>
              </w:rPr>
            </w:pPr>
            <w:r>
              <w:rPr>
                <w:lang w:eastAsia="de-DE"/>
              </w:rPr>
              <w:t>Source Control Management</w:t>
            </w: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8923928"/>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275A52" w:rsidRDefault="00275A52" w:rsidP="007732FD">
      <w:pPr>
        <w:rPr>
          <w:szCs w:val="24"/>
        </w:rPr>
      </w:pPr>
      <w:bookmarkStart w:id="12" w:name="_CTVK001e635391cf04c40d5af09606b44986e1e"/>
      <w:bookmarkEnd w:id="8"/>
      <w:r w:rsidRPr="00275A52">
        <w:rPr>
          <w:color w:val="000000"/>
          <w:szCs w:val="24"/>
        </w:rPr>
        <w:t xml:space="preserve">Mit immer größer und anspruchsvoller werdenden Programmen steigt auch die Anzahl der benötigten Entwickler. Diese wiederum haben die Aufgabe </w:t>
      </w:r>
      <w:proofErr w:type="spellStart"/>
      <w:r w:rsidRPr="00275A52">
        <w:rPr>
          <w:color w:val="000000"/>
          <w:szCs w:val="24"/>
        </w:rPr>
        <w:t>Anfälligkeiten</w:t>
      </w:r>
      <w:proofErr w:type="spellEnd"/>
      <w:r w:rsidRPr="00275A52">
        <w:rPr>
          <w:color w:val="000000"/>
          <w:szCs w:val="24"/>
        </w:rPr>
        <w:t xml:space="preserve"> auf Fehler so gut wie möglich zu verhindern. Dies jedoch stellt eine immer größer werdende Herausforderung dar. Abhilfe schaffen hier </w:t>
      </w:r>
      <w:r w:rsidRPr="00275A52">
        <w:rPr>
          <w:color w:val="000000"/>
          <w:szCs w:val="24"/>
        </w:rPr>
        <w:lastRenderedPageBreak/>
        <w:t>Versionsverwaltungssysteme, welche sich deshalb auch am schnellsten in dieser Branche am schnellsten verbreitet haben.</w:t>
      </w:r>
      <w:bookmarkEnd w:id="12"/>
      <w:r>
        <w:rPr>
          <w:rStyle w:val="Funotenzeichen"/>
        </w:rPr>
        <w:footnoteReference w:id="3"/>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8923929"/>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 xml:space="preserve">klärt was Versionsverwaltung ist, warum es Notwendig ist, welche Konzepte </w:t>
      </w:r>
      <w:r w:rsidR="00417B05">
        <w:lastRenderedPageBreak/>
        <w:t>dahinter stecken und warum heutzutage verteilte Versionsverwaltung bevo</w:t>
      </w:r>
      <w:r w:rsidR="00417B05">
        <w:t>r</w:t>
      </w:r>
      <w:r w:rsidR="00417B05">
        <w:t>zugt wird.</w:t>
      </w:r>
    </w:p>
    <w:p w:rsidR="008B458C" w:rsidRDefault="008B458C" w:rsidP="005854BF"/>
    <w:p w:rsidR="00417B05" w:rsidRDefault="00417B05" w:rsidP="00417B05">
      <w:pPr>
        <w:pStyle w:val="berschrift2"/>
      </w:pPr>
      <w:bookmarkStart w:id="15" w:name="_Toc488923930"/>
      <w:r>
        <w:t>Definition</w:t>
      </w:r>
      <w:bookmarkEnd w:id="15"/>
    </w:p>
    <w:p w:rsidR="008B458C" w:rsidRPr="008B458C" w:rsidRDefault="008B458C" w:rsidP="008B458C"/>
    <w:p w:rsidR="008B458C" w:rsidRDefault="008B458C" w:rsidP="00613190">
      <w:pPr>
        <w:rPr>
          <w:b/>
        </w:rPr>
      </w:pPr>
      <w:r w:rsidRPr="008B458C">
        <w:rPr>
          <w:b/>
        </w:rPr>
        <w:t>Definition 1</w:t>
      </w:r>
    </w:p>
    <w:p w:rsidR="00C006E2" w:rsidRDefault="00C006E2" w:rsidP="00C006E2">
      <w:pPr>
        <w:spacing w:after="0"/>
      </w:pPr>
      <w:bookmarkStart w:id="16" w:name="_CTVK001b67333502ac54c6b8527813c514e1fa0"/>
      <w:bookmarkStart w:id="17" w:name="_CTVK001aadb38779fa44c04bfc2fd02140952bd"/>
      <w:r w:rsidRPr="00C006E2">
        <w:rPr>
          <w:szCs w:val="24"/>
        </w:rPr>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606929">
        <w:instrText>ADDIN CITAVI.PLACEHOLDER 6009bfd1-59ae-42b7-9039-53eb0da0de59 PFBsYWNlaG9sZGVyPg0KICA8QWRkSW5WZXJzaW9uPjUuNi4wLjI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770905">
        <w:t>(GlossarWiki 2016, S. 1)</w:t>
      </w:r>
      <w:bookmarkEnd w:id="18"/>
      <w:r>
        <w:fldChar w:fldCharType="end"/>
      </w:r>
    </w:p>
    <w:p w:rsidR="008B458C" w:rsidRDefault="008B458C" w:rsidP="00C006E2">
      <w:pPr>
        <w:spacing w:after="0"/>
        <w:rPr>
          <w:b/>
          <w:szCs w:val="24"/>
        </w:rPr>
      </w:pPr>
    </w:p>
    <w:p w:rsidR="008B458C" w:rsidRPr="008B458C" w:rsidRDefault="008B458C" w:rsidP="00C006E2">
      <w:pPr>
        <w:spacing w:after="0"/>
        <w:rPr>
          <w:b/>
          <w:szCs w:val="24"/>
        </w:rPr>
      </w:pPr>
      <w:r w:rsidRPr="008B458C">
        <w:rPr>
          <w:b/>
          <w:szCs w:val="24"/>
        </w:rPr>
        <w:t>Definition 2</w:t>
      </w:r>
    </w:p>
    <w:p w:rsidR="008B458C" w:rsidRDefault="008B458C"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gramStart"/>
      <w:r w:rsidR="00AE3851">
        <w:rPr>
          <w:color w:val="000000"/>
          <w:szCs w:val="24"/>
        </w:rPr>
        <w:t>Repositorien</w:t>
      </w:r>
      <w:proofErr w:type="gram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 xml:space="preserve">forderungen an die Rechner könnten jedoch immens gesenkt werden, wenn man lediglich die aktuell nötigen Daten bereithält, anstatt des gesamten </w:t>
      </w:r>
      <w:r w:rsidRPr="00C006E2">
        <w:rPr>
          <w:color w:val="000000"/>
          <w:szCs w:val="24"/>
        </w:rPr>
        <w:lastRenderedPageBreak/>
        <w:t>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rsidR="00606929">
        <w:instrText>ADDIN CITAVI.PLACEHOLDER de2bd1b9-f05a-46fc-8132-afed00de3302 PFBsYWNlaG9sZGVyPg0KICA8QWRkSW5WZXJzaW9uPjUuNi4wLjI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QWNjZXNzRGF0ZT4xNy4wNi4yMDE3PC9BY2Nlc3NEYXRl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ICA8TG9jYXRpb24+DQogICAgICAgICAgICA8QWRkcmVzcz5odHRwczovL3d3dy52b2xrZXJtYXVlbC5kZS9Eb3dubG9hZHMvR2l0VnNTdm4ucGRmPC9BZGRyZXNzPg0KICAgICAgICAgICAgPExvY2F0aW9uVHlwZT5FbGVjdHJvbmljQWRkcmVzczwvTG9jYXRpb25UeXBlPg0KICAgICAgICAgIDwvTG9jYXRpb24+DQogICAgICAgIDwvTG9jYXRpb25zPg0KICAgICAgICA8T25saW5lQWRkcmVzcz5odHRwczovL3d3dy52b2xrZXJtYXVlbC5kZS9Eb3dubG9hZHMvR2l0VnNTdm4ucGRmPC9PbmxpbmVBZGRyZXN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770905">
        <w:t>(Mauel 2013, S. 5)</w:t>
      </w:r>
      <w:bookmarkEnd w:id="19"/>
      <w:r>
        <w:fldChar w:fldCharType="end"/>
      </w:r>
    </w:p>
    <w:p w:rsidR="000D3860" w:rsidRDefault="000D3860" w:rsidP="00417B05"/>
    <w:p w:rsidR="00080EA4" w:rsidRDefault="00CC03DD" w:rsidP="00080EA4">
      <w:pPr>
        <w:pStyle w:val="berschrift2"/>
      </w:pPr>
      <w:bookmarkStart w:id="20" w:name="_Toc488923931"/>
      <w:r>
        <w:t>Was ist Versionsverwaltung</w:t>
      </w:r>
      <w:bookmarkEnd w:id="20"/>
    </w:p>
    <w:p w:rsidR="002A3CF2" w:rsidRDefault="002A3CF2" w:rsidP="002A3CF2"/>
    <w:p w:rsidR="00F91FFF" w:rsidRDefault="00F91FFF" w:rsidP="002A3CF2">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r w:rsidRPr="00F91FFF">
        <w:t xml:space="preserve"> </w:t>
      </w:r>
      <w:r>
        <w:fldChar w:fldCharType="begin"/>
      </w:r>
      <w:r w:rsidR="00606929">
        <w:instrText>ADDIN CITAVI.PLACEHOLDER 0ea60a62-19bc-4196-ad63-a32f6cb897b2 PFBsYWNlaG9sZGVyPg0KICA8QWRkSW5WZXJzaW9uPjUuNi4wLjI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B1bmQgUGxlbnogMjAxM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YWVuZWwgdW5kIFBsZW56IDIwMTEsIFMuIDE0KTwvVGV4dD4NCiAgICA8L1RleHRVbml0Pg0KICA8L1RleHRVbml0cz4NCjwvUGxhY2Vob2xkZXI+</w:instrText>
      </w:r>
      <w:r>
        <w:fldChar w:fldCharType="separate"/>
      </w:r>
      <w:bookmarkStart w:id="21" w:name="_CTVP0010ea60a6219bc4196ad63a32f6cb897b2"/>
      <w:r w:rsidR="00770905">
        <w:t>(Haenel und Plenz 2011, S. 14)</w:t>
      </w:r>
      <w:bookmarkEnd w:id="21"/>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r>
        <w:rPr>
          <w:rStyle w:val="Funotenzeichen"/>
        </w:rPr>
        <w:footnoteReference w:id="4"/>
      </w:r>
    </w:p>
    <w:p w:rsidR="00510040" w:rsidRDefault="00510040" w:rsidP="002A3CF2">
      <w:bookmarkStart w:id="23"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3"/>
      <w:r>
        <w:rPr>
          <w:rStyle w:val="Funotenzeichen"/>
        </w:rPr>
        <w:footnoteReference w:id="5"/>
      </w:r>
    </w:p>
    <w:p w:rsidR="00A72C64" w:rsidRDefault="00A72C64" w:rsidP="002A3CF2">
      <w:pPr>
        <w:rPr>
          <w:szCs w:val="24"/>
        </w:rPr>
      </w:pPr>
      <w:bookmarkStart w:id="25" w:name="_CTVK0018a6eeddeeec84218a48f37a94e00c1af"/>
      <w:bookmarkStart w:id="26" w:name="_CTVK0011d7c20f15d2449bf99c3f84f99bdb985"/>
      <w:r w:rsidRPr="00A72C64">
        <w:rPr>
          <w:szCs w:val="24"/>
        </w:rPr>
        <w:t xml:space="preserve">Egal ob eine reine Textdatei bearbeitet wird, ein Bild oder ein Video, es ist üblich, dass der aktuelle Stand immer wieder gesichert wird, damit die bereits </w:t>
      </w:r>
      <w:r w:rsidRPr="00A72C64">
        <w:rPr>
          <w:szCs w:val="24"/>
        </w:rPr>
        <w:lastRenderedPageBreak/>
        <w:t>verrichtete Arbeit nicht verloren geht oder damit man bei Bedarf auf eine ält</w:t>
      </w:r>
      <w:r w:rsidRPr="00A72C64">
        <w:rPr>
          <w:szCs w:val="24"/>
        </w:rPr>
        <w:t>e</w:t>
      </w:r>
      <w:r w:rsidRPr="00A72C64">
        <w:rPr>
          <w:szCs w:val="24"/>
        </w:rPr>
        <w:t>re Version zurückgreifen kann. Die Vorgehensweise bei der Benennung di</w:t>
      </w:r>
      <w:r w:rsidRPr="00A72C64">
        <w:rPr>
          <w:szCs w:val="24"/>
        </w:rPr>
        <w:t>e</w:t>
      </w:r>
      <w:r w:rsidRPr="00A72C64">
        <w:rPr>
          <w:szCs w:val="24"/>
        </w:rPr>
        <w:t>ser "Sicherheitskopien" ist von Mensch zu Mensch unterschiedlich. Manche geben die aktuelle Versionsnummer der Datei bei, andere wiederum erze</w:t>
      </w:r>
      <w:r w:rsidRPr="00A72C64">
        <w:rPr>
          <w:szCs w:val="24"/>
        </w:rPr>
        <w:t>u</w:t>
      </w:r>
      <w:r w:rsidRPr="00A72C64">
        <w:rPr>
          <w:szCs w:val="24"/>
        </w:rPr>
        <w:t>gen verschiedene Ordner mit dem entsprechenden Datum.</w:t>
      </w:r>
      <w:r w:rsidRPr="00A72C64">
        <w:rPr>
          <w:szCs w:val="24"/>
        </w:rPr>
        <w:br/>
        <w:t>Diese Vorgehensweisen sind zwar nicht ganz falsch, doch weder sind sie praktisch noch sind sie resistent gegen Fehleranfälligkeit. Wenn zu viele D</w:t>
      </w:r>
      <w:r w:rsidRPr="00A72C64">
        <w:rPr>
          <w:szCs w:val="24"/>
        </w:rPr>
        <w:t>a</w:t>
      </w:r>
      <w:r w:rsidRPr="00A72C64">
        <w:rPr>
          <w:szCs w:val="24"/>
        </w:rPr>
        <w:t xml:space="preserve">teien </w:t>
      </w:r>
      <w:proofErr w:type="spellStart"/>
      <w:r w:rsidRPr="00A72C64">
        <w:rPr>
          <w:szCs w:val="24"/>
        </w:rPr>
        <w:t>versioniert</w:t>
      </w:r>
      <w:proofErr w:type="spellEnd"/>
      <w:r w:rsidRPr="00A72C64">
        <w:rPr>
          <w:szCs w:val="24"/>
        </w:rPr>
        <w:t xml:space="preserve"> werden müssen und diese keine eindeutigen Namen zug</w:t>
      </w:r>
      <w:r w:rsidRPr="00A72C64">
        <w:rPr>
          <w:szCs w:val="24"/>
        </w:rPr>
        <w:t>e</w:t>
      </w:r>
      <w:r w:rsidRPr="00A72C64">
        <w:rPr>
          <w:szCs w:val="24"/>
        </w:rPr>
        <w:t>wiesen bekommen, dann steht man vor einem Problem.</w:t>
      </w:r>
      <w:bookmarkEnd w:id="25"/>
      <w:r>
        <w:rPr>
          <w:rStyle w:val="Funotenzeichen"/>
        </w:rPr>
        <w:footnoteReference w:id="6"/>
      </w:r>
    </w:p>
    <w:p w:rsidR="00A72C64" w:rsidRDefault="00A72C64" w:rsidP="002A3CF2">
      <w:r w:rsidRPr="00A72C64">
        <w:rPr>
          <w:szCs w:val="24"/>
        </w:rPr>
        <w:t>Zur Lösung dieser Probleme wurden Versionsverwaltungssysteme entw</w:t>
      </w:r>
      <w:r w:rsidRPr="00A72C64">
        <w:rPr>
          <w:szCs w:val="24"/>
        </w:rPr>
        <w:t>i</w:t>
      </w:r>
      <w:r w:rsidRPr="00A72C6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A72C64">
        <w:rPr>
          <w:szCs w:val="24"/>
        </w:rPr>
        <w:t>n</w:t>
      </w:r>
      <w:r w:rsidRPr="00A72C64">
        <w:rPr>
          <w:szCs w:val="24"/>
        </w:rPr>
        <w:t>derungshistorie, die dem Arbeiten an mehreren Dateien Erleichterung bri</w:t>
      </w:r>
      <w:r w:rsidRPr="00A72C64">
        <w:rPr>
          <w:szCs w:val="24"/>
        </w:rPr>
        <w:t>n</w:t>
      </w:r>
      <w:r w:rsidRPr="00A72C64">
        <w:rPr>
          <w:szCs w:val="24"/>
        </w:rPr>
        <w:t>gen. Diese Änderungshistorie erlaubt es genau nachzuverfolgen ab welchem Punkt ein Projekt in die falsche Richtung geht oder Fehler aufweist, sodass diese Fehler schnell ausfindig gemacht und auch behoben werden können.</w:t>
      </w:r>
      <w:bookmarkEnd w:id="26"/>
      <w:r>
        <w:rPr>
          <w:rStyle w:val="Funotenzeichen"/>
        </w:rPr>
        <w:footnoteReference w:id="7"/>
      </w:r>
    </w:p>
    <w:p w:rsidR="00327422" w:rsidRDefault="00327422" w:rsidP="00327422">
      <w:pPr>
        <w:pStyle w:val="berschrift2"/>
      </w:pPr>
      <w:bookmarkStart w:id="29" w:name="_Toc488923932"/>
      <w:r>
        <w:t>Vorteile</w:t>
      </w:r>
      <w:r w:rsidR="008A68B6">
        <w:t xml:space="preserve"> einer Versionsverwaltung</w:t>
      </w:r>
      <w:bookmarkEnd w:id="29"/>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0" w:name="_CTVK00163eb9cfa595c4374baf624c12620555e"/>
    </w:p>
    <w:p w:rsidR="007517F5" w:rsidRDefault="00EC2035" w:rsidP="00327422">
      <w:pPr>
        <w:rPr>
          <w:color w:val="000000"/>
          <w:szCs w:val="24"/>
        </w:rPr>
      </w:pPr>
      <w:bookmarkStart w:id="31" w:name="_CTVK001e95717a05f2f403a9c956cf13de9126a"/>
      <w:r w:rsidRPr="00EC2035">
        <w:rPr>
          <w:szCs w:val="24"/>
        </w:rPr>
        <w:t xml:space="preserve">Wie schon erwähnt, können Änderungen lokalisiert und rückgängig gemacht werden. Der große Vorteil hierbei ist, dass diese Änderungen innerhalb des gesamten Projekts vorgenommen werden können. Durch Fehler wird nicht </w:t>
      </w:r>
      <w:r w:rsidRPr="00EC2035">
        <w:rPr>
          <w:szCs w:val="24"/>
        </w:rPr>
        <w:lastRenderedPageBreak/>
        <w:t>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1"/>
      <w:r>
        <w:rPr>
          <w:rStyle w:val="Funotenzeichen"/>
        </w:rPr>
        <w:footnoteReference w:id="8"/>
      </w:r>
      <w:bookmarkStart w:id="33" w:name="_CTVK001bf8849ea5d154270bede9606c75fa054"/>
      <w:bookmarkEnd w:id="30"/>
    </w:p>
    <w:p w:rsidR="007517F5" w:rsidRDefault="007517F5" w:rsidP="00327422">
      <w:pPr>
        <w:rPr>
          <w:szCs w:val="24"/>
        </w:rPr>
      </w:pPr>
      <w:bookmarkStart w:id="34" w:name="_CTVK00263eb9cfa595c4374baf624c12620555e"/>
      <w:r w:rsidRPr="007517F5">
        <w:rPr>
          <w:color w:val="000000"/>
          <w:szCs w:val="24"/>
        </w:rPr>
        <w:t>Ein weiterer Vorteil, den Versionskontrolle mit sich bringt, ist das gleichzeitige Entwickeln. Mehrere Entwickler können gleichzeiti</w:t>
      </w:r>
      <w:r w:rsidR="007B7086">
        <w:rPr>
          <w:color w:val="000000"/>
          <w:szCs w:val="24"/>
        </w:rPr>
        <w:t xml:space="preserve">g und kontrolliert an </w:t>
      </w:r>
      <w:proofErr w:type="spellStart"/>
      <w:proofErr w:type="gramStart"/>
      <w:r w:rsidR="007B7086">
        <w:rPr>
          <w:color w:val="000000"/>
          <w:szCs w:val="24"/>
        </w:rPr>
        <w:t>dem selben</w:t>
      </w:r>
      <w:proofErr w:type="spellEnd"/>
      <w:proofErr w:type="gramEnd"/>
      <w:r w:rsidRPr="007517F5">
        <w:rPr>
          <w:color w:val="000000"/>
          <w:szCs w:val="24"/>
        </w:rPr>
        <w:t xml:space="preserve"> Quellcode arbeiten ohne das die Arbeit des jeweils anderen dadurch überschrieben wird.</w:t>
      </w:r>
      <w:bookmarkEnd w:id="34"/>
      <w:r>
        <w:rPr>
          <w:rStyle w:val="Funotenzeichen"/>
        </w:rPr>
        <w:footnoteReference w:id="9"/>
      </w:r>
    </w:p>
    <w:p w:rsidR="007F1655" w:rsidRDefault="007517F5" w:rsidP="00327422">
      <w:pPr>
        <w:rPr>
          <w:szCs w:val="24"/>
        </w:rPr>
      </w:pPr>
      <w:bookmarkStart w:id="36" w:name="_CTVK002bf8849ea5d154270bede9606c75fa054"/>
      <w:bookmarkEnd w:id="33"/>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 aus welchem Grund und an welcher Stelle des zu bearbeitenden Programms gemacht hat.</w:t>
      </w:r>
      <w:bookmarkEnd w:id="36"/>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7517F5" w:rsidRDefault="007517F5" w:rsidP="00327422">
      <w:pPr>
        <w:rPr>
          <w:szCs w:val="24"/>
        </w:rPr>
      </w:pPr>
      <w:bookmarkStart w:id="38"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38"/>
      <w:r>
        <w:rPr>
          <w:rStyle w:val="Funotenzeichen"/>
        </w:rPr>
        <w:footnoteReference w:id="11"/>
      </w:r>
    </w:p>
    <w:p w:rsidR="00532839" w:rsidRDefault="009D353B" w:rsidP="00532839">
      <w:pPr>
        <w:pStyle w:val="berschrift2"/>
      </w:pPr>
      <w:bookmarkStart w:id="40" w:name="_Toc488923933"/>
      <w:r>
        <w:t>Geschichte der Versionsverwaltung</w:t>
      </w:r>
      <w:bookmarkEnd w:id="40"/>
    </w:p>
    <w:p w:rsidR="009D353B" w:rsidRDefault="009D353B" w:rsidP="009D353B"/>
    <w:p w:rsidR="007E6494" w:rsidRDefault="007E6494" w:rsidP="009D353B">
      <w:bookmarkStart w:id="41" w:name="_CTVK0010c5426b0049b4d7eabee1c7424ad2b6f"/>
      <w:r w:rsidRPr="007E6494">
        <w:rPr>
          <w:color w:val="000000"/>
          <w:szCs w:val="24"/>
        </w:rPr>
        <w:t>Zu versuchen die Geschichte der Versionsverwaltung in vollem Maße darz</w:t>
      </w:r>
      <w:r w:rsidRPr="007E6494">
        <w:rPr>
          <w:color w:val="000000"/>
          <w:szCs w:val="24"/>
        </w:rPr>
        <w:t>u</w:t>
      </w:r>
      <w:r w:rsidRPr="007E6494">
        <w:rPr>
          <w:color w:val="000000"/>
          <w:szCs w:val="24"/>
        </w:rPr>
        <w:t xml:space="preserve">stellen, würde den Rahmen dieser Arbeit übersteigen. Anhand verschiedener </w:t>
      </w:r>
      <w:r w:rsidRPr="007E6494">
        <w:rPr>
          <w:color w:val="000000"/>
          <w:szCs w:val="24"/>
        </w:rPr>
        <w:lastRenderedPageBreak/>
        <w:t>wegweisender Systeme ist es jedoch möglich zu der Entstehung der En</w:t>
      </w:r>
      <w:r w:rsidRPr="007E6494">
        <w:rPr>
          <w:color w:val="000000"/>
          <w:szCs w:val="24"/>
        </w:rPr>
        <w:t>t</w:t>
      </w:r>
      <w:r w:rsidRPr="007E6494">
        <w:rPr>
          <w:color w:val="000000"/>
          <w:szCs w:val="24"/>
        </w:rPr>
        <w:t xml:space="preserve">wicklung von </w:t>
      </w:r>
      <w:proofErr w:type="spellStart"/>
      <w:r w:rsidRPr="007E6494">
        <w:rPr>
          <w:color w:val="000000"/>
          <w:szCs w:val="24"/>
        </w:rPr>
        <w:t>Git</w:t>
      </w:r>
      <w:proofErr w:type="spellEnd"/>
      <w:r w:rsidRPr="007E6494">
        <w:rPr>
          <w:color w:val="000000"/>
          <w:szCs w:val="24"/>
        </w:rPr>
        <w:t xml:space="preserve"> hin </w:t>
      </w:r>
      <w:proofErr w:type="spellStart"/>
      <w:r w:rsidRPr="007E6494">
        <w:rPr>
          <w:color w:val="000000"/>
          <w:szCs w:val="24"/>
        </w:rPr>
        <w:t>zuführen</w:t>
      </w:r>
      <w:proofErr w:type="spellEnd"/>
      <w:r w:rsidRPr="007E6494">
        <w:rPr>
          <w:color w:val="000000"/>
          <w:szCs w:val="24"/>
        </w:rPr>
        <w:t xml:space="preserve"> und diese nachzuvollziehen.</w:t>
      </w:r>
      <w:bookmarkEnd w:id="41"/>
      <w:r>
        <w:rPr>
          <w:rStyle w:val="Funotenzeichen"/>
        </w:rPr>
        <w:footnoteReference w:id="12"/>
      </w:r>
    </w:p>
    <w:p w:rsidR="00CD4B8A" w:rsidRDefault="00053F13" w:rsidP="00CD4B8A">
      <w:pPr>
        <w:pStyle w:val="berschrift3"/>
      </w:pPr>
      <w:bookmarkStart w:id="43" w:name="_Toc488923934"/>
      <w:r>
        <w:t>SCCS</w:t>
      </w:r>
      <w:bookmarkEnd w:id="43"/>
    </w:p>
    <w:p w:rsidR="00574A2A" w:rsidRPr="00574A2A" w:rsidRDefault="00574A2A" w:rsidP="00574A2A"/>
    <w:p w:rsidR="00574A2A" w:rsidRDefault="00574A2A" w:rsidP="00CD4B8A">
      <w:pPr>
        <w:rPr>
          <w:color w:val="000000"/>
          <w:szCs w:val="24"/>
        </w:rPr>
      </w:pPr>
      <w:bookmarkStart w:id="44"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4"/>
      <w:r>
        <w:rPr>
          <w:rStyle w:val="Funotenzeichen"/>
        </w:rPr>
        <w:footnoteReference w:id="13"/>
      </w:r>
    </w:p>
    <w:p w:rsidR="008A1703" w:rsidRDefault="008A1703" w:rsidP="00CD4B8A">
      <w:pPr>
        <w:rPr>
          <w:color w:val="000000"/>
          <w:szCs w:val="24"/>
        </w:rPr>
      </w:pPr>
      <w:bookmarkStart w:id="46" w:name="_CTVK0012660a2c4ef024197adbb6b6c0a4cd853"/>
      <w:r w:rsidRPr="008A1703">
        <w:rPr>
          <w:color w:val="000000"/>
          <w:szCs w:val="24"/>
        </w:rPr>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6"/>
      <w:r>
        <w:rPr>
          <w:rStyle w:val="Funotenzeichen"/>
        </w:rPr>
        <w:footnoteReference w:id="14"/>
      </w:r>
    </w:p>
    <w:p w:rsidR="00F1366D" w:rsidRDefault="00275B8D" w:rsidP="00F1366D">
      <w:pPr>
        <w:pStyle w:val="berschrift3"/>
      </w:pPr>
      <w:bookmarkStart w:id="48" w:name="_Toc488923935"/>
      <w:r>
        <w:t>CVS</w:t>
      </w:r>
      <w:bookmarkEnd w:id="48"/>
    </w:p>
    <w:p w:rsidR="00E55B0F" w:rsidRDefault="00E55B0F" w:rsidP="00E55B0F"/>
    <w:p w:rsidR="008A1703" w:rsidRDefault="008A1703" w:rsidP="00E55B0F">
      <w:pPr>
        <w:rPr>
          <w:color w:val="000000"/>
          <w:szCs w:val="24"/>
        </w:rPr>
      </w:pPr>
      <w:bookmarkStart w:id="49" w:name="_CTVK0014bb73a7a103549ec9d1d9643fd453776"/>
      <w:bookmarkStart w:id="50" w:name="_CTVK0029e8cff1596604f00a9f25f551f2710d6"/>
      <w:bookmarkStart w:id="51"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49"/>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lastRenderedPageBreak/>
        <w:t>hen.</w:t>
      </w:r>
      <w:bookmarkEnd w:id="50"/>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1"/>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2717E5" w:rsidRPr="002717E5" w:rsidRDefault="002717E5" w:rsidP="002717E5">
      <w:pPr>
        <w:spacing w:after="0"/>
        <w:rPr>
          <w:rFonts w:cs="Segoe UI"/>
          <w:color w:val="000000"/>
          <w:szCs w:val="24"/>
        </w:rPr>
      </w:pPr>
      <w:bookmarkStart w:id="55" w:name="_CTVK0016b1366074c0341a18fa09b1098b061df"/>
      <w:r w:rsidRPr="002717E5">
        <w:rPr>
          <w:color w:val="000000"/>
          <w:szCs w:val="24"/>
        </w:rPr>
        <w:t>Durch CVS wurde bei dem Umgang mit Locks (Sperrung) eine neue Ideol</w:t>
      </w:r>
      <w:r w:rsidRPr="002717E5">
        <w:rPr>
          <w:color w:val="000000"/>
          <w:szCs w:val="24"/>
        </w:rPr>
        <w:t>o</w:t>
      </w:r>
      <w:r w:rsidRPr="002717E5">
        <w:rPr>
          <w:color w:val="000000"/>
          <w:szCs w:val="24"/>
        </w:rPr>
        <w:t>gie geschaffen. Dies ist wahrscheinlich die wichtigste Erneuerung, welche es mit sich gebracht hat. Erstmals war es möglich private Arbeitskopien von D</w:t>
      </w:r>
      <w:r w:rsidRPr="002717E5">
        <w:rPr>
          <w:color w:val="000000"/>
          <w:szCs w:val="24"/>
        </w:rPr>
        <w:t>a</w:t>
      </w:r>
      <w:r w:rsidRPr="002717E5">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2717E5">
        <w:rPr>
          <w:color w:val="000000"/>
          <w:szCs w:val="24"/>
        </w:rPr>
        <w:t>a</w:t>
      </w:r>
      <w:r w:rsidRPr="002717E5">
        <w:rPr>
          <w:color w:val="000000"/>
          <w:szCs w:val="24"/>
        </w:rPr>
        <w:t>bei die Arbeit des anderen zu verhindern.</w:t>
      </w:r>
    </w:p>
    <w:p w:rsidR="002717E5" w:rsidRPr="002717E5" w:rsidRDefault="002717E5" w:rsidP="002717E5">
      <w:pPr>
        <w:spacing w:after="0"/>
        <w:rPr>
          <w:rFonts w:cs="Segoe UI"/>
          <w:color w:val="000000"/>
          <w:szCs w:val="24"/>
        </w:rPr>
      </w:pPr>
      <w:r w:rsidRPr="002717E5">
        <w:rPr>
          <w:color w:val="000000"/>
          <w:szCs w:val="24"/>
        </w:rPr>
        <w:t>Diese verschiedenen Änderungen durch verschiedene Entwickler konnten später zusammengeführt werden, ohne dass die Arbeit des Anderen dadurch verloren ging.</w:t>
      </w:r>
    </w:p>
    <w:p w:rsidR="002717E5" w:rsidRDefault="002717E5" w:rsidP="002717E5">
      <w:pPr>
        <w:rPr>
          <w:szCs w:val="24"/>
        </w:rPr>
      </w:pPr>
      <w:r w:rsidRPr="002717E5">
        <w:rPr>
          <w:color w:val="000000"/>
          <w:szCs w:val="24"/>
        </w:rPr>
        <w:t>Der einzige Konflikt bestand in dem Fall das Zwei verschiedene Entwickler dieselbe Zeile bearbeiten wollten. In diesem Fall wurden auf beide Veränd</w:t>
      </w:r>
      <w:r w:rsidRPr="002717E5">
        <w:rPr>
          <w:color w:val="000000"/>
          <w:szCs w:val="24"/>
        </w:rPr>
        <w:t>e</w:t>
      </w:r>
      <w:r w:rsidRPr="002717E5">
        <w:rPr>
          <w:color w:val="000000"/>
          <w:szCs w:val="24"/>
        </w:rPr>
        <w:t>rungen hingewiesen und es musste sich für eine Veränderung entschieden werden.</w:t>
      </w:r>
      <w:bookmarkEnd w:id="55"/>
      <w:r>
        <w:rPr>
          <w:rStyle w:val="Funotenzeichen"/>
        </w:rPr>
        <w:footnoteReference w:id="18"/>
      </w:r>
    </w:p>
    <w:p w:rsidR="00053F13" w:rsidRDefault="00053F13" w:rsidP="00053F13">
      <w:pPr>
        <w:pStyle w:val="berschrift3"/>
      </w:pPr>
      <w:bookmarkStart w:id="57" w:name="_Toc488923936"/>
      <w:r>
        <w:t>SVN</w:t>
      </w:r>
      <w:bookmarkEnd w:id="57"/>
    </w:p>
    <w:p w:rsidR="000666D1" w:rsidRDefault="000666D1" w:rsidP="000666D1"/>
    <w:p w:rsidR="00323DE6" w:rsidRDefault="00323DE6" w:rsidP="000666D1">
      <w:pPr>
        <w:rPr>
          <w:color w:val="000000"/>
          <w:szCs w:val="24"/>
        </w:rPr>
      </w:pPr>
      <w:bookmarkStart w:id="58" w:name="_CTVK001abf0a4c58ab6415e863e7a5584eeec11"/>
      <w:bookmarkStart w:id="59" w:name="_CTVK0018d08c964fd62431f8f8fc9eeaeddecee"/>
      <w:r w:rsidRPr="00323DE6">
        <w:rPr>
          <w:color w:val="000000"/>
          <w:szCs w:val="24"/>
        </w:rPr>
        <w:t>Subversion ist ein zentrales Versionsverwaltungssystem und basiert auf e</w:t>
      </w:r>
      <w:r w:rsidRPr="00323DE6">
        <w:rPr>
          <w:color w:val="000000"/>
          <w:szCs w:val="24"/>
        </w:rPr>
        <w:t>i</w:t>
      </w:r>
      <w:r w:rsidRPr="00323DE6">
        <w:rPr>
          <w:color w:val="000000"/>
          <w:szCs w:val="24"/>
        </w:rPr>
        <w:t>ner Client- Server-Architektur.</w:t>
      </w:r>
      <w:bookmarkEnd w:id="58"/>
      <w:r>
        <w:rPr>
          <w:rStyle w:val="Funotenzeichen"/>
        </w:rPr>
        <w:footnoteReference w:id="19"/>
      </w:r>
    </w:p>
    <w:p w:rsidR="002717E5" w:rsidRDefault="002717E5" w:rsidP="000666D1">
      <w:pPr>
        <w:rPr>
          <w:color w:val="000000"/>
          <w:szCs w:val="24"/>
        </w:rPr>
      </w:pPr>
      <w:bookmarkStart w:id="61" w:name="_CTVK0028d08c964fd62431f8f8fc9eeaeddecee"/>
      <w:r w:rsidRPr="002717E5">
        <w:rPr>
          <w:color w:val="000000"/>
          <w:szCs w:val="24"/>
        </w:rPr>
        <w:t>Typischerweise entstand Subversion aus den Mängeln und Fehlern, die bei CVS ausgemacht wurden. Der Unterschied zum Vorgänger bestand darin, dass Änderungen direkt gespeichert wurden und der Umgang mit den ve</w:t>
      </w:r>
      <w:r w:rsidRPr="002717E5">
        <w:rPr>
          <w:color w:val="000000"/>
          <w:szCs w:val="24"/>
        </w:rPr>
        <w:t>r</w:t>
      </w:r>
      <w:r w:rsidRPr="002717E5">
        <w:rPr>
          <w:color w:val="000000"/>
          <w:szCs w:val="24"/>
        </w:rPr>
        <w:t>schiedenen Entwicklungszweigen sichtbar besser zu handhaben war.</w:t>
      </w:r>
      <w:r w:rsidRPr="002717E5">
        <w:rPr>
          <w:color w:val="000000"/>
          <w:szCs w:val="24"/>
        </w:rPr>
        <w:br/>
        <w:t xml:space="preserve">Aufgrund dessen wurde Subversion nach seiner Vorstellung im Jahre 2001 </w:t>
      </w:r>
      <w:r w:rsidRPr="002717E5">
        <w:rPr>
          <w:color w:val="000000"/>
          <w:szCs w:val="24"/>
        </w:rPr>
        <w:lastRenderedPageBreak/>
        <w:t>schnell zu einer der beliebtesten Versionsverwaltungen in der Softwareg</w:t>
      </w:r>
      <w:r w:rsidRPr="002717E5">
        <w:rPr>
          <w:color w:val="000000"/>
          <w:szCs w:val="24"/>
        </w:rPr>
        <w:t>e</w:t>
      </w:r>
      <w:r w:rsidRPr="002717E5">
        <w:rPr>
          <w:color w:val="000000"/>
          <w:szCs w:val="24"/>
        </w:rPr>
        <w:t>meinde.</w:t>
      </w:r>
      <w:bookmarkEnd w:id="61"/>
      <w:r>
        <w:rPr>
          <w:rStyle w:val="Funotenzeichen"/>
        </w:rPr>
        <w:footnoteReference w:id="20"/>
      </w:r>
    </w:p>
    <w:bookmarkEnd w:id="59"/>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w:t>
      </w:r>
      <w:r w:rsidR="00323DE6">
        <w:rPr>
          <w:szCs w:val="24"/>
        </w:rPr>
        <w:t>s</w:t>
      </w:r>
      <w:r>
        <w:rPr>
          <w:szCs w:val="24"/>
        </w:rPr>
        <w:t xml:space="preserv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3" w:name="_Toc488923937"/>
      <w:r>
        <w:t>Bekannte Versionsverwaltungssysteme</w:t>
      </w:r>
      <w:bookmarkEnd w:id="63"/>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4" w:name="_Toc488923938"/>
      <w:r>
        <w:t>CVS</w:t>
      </w:r>
      <w:bookmarkEnd w:id="64"/>
    </w:p>
    <w:p w:rsidR="007542BD" w:rsidRDefault="007542BD" w:rsidP="007542BD"/>
    <w:p w:rsidR="003C21F4" w:rsidRDefault="003C21F4" w:rsidP="007542BD">
      <w:pPr>
        <w:rPr>
          <w:szCs w:val="24"/>
        </w:rPr>
      </w:pPr>
      <w:bookmarkStart w:id="65" w:name="_CTVK0018f82b3e217a24a57b785d657d830c318"/>
      <w:bookmarkStart w:id="66" w:name="_CTVK00192af9bbc64884f319c2ce9c5726520ff"/>
      <w:bookmarkStart w:id="67"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5"/>
      <w:r>
        <w:rPr>
          <w:rStyle w:val="Funotenzeichen"/>
        </w:rPr>
        <w:footnoteReference w:id="21"/>
      </w:r>
    </w:p>
    <w:p w:rsidR="002717E5" w:rsidRDefault="002717E5" w:rsidP="007542BD">
      <w:pPr>
        <w:rPr>
          <w:szCs w:val="24"/>
        </w:rPr>
      </w:pPr>
      <w:bookmarkStart w:id="69" w:name="_CTVK00292af9bbc64884f319c2ce9c5726520ff"/>
      <w:r w:rsidRPr="002717E5">
        <w:rPr>
          <w:szCs w:val="24"/>
        </w:rPr>
        <w:t>Ein wichtiger Aspekt bei CVS ist die Verankerung in der Open-Source-Gemeinde. Die Software kann ohne den Anspruch auf Lizenzen frei im Inte</w:t>
      </w:r>
      <w:r w:rsidRPr="002717E5">
        <w:rPr>
          <w:szCs w:val="24"/>
        </w:rPr>
        <w:t>r</w:t>
      </w:r>
      <w:r w:rsidRPr="002717E5">
        <w:rPr>
          <w:szCs w:val="24"/>
        </w:rPr>
        <w:lastRenderedPageBreak/>
        <w:t>net erhalten werden. Wie schon weiter oben erwähnt, ist es historisch als der Nachfolger des Revision Control Systems anzusehen.</w:t>
      </w:r>
      <w:bookmarkEnd w:id="69"/>
      <w:r>
        <w:rPr>
          <w:rStyle w:val="Funotenzeichen"/>
        </w:rPr>
        <w:footnoteReference w:id="22"/>
      </w:r>
    </w:p>
    <w:p w:rsidR="007E6494" w:rsidRDefault="007E6494" w:rsidP="007542BD">
      <w:pPr>
        <w:rPr>
          <w:szCs w:val="24"/>
        </w:rPr>
      </w:pPr>
      <w:bookmarkStart w:id="71" w:name="_CTVK0026ccb7b5d20e14d43856089bdd61a499d"/>
      <w:bookmarkStart w:id="72" w:name="_CTVK001934f15183109483c8b2f2a93cb944a82"/>
      <w:bookmarkEnd w:id="66"/>
      <w:r w:rsidRPr="007E6494">
        <w:rPr>
          <w:szCs w:val="24"/>
        </w:rPr>
        <w:t>Das Repository verhält sich hier wie ein Dateiserver mit einem Verzeichni</w:t>
      </w:r>
      <w:r w:rsidRPr="007E6494">
        <w:rPr>
          <w:szCs w:val="24"/>
        </w:rPr>
        <w:t>s</w:t>
      </w:r>
      <w:r w:rsidRPr="007E649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7E6494">
        <w:rPr>
          <w:szCs w:val="24"/>
        </w:rPr>
        <w:t>g</w:t>
      </w:r>
      <w:r w:rsidRPr="007E6494">
        <w:rPr>
          <w:szCs w:val="24"/>
        </w:rPr>
        <w:t>lich für jede Version Kommentare zu hinterlassen.</w:t>
      </w:r>
      <w:bookmarkEnd w:id="71"/>
      <w:r>
        <w:rPr>
          <w:rStyle w:val="Funotenzeichen"/>
        </w:rPr>
        <w:footnoteReference w:id="23"/>
      </w:r>
    </w:p>
    <w:p w:rsidR="007E6494" w:rsidRDefault="007E6494" w:rsidP="007542BD">
      <w:pPr>
        <w:rPr>
          <w:szCs w:val="24"/>
        </w:rPr>
      </w:pPr>
      <w:bookmarkStart w:id="74" w:name="_CTVK002934f15183109483c8b2f2a93cb944a82"/>
      <w:r w:rsidRPr="007E649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4"/>
      <w:r>
        <w:rPr>
          <w:rStyle w:val="Funotenzeichen"/>
        </w:rPr>
        <w:footnoteReference w:id="24"/>
      </w:r>
    </w:p>
    <w:p w:rsidR="00677DE0" w:rsidRDefault="00677DE0" w:rsidP="00677DE0">
      <w:pPr>
        <w:pStyle w:val="berschrift3"/>
      </w:pPr>
      <w:bookmarkStart w:id="76" w:name="_Toc488923939"/>
      <w:bookmarkEnd w:id="67"/>
      <w:bookmarkEnd w:id="72"/>
      <w:r>
        <w:t>SVN</w:t>
      </w:r>
      <w:bookmarkEnd w:id="76"/>
    </w:p>
    <w:p w:rsidR="00995A9F" w:rsidRDefault="00995A9F" w:rsidP="00995A9F"/>
    <w:p w:rsidR="00D52F76" w:rsidRDefault="00D52F76" w:rsidP="00995A9F">
      <w:pPr>
        <w:rPr>
          <w:szCs w:val="24"/>
        </w:rPr>
      </w:pPr>
      <w:bookmarkStart w:id="77" w:name="_CTVK0016b5cc73af0f743fc92a6983482e7cf7e"/>
      <w:r w:rsidRPr="00D52F76">
        <w:rPr>
          <w:szCs w:val="24"/>
        </w:rPr>
        <w:t>Apache Subversion gilt als der Quasi-Nachfolger von CVS.</w:t>
      </w:r>
      <w:bookmarkEnd w:id="77"/>
      <w:r>
        <w:rPr>
          <w:rStyle w:val="Funotenzeichen"/>
        </w:rPr>
        <w:footnoteReference w:id="25"/>
      </w:r>
      <w:r w:rsidRPr="00D52F76">
        <w:t xml:space="preserve"> </w:t>
      </w:r>
      <w:bookmarkStart w:id="79" w:name="_CTVK00131787d16fd504b7687f5ca923277737a"/>
      <w:bookmarkStart w:id="80" w:name="_CTVK001f09fe005d1d34d7aa393836aa76f77a3"/>
      <w:r w:rsidRPr="00D52F76">
        <w:rPr>
          <w:szCs w:val="24"/>
        </w:rPr>
        <w:t>Da Subversion ein zentrales Versionsverwaltungssystem ist, wird das Repository auf einem zentralen Server gespeichert. Der wesentliche Unterschied zu verteilten Ve</w:t>
      </w:r>
      <w:r w:rsidRPr="00D52F76">
        <w:rPr>
          <w:szCs w:val="24"/>
        </w:rPr>
        <w:t>r</w:t>
      </w:r>
      <w:r w:rsidRPr="00D52F76">
        <w:rPr>
          <w:szCs w:val="24"/>
        </w:rPr>
        <w:t xml:space="preserve">sionskontrollsystemen wie z.B. zu </w:t>
      </w:r>
      <w:proofErr w:type="spellStart"/>
      <w:r w:rsidRPr="00D52F76">
        <w:rPr>
          <w:szCs w:val="24"/>
        </w:rPr>
        <w:t>Git</w:t>
      </w:r>
      <w:proofErr w:type="spellEnd"/>
      <w:r w:rsidRPr="00D52F76">
        <w:rPr>
          <w:szCs w:val="24"/>
        </w:rPr>
        <w:t xml:space="preserve"> liegt darin, dass die gesamte Historie auf dem Server gespeichert und auch nur dort benötigt wird. Es ist nicht no</w:t>
      </w:r>
      <w:r w:rsidRPr="00D52F76">
        <w:rPr>
          <w:szCs w:val="24"/>
        </w:rPr>
        <w:t>t</w:t>
      </w:r>
      <w:r w:rsidRPr="00D52F76">
        <w:rPr>
          <w:szCs w:val="24"/>
        </w:rPr>
        <w:t xml:space="preserve">wendig das Repository zu klonen oder zu kopieren um damit arbeiten zu können. Das Arbeitsverzeichnis kann mit einem </w:t>
      </w:r>
      <w:proofErr w:type="spellStart"/>
      <w:r w:rsidRPr="00D52F76">
        <w:rPr>
          <w:szCs w:val="24"/>
        </w:rPr>
        <w:t>Checkout</w:t>
      </w:r>
      <w:proofErr w:type="spellEnd"/>
      <w:r w:rsidRPr="00D52F76">
        <w:rPr>
          <w:szCs w:val="24"/>
        </w:rPr>
        <w:t xml:space="preserve"> direkt vom Server erstellt werden.</w:t>
      </w:r>
      <w:bookmarkEnd w:id="79"/>
      <w:r>
        <w:rPr>
          <w:rStyle w:val="Funotenzeichen"/>
        </w:rPr>
        <w:footnoteReference w:id="26"/>
      </w:r>
    </w:p>
    <w:p w:rsidR="00E57780" w:rsidRDefault="00E57780" w:rsidP="00995A9F">
      <w:bookmarkStart w:id="82" w:name="_CTVK002f09fe005d1d34d7aa393836aa76f77a3"/>
      <w:r w:rsidRPr="00E57780">
        <w:rPr>
          <w:szCs w:val="24"/>
        </w:rPr>
        <w:t>Der Vorteil hierbei ist, das</w:t>
      </w:r>
      <w:r w:rsidR="00D22A44">
        <w:rPr>
          <w:szCs w:val="24"/>
        </w:rPr>
        <w:t xml:space="preserve">s bei großen </w:t>
      </w:r>
      <w:r w:rsidR="00AE3851">
        <w:rPr>
          <w:szCs w:val="24"/>
        </w:rPr>
        <w:t>Repositorien</w:t>
      </w:r>
      <w:r w:rsidRPr="00E57780">
        <w:rPr>
          <w:szCs w:val="24"/>
        </w:rPr>
        <w:t xml:space="preserve"> ein </w:t>
      </w:r>
      <w:proofErr w:type="spellStart"/>
      <w:r w:rsidRPr="00E57780">
        <w:rPr>
          <w:szCs w:val="24"/>
        </w:rPr>
        <w:t>Checkout</w:t>
      </w:r>
      <w:proofErr w:type="spellEnd"/>
      <w:r w:rsidRPr="00E57780">
        <w:rPr>
          <w:szCs w:val="24"/>
        </w:rPr>
        <w:t xml:space="preserve"> schneller ausgeführt werden kann, da immer nur ein einziger Zustand des Projektes von dem Client übernommen werden muss. Auch wird dadurch weniger </w:t>
      </w:r>
      <w:r w:rsidRPr="00E57780">
        <w:rPr>
          <w:szCs w:val="24"/>
        </w:rPr>
        <w:lastRenderedPageBreak/>
        <w:t xml:space="preserve">Speicherplatz auf dem Client beansprucht und sobald das Projekt auf dem Server abgelegt wird, steht es allen </w:t>
      </w:r>
      <w:proofErr w:type="spellStart"/>
      <w:r w:rsidRPr="00E57780">
        <w:rPr>
          <w:szCs w:val="24"/>
        </w:rPr>
        <w:t>Clienten</w:t>
      </w:r>
      <w:proofErr w:type="spellEnd"/>
      <w:r w:rsidRPr="00E57780">
        <w:rPr>
          <w:szCs w:val="24"/>
        </w:rPr>
        <w:t xml:space="preserve"> mit Serververbindung zur Verf</w:t>
      </w:r>
      <w:r w:rsidRPr="00E57780">
        <w:rPr>
          <w:szCs w:val="24"/>
        </w:rPr>
        <w:t>ü</w:t>
      </w:r>
      <w:r w:rsidRPr="00E57780">
        <w:rPr>
          <w:szCs w:val="24"/>
        </w:rPr>
        <w:t>gung.</w:t>
      </w:r>
      <w:bookmarkEnd w:id="82"/>
      <w:r>
        <w:rPr>
          <w:rStyle w:val="Funotenzeichen"/>
        </w:rPr>
        <w:footnoteReference w:id="27"/>
      </w:r>
    </w:p>
    <w:p w:rsidR="001954A5" w:rsidRDefault="001954A5" w:rsidP="00995A9F">
      <w:bookmarkStart w:id="84" w:name="_CTVK001803df3acbbf4451287e3541484590896"/>
      <w:bookmarkEnd w:id="80"/>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line ist. Änderungen, welche evtl</w:t>
      </w:r>
      <w:r w:rsidR="008B458C">
        <w:rPr>
          <w:szCs w:val="24"/>
        </w:rPr>
        <w:t>.</w:t>
      </w:r>
      <w:r w:rsidRPr="001954A5">
        <w:rPr>
          <w:szCs w:val="24"/>
        </w:rPr>
        <w:t xml:space="preserve"> erst getestet werden sollten, können nicht gemacht werden, bis das Repository wieder erreichbar ist.</w:t>
      </w:r>
      <w:bookmarkEnd w:id="84"/>
      <w:r>
        <w:rPr>
          <w:rStyle w:val="Funotenzeichen"/>
        </w:rPr>
        <w:footnoteReference w:id="28"/>
      </w:r>
    </w:p>
    <w:p w:rsidR="00D50687" w:rsidRDefault="00A72C64" w:rsidP="00995A9F">
      <w:pPr>
        <w:rPr>
          <w:szCs w:val="24"/>
        </w:rPr>
      </w:pPr>
      <w:bookmarkStart w:id="86" w:name="_CTVK0017448da1863bb462cb00f26da68615901"/>
      <w:bookmarkStart w:id="87" w:name="_CTVK001233f62b623c648ac8623432c0f4c5ab9"/>
      <w:r w:rsidRPr="00A72C64">
        <w:rPr>
          <w:szCs w:val="24"/>
        </w:rPr>
        <w:t xml:space="preserve">Ein wichtiger Unterschied zwischen SVN und CVS ist der, dass bei SVN auch ganze Verzeichnisse </w:t>
      </w:r>
      <w:proofErr w:type="spellStart"/>
      <w:r w:rsidRPr="00A72C64">
        <w:rPr>
          <w:szCs w:val="24"/>
        </w:rPr>
        <w:t>versioniert</w:t>
      </w:r>
      <w:proofErr w:type="spellEnd"/>
      <w:r w:rsidRPr="00A72C64">
        <w:rPr>
          <w:szCs w:val="24"/>
        </w:rPr>
        <w:t xml:space="preserve"> werden können.</w:t>
      </w:r>
      <w:bookmarkEnd w:id="86"/>
      <w:r>
        <w:rPr>
          <w:rStyle w:val="Funotenzeichen"/>
        </w:rPr>
        <w:footnoteReference w:id="29"/>
      </w:r>
      <w:r w:rsidRPr="00A72C64">
        <w:t xml:space="preserve"> </w:t>
      </w:r>
      <w:bookmarkStart w:id="89" w:name="_CTVK001eaf83f2de89b41138ddf7b57e4faec04"/>
      <w:r w:rsidR="005A49C0" w:rsidRPr="005A49C0">
        <w:rPr>
          <w:szCs w:val="24"/>
        </w:rPr>
        <w:t>Dabei werden immer nur die Unterschiede zwischen den Dateien übertragen.</w:t>
      </w:r>
      <w:bookmarkEnd w:id="89"/>
      <w:r w:rsidR="005A49C0">
        <w:rPr>
          <w:rStyle w:val="Funotenzeichen"/>
        </w:rPr>
        <w:footnoteReference w:id="30"/>
      </w:r>
      <w:r w:rsidR="005A49C0" w:rsidRPr="005A49C0">
        <w:t xml:space="preserve"> </w:t>
      </w:r>
      <w:r w:rsidR="000A3CD5" w:rsidRPr="005A49C0">
        <w:t>A</w:t>
      </w:r>
      <w:r w:rsidR="000A3CD5" w:rsidRPr="000A3CD5">
        <w:rPr>
          <w:szCs w:val="24"/>
        </w:rPr>
        <w:t>uch wenn nur einzelne Dateien geändert wur</w:t>
      </w:r>
      <w:r w:rsidR="005A49C0">
        <w:rPr>
          <w:szCs w:val="24"/>
        </w:rPr>
        <w:t>den</w:t>
      </w:r>
      <w:r w:rsidR="000A3CD5" w:rsidRPr="000A3CD5">
        <w:rPr>
          <w:szCs w:val="24"/>
        </w:rPr>
        <w:t>, beziehen sich die Revisionen immer auf das gesamte Repository. Die Nummerierung der einzelnen Revisionen e</w:t>
      </w:r>
      <w:r w:rsidR="000A3CD5" w:rsidRPr="000A3CD5">
        <w:rPr>
          <w:szCs w:val="24"/>
        </w:rPr>
        <w:t>r</w:t>
      </w:r>
      <w:r w:rsidR="000A3CD5" w:rsidRPr="000A3CD5">
        <w:rPr>
          <w:szCs w:val="24"/>
        </w:rPr>
        <w:t>folgt aufsteigend und beginnt bei 0</w:t>
      </w:r>
      <w:bookmarkStart w:id="91" w:name="_CTVK0013fb36364944c4754bd68c687ce8b9410"/>
      <w:r w:rsidR="00B74346">
        <w:rPr>
          <w:szCs w:val="24"/>
        </w:rPr>
        <w:t xml:space="preserve">. </w:t>
      </w:r>
      <w:bookmarkStart w:id="92" w:name="_CTVK001cec482656d264a6790e7b6d8e5215c95"/>
      <w:r w:rsidR="00B74346">
        <w:rPr>
          <w:szCs w:val="24"/>
        </w:rPr>
        <w:t>Jedes M</w:t>
      </w:r>
      <w:r w:rsidR="00B74346" w:rsidRPr="00B74346">
        <w:rPr>
          <w:szCs w:val="24"/>
        </w:rPr>
        <w:t xml:space="preserve">al, wenn eine Änderung an das Repository übermittelt wird, zählt die Anzahl der Revision des gesamten Repository um eins hoch. Dies vereinfacht die Wiederherstellung von älteren Ständen, da nun </w:t>
      </w:r>
      <w:r w:rsidR="00AC244E">
        <w:rPr>
          <w:szCs w:val="24"/>
        </w:rPr>
        <w:t xml:space="preserve">zu </w:t>
      </w:r>
      <w:r w:rsidR="00B74346" w:rsidRPr="00B74346">
        <w:rPr>
          <w:szCs w:val="24"/>
        </w:rPr>
        <w:t>jedem Zeitpunkt eine genaue Revision zugeordnet we</w:t>
      </w:r>
      <w:r w:rsidR="00B74346" w:rsidRPr="00B74346">
        <w:rPr>
          <w:szCs w:val="24"/>
        </w:rPr>
        <w:t>r</w:t>
      </w:r>
      <w:r w:rsidR="00B74346" w:rsidRPr="00B74346">
        <w:rPr>
          <w:szCs w:val="24"/>
        </w:rPr>
        <w:t>den kann.</w:t>
      </w:r>
      <w:bookmarkEnd w:id="92"/>
      <w:r w:rsidR="00B74346">
        <w:rPr>
          <w:rStyle w:val="Funotenzeichen"/>
        </w:rPr>
        <w:footnoteReference w:id="31"/>
      </w:r>
      <w:r w:rsidR="00B74346" w:rsidRPr="00B74346">
        <w:t xml:space="preserve"> </w:t>
      </w:r>
      <w:bookmarkStart w:id="94" w:name="_CTVK0023fb36364944c4754bd68c687ce8b9410"/>
      <w:bookmarkEnd w:id="91"/>
      <w:r w:rsidR="005A49C0" w:rsidRPr="005A49C0">
        <w:rPr>
          <w:szCs w:val="24"/>
        </w:rPr>
        <w:t>SVN erlaubt das Verschieben und Umbenennen von Dateien.</w:t>
      </w:r>
      <w:bookmarkEnd w:id="94"/>
      <w:r w:rsidR="005A49C0">
        <w:rPr>
          <w:rStyle w:val="Funotenzeichen"/>
        </w:rPr>
        <w:footnoteReference w:id="32"/>
      </w:r>
      <w:r w:rsidR="005A49C0" w:rsidRPr="005A49C0">
        <w:t xml:space="preserve"> </w:t>
      </w:r>
      <w:r w:rsidR="000A3CD5" w:rsidRPr="005A49C0">
        <w:t>A</w:t>
      </w:r>
      <w:r w:rsidR="000A3CD5" w:rsidRPr="000A3CD5">
        <w:rPr>
          <w:szCs w:val="24"/>
        </w:rPr>
        <w:t>uch können gelöschte Dateien mühelos wiederhergestellt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7"/>
      <w:r w:rsidR="000A3CD5">
        <w:rPr>
          <w:rStyle w:val="Funotenzeichen"/>
        </w:rPr>
        <w:footnoteReference w:id="33"/>
      </w:r>
    </w:p>
    <w:p w:rsidR="005E0655" w:rsidRDefault="002F7254" w:rsidP="00995A9F">
      <w:pPr>
        <w:rPr>
          <w:szCs w:val="24"/>
        </w:rPr>
      </w:pPr>
      <w:bookmarkStart w:id="97" w:name="_CTVK001dd95679037ed4569973953194b1033b9"/>
      <w:r w:rsidRPr="002F7254">
        <w:rPr>
          <w:szCs w:val="24"/>
        </w:rPr>
        <w:lastRenderedPageBreak/>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7"/>
      <w:r>
        <w:rPr>
          <w:rStyle w:val="Funotenzeichen"/>
        </w:rPr>
        <w:footnoteReference w:id="34"/>
      </w:r>
    </w:p>
    <w:p w:rsidR="002E62AC" w:rsidRDefault="002E62AC" w:rsidP="00995A9F">
      <w:pPr>
        <w:rPr>
          <w:szCs w:val="24"/>
        </w:rPr>
      </w:pPr>
      <w:r w:rsidRPr="002E62AC">
        <w:rPr>
          <w:szCs w:val="24"/>
        </w:rPr>
        <w:t>Bei Subversion unterscheidet man zwischen drei verschiedenen Entwic</w:t>
      </w:r>
      <w:r w:rsidRPr="002E62AC">
        <w:rPr>
          <w:szCs w:val="24"/>
        </w:rPr>
        <w:t>k</w:t>
      </w:r>
      <w:r w:rsidRPr="002E62AC">
        <w:rPr>
          <w:szCs w:val="24"/>
        </w:rPr>
        <w:t xml:space="preserve">lungszweigen. Der erste ist der Hauptentwicklungszweig, welcher auch Trunk genannt wird. Aus diesem Trunk resultieren die Nebenzweige und sind auch bekannt als </w:t>
      </w:r>
      <w:proofErr w:type="spellStart"/>
      <w:r w:rsidRPr="002E62AC">
        <w:rPr>
          <w:szCs w:val="24"/>
        </w:rPr>
        <w:t>Branches</w:t>
      </w:r>
      <w:proofErr w:type="spellEnd"/>
      <w:r w:rsidRPr="002E62AC">
        <w:rPr>
          <w:szCs w:val="24"/>
        </w:rPr>
        <w:t>. Als letztes gibt es die Tags. Diese werden auch als Momentaufnahmen bezeichnet. Sie werden nicht mehr verändert und erwe</w:t>
      </w:r>
      <w:r w:rsidRPr="002E62AC">
        <w:rPr>
          <w:szCs w:val="24"/>
        </w:rPr>
        <w:t>i</w:t>
      </w:r>
      <w:r w:rsidRPr="002E62AC">
        <w:rPr>
          <w:szCs w:val="24"/>
        </w:rPr>
        <w:t>sen sich dann als nützlich, wenn man auf spezielle Versionen zugreifen möchte, ohne die Revisionsnummer zu kennen.</w:t>
      </w:r>
      <w:r>
        <w:rPr>
          <w:rStyle w:val="Funotenzeichen"/>
        </w:rPr>
        <w:footnoteReference w:id="35"/>
      </w:r>
    </w:p>
    <w:p w:rsidR="002E62AC" w:rsidRDefault="002E62AC" w:rsidP="00995A9F">
      <w:pPr>
        <w:rPr>
          <w:szCs w:val="24"/>
        </w:rPr>
      </w:pPr>
      <w:bookmarkStart w:id="100" w:name="_CTVK00123821d7a746d46398dbf320623e9246d"/>
      <w:bookmarkStart w:id="101" w:name="_CTVK0014459ee2502794575a3f86afc9b656c92"/>
      <w:r w:rsidRPr="002E62AC">
        <w:rPr>
          <w:szCs w:val="24"/>
        </w:rPr>
        <w:t>Eine weitere Besonderheit bei Subversion ist das es abgesehen vom Trunk, zwischen diesen Zweigen technisch gesehen keinen Unterschied gibt. Jeder einzelne dieser Zweige beginnt seine Versionsgeschichte beim Haupten</w:t>
      </w:r>
      <w:r w:rsidRPr="002E62AC">
        <w:rPr>
          <w:szCs w:val="24"/>
        </w:rPr>
        <w:t>t</w:t>
      </w:r>
      <w:r w:rsidRPr="002E62AC">
        <w:rPr>
          <w:szCs w:val="24"/>
        </w:rPr>
        <w:t>wicklungszweig oder bei einem anderen bereits existierenden Nebenzweig. Die Einordnung welcher Zweig was darstellt erfolgt letztendlich über die B</w:t>
      </w:r>
      <w:r w:rsidRPr="002E62AC">
        <w:rPr>
          <w:szCs w:val="24"/>
        </w:rPr>
        <w:t>e</w:t>
      </w:r>
      <w:r w:rsidRPr="002E62AC">
        <w:rPr>
          <w:szCs w:val="24"/>
        </w:rPr>
        <w:t xml:space="preserve">nennung der Verzeichnisse im Repository und </w:t>
      </w:r>
      <w:proofErr w:type="gramStart"/>
      <w:r w:rsidRPr="002E62AC">
        <w:rPr>
          <w:szCs w:val="24"/>
        </w:rPr>
        <w:t>werden</w:t>
      </w:r>
      <w:proofErr w:type="gramEnd"/>
      <w:r w:rsidRPr="002E62AC">
        <w:rPr>
          <w:szCs w:val="24"/>
        </w:rPr>
        <w:t xml:space="preserve"> auch dementspr</w:t>
      </w:r>
      <w:r w:rsidRPr="002E62AC">
        <w:rPr>
          <w:szCs w:val="24"/>
        </w:rPr>
        <w:t>e</w:t>
      </w:r>
      <w:r w:rsidRPr="002E62AC">
        <w:rPr>
          <w:szCs w:val="24"/>
        </w:rPr>
        <w:t>chend verwendet.</w:t>
      </w:r>
      <w:bookmarkEnd w:id="100"/>
      <w:r>
        <w:rPr>
          <w:rStyle w:val="Funotenzeichen"/>
        </w:rPr>
        <w:footnoteReference w:id="36"/>
      </w:r>
    </w:p>
    <w:p w:rsidR="008A1D47" w:rsidRDefault="002E62AC" w:rsidP="00995A9F">
      <w:pPr>
        <w:rPr>
          <w:szCs w:val="24"/>
        </w:rPr>
      </w:pPr>
      <w:bookmarkStart w:id="103" w:name="_CTVK0024459ee2502794575a3f86afc9b656c92"/>
      <w:bookmarkStart w:id="104" w:name="_CTVK0013e96fce530154836abd538bd19b78c96"/>
      <w:bookmarkEnd w:id="101"/>
      <w:r w:rsidRPr="002E62AC">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Pr="002E62AC">
        <w:rPr>
          <w:szCs w:val="24"/>
        </w:rPr>
        <w:t>o</w:t>
      </w:r>
      <w:r w:rsidRPr="002E62AC">
        <w:rPr>
          <w:szCs w:val="24"/>
        </w:rPr>
        <w:t xml:space="preserve">der das Entfernen von Dateien erfolgen über Subversion, da dieses auch ganze </w:t>
      </w:r>
      <w:proofErr w:type="gramStart"/>
      <w:r w:rsidRPr="002E62AC">
        <w:rPr>
          <w:szCs w:val="24"/>
        </w:rPr>
        <w:t>Verzeichnisse</w:t>
      </w:r>
      <w:proofErr w:type="gramEnd"/>
      <w:r w:rsidRPr="002E62AC">
        <w:rPr>
          <w:szCs w:val="24"/>
        </w:rPr>
        <w:t xml:space="preserve"> </w:t>
      </w:r>
      <w:proofErr w:type="spellStart"/>
      <w:r w:rsidRPr="002E62AC">
        <w:rPr>
          <w:szCs w:val="24"/>
        </w:rPr>
        <w:t>versioniert</w:t>
      </w:r>
      <w:proofErr w:type="spellEnd"/>
      <w:r w:rsidRPr="002E62AC">
        <w:rPr>
          <w:szCs w:val="24"/>
        </w:rPr>
        <w:t>. Für den Fall das man Änderungen verwe</w:t>
      </w:r>
      <w:r w:rsidRPr="002E62AC">
        <w:rPr>
          <w:szCs w:val="24"/>
        </w:rPr>
        <w:t>r</w:t>
      </w:r>
      <w:r w:rsidRPr="002E62AC">
        <w:rPr>
          <w:szCs w:val="24"/>
        </w:rPr>
        <w:t>fen möchte, wird im Hintergrund ein</w:t>
      </w:r>
      <w:r>
        <w:rPr>
          <w:szCs w:val="24"/>
        </w:rPr>
        <w:t>e</w:t>
      </w:r>
      <w:r w:rsidRPr="002E62AC">
        <w:rPr>
          <w:szCs w:val="24"/>
        </w:rPr>
        <w:t xml:space="preserve"> ursprüngliche Version der aktuellen Arbeitskopie gespeichert. Abgeschlossene Änderungen müssen mit dem Repository zusammen aktualisiert werden, um Veränderungen im Repository </w:t>
      </w:r>
      <w:r w:rsidRPr="002E62AC">
        <w:rPr>
          <w:szCs w:val="24"/>
        </w:rPr>
        <w:lastRenderedPageBreak/>
        <w:t>mitzubekommen, welche in der Zwischenzeit evtl. getätigt wurden. Die g</w:t>
      </w:r>
      <w:r w:rsidRPr="002E62AC">
        <w:rPr>
          <w:szCs w:val="24"/>
        </w:rPr>
        <w:t>e</w:t>
      </w:r>
      <w:r w:rsidRPr="002E62AC">
        <w:rPr>
          <w:szCs w:val="24"/>
        </w:rPr>
        <w:t>machten Veränderungen werden durch Subversion automatisch in die ve</w:t>
      </w:r>
      <w:r w:rsidRPr="002E62AC">
        <w:rPr>
          <w:szCs w:val="24"/>
        </w:rPr>
        <w:t>r</w:t>
      </w:r>
      <w:r w:rsidRPr="002E62AC">
        <w:rPr>
          <w:szCs w:val="24"/>
        </w:rPr>
        <w:t>änderte Arbeitskopie übernommen. Eine Ausnahme besteht hier allerdings bei Konflikten. Wenn sich Änderungen überschneiden, müssen diese man</w:t>
      </w:r>
      <w:r w:rsidRPr="002E62AC">
        <w:rPr>
          <w:szCs w:val="24"/>
        </w:rPr>
        <w:t>u</w:t>
      </w:r>
      <w:r w:rsidRPr="002E62AC">
        <w:rPr>
          <w:szCs w:val="24"/>
        </w:rPr>
        <w:t>ell gelöst und SVN mitgeteilt werden. Als letzter Schritt ist ein Commit no</w:t>
      </w:r>
      <w:r w:rsidRPr="002E62AC">
        <w:rPr>
          <w:szCs w:val="24"/>
        </w:rPr>
        <w:t>t</w:t>
      </w:r>
      <w:r w:rsidRPr="002E62AC">
        <w:rPr>
          <w:szCs w:val="24"/>
        </w:rPr>
        <w:t xml:space="preserve">wendig. Diesem wird eine kurze Erklärung beigefügt, was sich nun alles in der Revision geändert hat. Diese ist später im log-Protokoll wiederzufinden. Wie schon weiter oben erklärt, </w:t>
      </w:r>
      <w:proofErr w:type="spellStart"/>
      <w:r w:rsidRPr="002E62AC">
        <w:rPr>
          <w:szCs w:val="24"/>
        </w:rPr>
        <w:t>akutalisiert</w:t>
      </w:r>
      <w:proofErr w:type="spellEnd"/>
      <w:r w:rsidRPr="002E62AC">
        <w:rPr>
          <w:szCs w:val="24"/>
        </w:rPr>
        <w:t xml:space="preserve"> Subversion das Repository und erhöht die Revision um eins.</w:t>
      </w:r>
      <w:bookmarkEnd w:id="103"/>
      <w:r>
        <w:rPr>
          <w:rStyle w:val="Funotenzeichen"/>
        </w:rPr>
        <w:footnoteReference w:id="37"/>
      </w:r>
      <w:r w:rsidRPr="002E62AC">
        <w:t xml:space="preserve"> </w:t>
      </w:r>
      <w:r w:rsidR="00C43C7E" w:rsidRPr="002E62AC">
        <w:t>D</w:t>
      </w:r>
      <w:r w:rsidR="00C43C7E" w:rsidRPr="00C43C7E">
        <w:rPr>
          <w:color w:val="000000"/>
          <w:szCs w:val="24"/>
        </w:rPr>
        <w:t>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104"/>
      <w:r w:rsidR="00C43C7E">
        <w:rPr>
          <w:rStyle w:val="Funotenzeichen"/>
        </w:rPr>
        <w:footnoteReference w:id="38"/>
      </w:r>
    </w:p>
    <w:p w:rsidR="00CC03DD" w:rsidRDefault="00CC03DD" w:rsidP="00CC03DD">
      <w:pPr>
        <w:pStyle w:val="berschrift2"/>
      </w:pPr>
      <w:bookmarkStart w:id="107" w:name="_Toc488923940"/>
      <w:r>
        <w:t>Funktionsweise</w:t>
      </w:r>
      <w:bookmarkEnd w:id="107"/>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8" w:name="_Toc488923941"/>
      <w:r>
        <w:t>Problem</w:t>
      </w:r>
      <w:r w:rsidR="00F92630">
        <w:t>(e)</w:t>
      </w:r>
      <w:bookmarkEnd w:id="108"/>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lastRenderedPageBreak/>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drawing>
          <wp:inline distT="0" distB="0" distL="0" distR="0" wp14:anchorId="505B673E" wp14:editId="5D949A13">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10" w:name="_Toc484444959"/>
      <w:r>
        <w:t xml:space="preserve">Abbildung </w:t>
      </w:r>
      <w:fldSimple w:instr=" SEQ Abbildung \* ARABIC ">
        <w:r w:rsidR="00B47F79">
          <w:rPr>
            <w:noProof/>
          </w:rPr>
          <w:t>1</w:t>
        </w:r>
      </w:fldSimple>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10"/>
    </w:p>
    <w:p w:rsidR="00081889" w:rsidRDefault="00081889" w:rsidP="00081889"/>
    <w:p w:rsidR="00833A07" w:rsidRDefault="00833A07" w:rsidP="00081889"/>
    <w:p w:rsidR="00833A07" w:rsidRDefault="00833A07" w:rsidP="00081889"/>
    <w:p w:rsidR="00F023E6" w:rsidRDefault="00F023E6" w:rsidP="00F023E6">
      <w:pPr>
        <w:pStyle w:val="berschrift3"/>
      </w:pPr>
      <w:bookmarkStart w:id="111" w:name="_Toc488923942"/>
      <w:r>
        <w:lastRenderedPageBreak/>
        <w:t>Lösungswege</w:t>
      </w:r>
      <w:bookmarkEnd w:id="111"/>
    </w:p>
    <w:p w:rsidR="00F023E6" w:rsidRDefault="00F023E6" w:rsidP="00081889">
      <w:pPr>
        <w:rPr>
          <w:szCs w:val="24"/>
        </w:rPr>
      </w:pPr>
    </w:p>
    <w:p w:rsidR="00833A07" w:rsidRDefault="00833A07" w:rsidP="00081889">
      <w:pPr>
        <w:rPr>
          <w:szCs w:val="24"/>
        </w:rPr>
      </w:pPr>
      <w:bookmarkStart w:id="112" w:name="_CTVK001f806c63acae54b56a54ab91acba37a97"/>
      <w:r>
        <w:rPr>
          <w:szCs w:val="24"/>
        </w:rPr>
        <w:t>Eine m</w:t>
      </w:r>
      <w:r w:rsidRPr="00833A07">
        <w:rPr>
          <w:szCs w:val="24"/>
        </w:rPr>
        <w:t>ögliche Lösung für dieses Problem wäre das Sperren von Dokume</w:t>
      </w:r>
      <w:r w:rsidRPr="00833A07">
        <w:rPr>
          <w:szCs w:val="24"/>
        </w:rPr>
        <w:t>n</w:t>
      </w:r>
      <w:r w:rsidRPr="00833A07">
        <w:rPr>
          <w:szCs w:val="24"/>
        </w:rPr>
        <w:t xml:space="preserve">ten. Durch das Auschecken aus dem Repository sperrt der erste Nutzer die zu bearbeitende Datei und arbeitet lokal an ihr. Währenddessen möchte die zweite Person auf das Dokument zugreifen. Jedoch ist der Zugriff gesperrt und der zweite Nutzer muss warten, bis der </w:t>
      </w:r>
      <w:r>
        <w:rPr>
          <w:szCs w:val="24"/>
        </w:rPr>
        <w:t>erste Nutzer seine Arbeit an dem</w:t>
      </w:r>
      <w:r w:rsidRPr="00833A07">
        <w:rPr>
          <w:szCs w:val="24"/>
        </w:rPr>
        <w:t xml:space="preserve"> Dokument beendet hat. </w:t>
      </w:r>
      <w:r w:rsidRPr="00833A07">
        <w:rPr>
          <w:szCs w:val="24"/>
        </w:rPr>
        <w:br/>
        <w:t>Nach getaner Arbeit wird das Dokument zurück ins Repository gelegt und freigegeben. Nun hat die zweite Person Zugriff darauf und kann das Dok</w:t>
      </w:r>
      <w:r w:rsidRPr="00833A07">
        <w:rPr>
          <w:szCs w:val="24"/>
        </w:rPr>
        <w:t>u</w:t>
      </w:r>
      <w:r w:rsidRPr="00833A07">
        <w:rPr>
          <w:szCs w:val="24"/>
        </w:rPr>
        <w:t>ment ebenfalls für andere sperren.</w:t>
      </w:r>
      <w:bookmarkEnd w:id="112"/>
      <w:r>
        <w:rPr>
          <w:rStyle w:val="Funotenzeichen"/>
        </w:rPr>
        <w:footnoteReference w:id="40"/>
      </w:r>
    </w:p>
    <w:p w:rsidR="00EE5224" w:rsidRDefault="004B0498" w:rsidP="00EE5224">
      <w:pPr>
        <w:keepNext/>
      </w:pPr>
      <w:r>
        <w:rPr>
          <w:noProof/>
          <w:lang w:eastAsia="de-DE"/>
        </w:rPr>
        <w:drawing>
          <wp:inline distT="0" distB="0" distL="0" distR="0" wp14:anchorId="28E7C1F7" wp14:editId="5E08EC42">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14" w:name="_Toc484444960"/>
      <w:r>
        <w:t xml:space="preserve">Abbildung </w:t>
      </w:r>
      <w:fldSimple w:instr=" SEQ Abbildung \* ARABIC ">
        <w:r w:rsidR="00B47F79">
          <w:rPr>
            <w:noProof/>
          </w:rPr>
          <w:t>2</w:t>
        </w:r>
      </w:fldSimple>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14"/>
    </w:p>
    <w:p w:rsidR="00367256" w:rsidRDefault="00367256" w:rsidP="00367256"/>
    <w:p w:rsidR="00833A07" w:rsidRDefault="00833A07" w:rsidP="00367256">
      <w:pPr>
        <w:rPr>
          <w:szCs w:val="24"/>
        </w:rPr>
      </w:pPr>
      <w:bookmarkStart w:id="115" w:name="_CTVK0019c284b66621845cc885ed69116f14213"/>
      <w:r w:rsidRPr="00833A07">
        <w:rPr>
          <w:color w:val="000000"/>
          <w:szCs w:val="24"/>
        </w:rPr>
        <w:lastRenderedPageBreak/>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833A07">
        <w:rPr>
          <w:color w:val="000000"/>
          <w:szCs w:val="24"/>
        </w:rPr>
        <w:t>u</w:t>
      </w:r>
      <w:r w:rsidRPr="00833A07">
        <w:rPr>
          <w:color w:val="000000"/>
          <w:szCs w:val="24"/>
        </w:rPr>
        <w:t>nächst mühsam darum kümmern</w:t>
      </w:r>
      <w:r w:rsidR="00A109FE">
        <w:rPr>
          <w:color w:val="000000"/>
          <w:szCs w:val="24"/>
        </w:rPr>
        <w:t>,</w:t>
      </w:r>
      <w:r w:rsidRPr="00833A07">
        <w:rPr>
          <w:color w:val="000000"/>
          <w:szCs w:val="24"/>
        </w:rPr>
        <w:t xml:space="preserve"> da</w:t>
      </w:r>
      <w:r w:rsidR="00A109FE">
        <w:rPr>
          <w:color w:val="000000"/>
          <w:szCs w:val="24"/>
        </w:rPr>
        <w:t>s</w:t>
      </w:r>
      <w:r w:rsidRPr="00833A07">
        <w:rPr>
          <w:color w:val="000000"/>
          <w:szCs w:val="24"/>
        </w:rPr>
        <w:t>s eine Entsperrung erfolg</w:t>
      </w:r>
      <w:r w:rsidR="00A109FE">
        <w:rPr>
          <w:color w:val="000000"/>
          <w:szCs w:val="24"/>
        </w:rPr>
        <w:t>t. Dies würde kostbare Zeit im L</w:t>
      </w:r>
      <w:r w:rsidRPr="00833A07">
        <w:rPr>
          <w:color w:val="000000"/>
          <w:szCs w:val="24"/>
        </w:rPr>
        <w:t>aufe des Projektes rauben.</w:t>
      </w:r>
      <w:r w:rsidRPr="00833A07">
        <w:rPr>
          <w:color w:val="000000"/>
          <w:szCs w:val="24"/>
        </w:rPr>
        <w:br/>
        <w:t>Darüber hinaus würde eine Sperrung des Dokuments einen unnötigen Zei</w:t>
      </w:r>
      <w:r w:rsidRPr="00833A07">
        <w:rPr>
          <w:color w:val="000000"/>
          <w:szCs w:val="24"/>
        </w:rPr>
        <w:t>t</w:t>
      </w:r>
      <w:r w:rsidRPr="00833A07">
        <w:rPr>
          <w:color w:val="000000"/>
          <w:szCs w:val="24"/>
        </w:rPr>
        <w:t xml:space="preserve">verlust für denjenigen darstellen der zwar </w:t>
      </w:r>
      <w:proofErr w:type="gramStart"/>
      <w:r w:rsidRPr="00833A07">
        <w:rPr>
          <w:color w:val="000000"/>
          <w:szCs w:val="24"/>
        </w:rPr>
        <w:t>die selbe</w:t>
      </w:r>
      <w:proofErr w:type="gramEnd"/>
      <w:r w:rsidRPr="00833A07">
        <w:rPr>
          <w:color w:val="000000"/>
          <w:szCs w:val="24"/>
        </w:rPr>
        <w:t xml:space="preserve"> Datei bearbeiten möchte, jedoch an einer ganz anderen Stelle. Gleichzeitiges Entwickeln wäre also in diesem Fall nicht möglich.</w:t>
      </w:r>
      <w:r w:rsidRPr="00833A07">
        <w:rPr>
          <w:color w:val="000000"/>
          <w:szCs w:val="24"/>
        </w:rPr>
        <w:br/>
        <w:t xml:space="preserve">Ein weiterer wichtiger Aspekt ist die Abhängigkeit von Dokumenten. Beim Arbeiten zweier Personen an zwei verschiedenen Dokumenten, welche in Abhängigkeit zueinander stehen, </w:t>
      </w:r>
      <w:proofErr w:type="gramStart"/>
      <w:r w:rsidRPr="00833A07">
        <w:rPr>
          <w:color w:val="000000"/>
          <w:szCs w:val="24"/>
        </w:rPr>
        <w:t>könnte</w:t>
      </w:r>
      <w:proofErr w:type="gramEnd"/>
      <w:r w:rsidRPr="00833A07">
        <w:rPr>
          <w:color w:val="000000"/>
          <w:szCs w:val="24"/>
        </w:rPr>
        <w:t xml:space="preserve"> Probleme aufkreuzen. Änderungen könnten bewirken das Dokument A und Dokument B nicht mehr so zusa</w:t>
      </w:r>
      <w:r w:rsidRPr="00833A07">
        <w:rPr>
          <w:color w:val="000000"/>
          <w:szCs w:val="24"/>
        </w:rPr>
        <w:t>m</w:t>
      </w:r>
      <w:r w:rsidRPr="00833A07">
        <w:rPr>
          <w:color w:val="000000"/>
          <w:szCs w:val="24"/>
        </w:rPr>
        <w:t>menspielen wie sie es müssten. Für das Lösen dieses Problems wäre ein Gespräch notwendig.</w:t>
      </w:r>
      <w:bookmarkEnd w:id="115"/>
      <w:r>
        <w:rPr>
          <w:rStyle w:val="Funotenzeichen"/>
        </w:rPr>
        <w:footnoteReference w:id="41"/>
      </w:r>
    </w:p>
    <w:p w:rsidR="00A109FE" w:rsidRDefault="00A109FE" w:rsidP="00367256">
      <w:pPr>
        <w:rPr>
          <w:szCs w:val="24"/>
        </w:rPr>
      </w:pPr>
      <w:bookmarkStart w:id="117" w:name="_CTVK0012f88f27c16734654bb47f04fff289ea4"/>
      <w:bookmarkStart w:id="118" w:name="_CTVK001e9fa9dbca0844938888b0ee57ea0028f"/>
      <w:r w:rsidRPr="00A109FE">
        <w:rPr>
          <w:szCs w:val="24"/>
        </w:rPr>
        <w:t>Ein weiterer Lösungsansatz ist das Mischen von Dokumenten. Beide Nutzer können gleichzeitig das Dokument, welches sie bearbeiten möchten aus dem Repository heraus kopieren. Dies ermöglicht ihnen das gleichzeitige Entw</w:t>
      </w:r>
      <w:r w:rsidRPr="00A109FE">
        <w:rPr>
          <w:szCs w:val="24"/>
        </w:rPr>
        <w:t>i</w:t>
      </w:r>
      <w:r w:rsidRPr="00A109FE">
        <w:rPr>
          <w:szCs w:val="24"/>
        </w:rPr>
        <w:t>ckeln am selben Dokument unabhängig voneinander. Einer der Beiden legt als erster seine lokale geänderte Version in das Repository zurück. Der zwe</w:t>
      </w:r>
      <w:r w:rsidRPr="00A109FE">
        <w:rPr>
          <w:szCs w:val="24"/>
        </w:rPr>
        <w:t>i</w:t>
      </w:r>
      <w:r w:rsidR="00DA4E42">
        <w:rPr>
          <w:szCs w:val="24"/>
        </w:rPr>
        <w:t>te möchte das</w:t>
      </w:r>
      <w:r w:rsidRPr="00A109FE">
        <w:rPr>
          <w:szCs w:val="24"/>
        </w:rPr>
        <w:t>selbe tun, muss jedoch zunächst die lokale Version mit der aktuellen Version im Repository vergleichen. Dadurch werden beide Versi</w:t>
      </w:r>
      <w:r w:rsidRPr="00A109FE">
        <w:rPr>
          <w:szCs w:val="24"/>
        </w:rPr>
        <w:t>o</w:t>
      </w:r>
      <w:r w:rsidRPr="00A109FE">
        <w:rPr>
          <w:szCs w:val="24"/>
        </w:rPr>
        <w:t>nen des Dokuments vermischt und die jeweiligen Unterschiede übertragen. Somit kann eine völlig neue Version des Dokuments entstehen, welche die Änderungen beider Nutzer beinhaltet.</w:t>
      </w:r>
      <w:bookmarkEnd w:id="117"/>
      <w:r>
        <w:rPr>
          <w:rStyle w:val="Funotenzeichen"/>
        </w:rPr>
        <w:footnoteReference w:id="42"/>
      </w:r>
    </w:p>
    <w:p w:rsidR="00A109FE" w:rsidRDefault="00A109FE" w:rsidP="00367256">
      <w:pPr>
        <w:rPr>
          <w:szCs w:val="24"/>
        </w:rPr>
      </w:pPr>
      <w:bookmarkStart w:id="120" w:name="_CTVK002e9fa9dbca0844938888b0ee57ea0028f"/>
      <w:r w:rsidRPr="00A109FE">
        <w:rPr>
          <w:szCs w:val="24"/>
        </w:rPr>
        <w:t xml:space="preserve">Zu beachten ist, dass es bei diesem Lösungsansatz zu Konflikten kommen könnte. Wenn beide Nutzer etwa </w:t>
      </w:r>
      <w:proofErr w:type="gramStart"/>
      <w:r w:rsidRPr="00A109FE">
        <w:rPr>
          <w:szCs w:val="24"/>
        </w:rPr>
        <w:t>die selbe</w:t>
      </w:r>
      <w:proofErr w:type="gramEnd"/>
      <w:r w:rsidRPr="00A109FE">
        <w:rPr>
          <w:szCs w:val="24"/>
        </w:rPr>
        <w:t xml:space="preserve"> Zeile bearbeiten entsteht eine Konfliktsituation, die manuell und nach einer Absprache der beiden gelöst werden muss. Hierfür</w:t>
      </w:r>
      <w:r>
        <w:rPr>
          <w:szCs w:val="24"/>
        </w:rPr>
        <w:t xml:space="preserve"> stehen einige Werkzeuge bereit</w:t>
      </w:r>
      <w:r w:rsidRPr="00A109FE">
        <w:rPr>
          <w:szCs w:val="24"/>
        </w:rPr>
        <w:t>, welche die Unte</w:t>
      </w:r>
      <w:r w:rsidRPr="00A109FE">
        <w:rPr>
          <w:szCs w:val="24"/>
        </w:rPr>
        <w:t>r</w:t>
      </w:r>
      <w:r w:rsidRPr="00A109FE">
        <w:rPr>
          <w:szCs w:val="24"/>
        </w:rPr>
        <w:lastRenderedPageBreak/>
        <w:t>schiede zwischen den zwei Versionen anzeigen. Jedoch zeigt die Praxis, dass sich Konfliktsituationen eher selten ergeben und Änderungen an Dok</w:t>
      </w:r>
      <w:r w:rsidRPr="00A109FE">
        <w:rPr>
          <w:szCs w:val="24"/>
        </w:rPr>
        <w:t>u</w:t>
      </w:r>
      <w:r w:rsidRPr="00A109FE">
        <w:rPr>
          <w:szCs w:val="24"/>
        </w:rPr>
        <w:t>menten zusammengeführt werden können, ohne da</w:t>
      </w:r>
      <w:r>
        <w:rPr>
          <w:szCs w:val="24"/>
        </w:rPr>
        <w:t>s</w:t>
      </w:r>
      <w:r w:rsidRPr="00A109FE">
        <w:rPr>
          <w:szCs w:val="24"/>
        </w:rPr>
        <w:t>s sich dabei Probleme aufzeigen.</w:t>
      </w:r>
      <w:bookmarkEnd w:id="120"/>
      <w:r>
        <w:rPr>
          <w:rStyle w:val="Funotenzeichen"/>
        </w:rPr>
        <w:footnoteReference w:id="43"/>
      </w:r>
    </w:p>
    <w:p w:rsidR="00CC03DD" w:rsidRDefault="00CC03DD" w:rsidP="00CC03DD">
      <w:pPr>
        <w:pStyle w:val="berschrift2"/>
      </w:pPr>
      <w:bookmarkStart w:id="122" w:name="_Toc488923943"/>
      <w:bookmarkEnd w:id="118"/>
      <w:r>
        <w:t>Arten</w:t>
      </w:r>
      <w:r w:rsidR="008A68B6">
        <w:t xml:space="preserve"> der Versionsverwaltung</w:t>
      </w:r>
      <w:bookmarkEnd w:id="122"/>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23" w:name="_Toc488923944"/>
      <w:r>
        <w:t>Lokale Versionsverwaltung</w:t>
      </w:r>
      <w:bookmarkEnd w:id="123"/>
    </w:p>
    <w:p w:rsidR="008935E7" w:rsidRDefault="008935E7" w:rsidP="008935E7"/>
    <w:p w:rsidR="00A109FE" w:rsidRDefault="00A109FE" w:rsidP="008935E7">
      <w:bookmarkStart w:id="124" w:name="_CTVK0011f7e2fdbb00e4340a1455bddf843f1d2"/>
      <w:r w:rsidRPr="00A109FE">
        <w:rPr>
          <w:szCs w:val="24"/>
        </w:rPr>
        <w:t>Diese Art der Versionskontrolle wird als die einfachste angesehen. Meistens ist hierfür keine Software für die Verwendung notwendig. Es handelt sich l</w:t>
      </w:r>
      <w:r w:rsidRPr="00A109FE">
        <w:rPr>
          <w:szCs w:val="24"/>
        </w:rPr>
        <w:t>e</w:t>
      </w:r>
      <w:r w:rsidRPr="00A109FE">
        <w:rPr>
          <w:szCs w:val="24"/>
        </w:rPr>
        <w:t>diglich um einen selbst angelegten Ordner der lokal verwaltet wird. Dieser beinhaltet verschiedene Versionen von dem Projekt an dem man gerade a</w:t>
      </w:r>
      <w:r w:rsidRPr="00A109FE">
        <w:rPr>
          <w:szCs w:val="24"/>
        </w:rPr>
        <w:t>r</w:t>
      </w:r>
      <w:r w:rsidRPr="00A109FE">
        <w:rPr>
          <w:szCs w:val="24"/>
        </w:rPr>
        <w:t>beitet.</w:t>
      </w:r>
      <w:r w:rsidRPr="00A109FE">
        <w:rPr>
          <w:szCs w:val="24"/>
        </w:rPr>
        <w:br/>
        <w:t xml:space="preserve">So einfach der Umgang mit dieser Art der Versionskontrolle auch ist, weist sie viele Schwachstellen auf. Ein effektives Arbeiten an einem Großprojekt </w:t>
      </w:r>
      <w:r w:rsidRPr="00A109FE">
        <w:rPr>
          <w:szCs w:val="24"/>
        </w:rPr>
        <w:lastRenderedPageBreak/>
        <w:t>als Team ist bei lokaler Versionsverwaltung nicht möglich. Die Gefahr b</w:t>
      </w:r>
      <w:r w:rsidRPr="00A109FE">
        <w:rPr>
          <w:szCs w:val="24"/>
        </w:rPr>
        <w:t>e</w:t>
      </w:r>
      <w:r w:rsidRPr="00A109FE">
        <w:rPr>
          <w:szCs w:val="24"/>
        </w:rPr>
        <w:t xml:space="preserve">stimmte </w:t>
      </w:r>
      <w:proofErr w:type="spellStart"/>
      <w:r w:rsidRPr="00A109FE">
        <w:rPr>
          <w:szCs w:val="24"/>
        </w:rPr>
        <w:t>Fetaure</w:t>
      </w:r>
      <w:proofErr w:type="spellEnd"/>
      <w:r w:rsidRPr="00A109FE">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24"/>
      <w:r>
        <w:rPr>
          <w:rStyle w:val="Funotenzeichen"/>
        </w:rPr>
        <w:footnoteReference w:id="44"/>
      </w:r>
    </w:p>
    <w:p w:rsidR="00BF6141" w:rsidRDefault="00BF6141" w:rsidP="00BF6141">
      <w:pPr>
        <w:pStyle w:val="berschrift3"/>
      </w:pPr>
      <w:bookmarkStart w:id="126" w:name="_Toc488923945"/>
      <w:r>
        <w:t>Zentrale Versionsverwaltung</w:t>
      </w:r>
      <w:bookmarkEnd w:id="126"/>
    </w:p>
    <w:p w:rsidR="00AD7D11" w:rsidRDefault="00AD7D11" w:rsidP="00AD7D11"/>
    <w:p w:rsidR="00A109FE" w:rsidRDefault="00A109FE" w:rsidP="00AD7D11">
      <w:pPr>
        <w:rPr>
          <w:color w:val="000000"/>
          <w:szCs w:val="24"/>
        </w:rPr>
      </w:pPr>
      <w:bookmarkStart w:id="127" w:name="_CTVK0013e19373c17bc401ab488fc5d61bc3da3"/>
      <w:r w:rsidRPr="00A109FE">
        <w:rPr>
          <w:color w:val="000000"/>
          <w:szCs w:val="24"/>
        </w:rPr>
        <w:t>Zu diesem System gehören z.B. die weiter oben beschriebenen CVS und dessen Nachfolger Subversion. Hierbei werden die gesamten Daten auf e</w:t>
      </w:r>
      <w:r w:rsidRPr="00A109FE">
        <w:rPr>
          <w:color w:val="000000"/>
          <w:szCs w:val="24"/>
        </w:rPr>
        <w:t>i</w:t>
      </w:r>
      <w:r w:rsidRPr="00A109FE">
        <w:rPr>
          <w:color w:val="000000"/>
          <w:szCs w:val="24"/>
        </w:rPr>
        <w:t>nem zentralen Server gespeichert. Auf lokaler Ebene werden nur die Arbeit</w:t>
      </w:r>
      <w:r w:rsidRPr="00A109FE">
        <w:rPr>
          <w:color w:val="000000"/>
          <w:szCs w:val="24"/>
        </w:rPr>
        <w:t>s</w:t>
      </w:r>
      <w:r w:rsidRPr="00A109FE">
        <w:rPr>
          <w:color w:val="000000"/>
          <w:szCs w:val="24"/>
        </w:rPr>
        <w:t>kopien gespeichert. Die neu entstandenen Versionen werden zurück auf das Repository gelegt.</w:t>
      </w:r>
      <w:r w:rsidRPr="00A109FE">
        <w:rPr>
          <w:color w:val="000000"/>
          <w:szCs w:val="24"/>
        </w:rPr>
        <w:br/>
        <w:t>Beim gleichzeitigen Ent</w:t>
      </w:r>
      <w:r w:rsidR="00DA4E42">
        <w:rPr>
          <w:color w:val="000000"/>
          <w:szCs w:val="24"/>
        </w:rPr>
        <w:t>wickeln zweier Benutzer an dems</w:t>
      </w:r>
      <w:r w:rsidRPr="00A109FE">
        <w:rPr>
          <w:color w:val="000000"/>
          <w:szCs w:val="24"/>
        </w:rPr>
        <w:t xml:space="preserve">elben Dokument, wird der </w:t>
      </w:r>
      <w:proofErr w:type="spellStart"/>
      <w:r w:rsidRPr="00A109FE">
        <w:rPr>
          <w:color w:val="000000"/>
          <w:szCs w:val="24"/>
        </w:rPr>
        <w:t>Merge</w:t>
      </w:r>
      <w:proofErr w:type="spellEnd"/>
      <w:r w:rsidRPr="00A109FE">
        <w:rPr>
          <w:color w:val="000000"/>
          <w:szCs w:val="24"/>
        </w:rPr>
        <w:t>, also das verschmelzen der beiden Dateien, auf dem Server automatisch erledigt. Voraussetzung hierfür ist, dass sich die beiden Dok</w:t>
      </w:r>
      <w:r>
        <w:rPr>
          <w:color w:val="000000"/>
          <w:szCs w:val="24"/>
        </w:rPr>
        <w:t>u</w:t>
      </w:r>
      <w:r>
        <w:rPr>
          <w:color w:val="000000"/>
          <w:szCs w:val="24"/>
        </w:rPr>
        <w:t>mente</w:t>
      </w:r>
      <w:r w:rsidRPr="00A109FE">
        <w:rPr>
          <w:color w:val="000000"/>
          <w:szCs w:val="24"/>
        </w:rPr>
        <w:t xml:space="preserve"> ausreichend unterscheiden. Ansonsten muss eine manuelle Änderun</w:t>
      </w:r>
      <w:r>
        <w:rPr>
          <w:color w:val="000000"/>
          <w:szCs w:val="24"/>
        </w:rPr>
        <w:t>g</w:t>
      </w:r>
      <w:r w:rsidRPr="00A109FE">
        <w:rPr>
          <w:color w:val="000000"/>
          <w:szCs w:val="24"/>
        </w:rPr>
        <w:t xml:space="preserve"> an den Stellen der Datei erfolgen, die sich zu ähnlich sind. Ein Beispiel hie</w:t>
      </w:r>
      <w:r w:rsidRPr="00A109FE">
        <w:rPr>
          <w:color w:val="000000"/>
          <w:szCs w:val="24"/>
        </w:rPr>
        <w:t>r</w:t>
      </w:r>
      <w:r w:rsidRPr="00A109FE">
        <w:rPr>
          <w:color w:val="000000"/>
          <w:szCs w:val="24"/>
        </w:rPr>
        <w:t>für ist wie schon öfters erwähnt, die Bearbeitung der exakt selben Zeile.</w:t>
      </w:r>
      <w:bookmarkEnd w:id="127"/>
      <w:r>
        <w:rPr>
          <w:rStyle w:val="Funotenzeichen"/>
        </w:rPr>
        <w:footnoteReference w:id="45"/>
      </w:r>
    </w:p>
    <w:p w:rsidR="00F342AA" w:rsidRDefault="00F342AA" w:rsidP="00F342AA">
      <w:pPr>
        <w:pStyle w:val="berschrift3"/>
      </w:pPr>
      <w:bookmarkStart w:id="129" w:name="_Toc488923946"/>
      <w:r>
        <w:t>Nachteile der zentralen Versionsverwaltung</w:t>
      </w:r>
      <w:bookmarkEnd w:id="129"/>
    </w:p>
    <w:p w:rsidR="00F342AA" w:rsidRDefault="00F342AA" w:rsidP="00F342AA"/>
    <w:p w:rsidR="00E03BD1" w:rsidRPr="00E03BD1" w:rsidRDefault="00E03BD1" w:rsidP="00E03BD1">
      <w:r w:rsidRPr="00E03BD1">
        <w:t>Im Allgemeinen ist gegen die Nutzung eines zentralen Systems, welches bis dahin immer funktioniert hat, nichts einzuwenden. Jedoch beherbergt diese Art der Versionskontrolle einige Nachteile</w:t>
      </w:r>
      <w:r>
        <w:t>.</w:t>
      </w:r>
    </w:p>
    <w:p w:rsidR="0096058D" w:rsidRDefault="0096058D" w:rsidP="00F342AA">
      <w:pPr>
        <w:rPr>
          <w:color w:val="000000"/>
          <w:szCs w:val="24"/>
        </w:rPr>
      </w:pPr>
      <w:r w:rsidRPr="0096058D">
        <w:rPr>
          <w:color w:val="000000"/>
          <w:szCs w:val="24"/>
        </w:rPr>
        <w:t>Die Skalierung bei zentralen Versionsverwaltungssystemen, geht nicht so gut von statten wie bei anderen. Hat das Team eine bestimmte Größe erreicht, kommt es zu Komplikationen bei der Zurückstellung der Arbeit. Die Wah</w:t>
      </w:r>
      <w:r w:rsidRPr="0096058D">
        <w:rPr>
          <w:color w:val="000000"/>
          <w:szCs w:val="24"/>
        </w:rPr>
        <w:t>r</w:t>
      </w:r>
      <w:r w:rsidRPr="0096058D">
        <w:rPr>
          <w:color w:val="000000"/>
          <w:szCs w:val="24"/>
        </w:rPr>
        <w:lastRenderedPageBreak/>
        <w:t>scheinlichkeit das</w:t>
      </w:r>
      <w:r>
        <w:rPr>
          <w:color w:val="000000"/>
          <w:szCs w:val="24"/>
        </w:rPr>
        <w:t>s</w:t>
      </w:r>
      <w:r w:rsidRPr="0096058D">
        <w:rPr>
          <w:color w:val="000000"/>
          <w:szCs w:val="24"/>
        </w:rPr>
        <w:t xml:space="preserve"> sich der Zustand des Servers zwischen einem </w:t>
      </w:r>
      <w:proofErr w:type="spellStart"/>
      <w:r w:rsidRPr="0096058D">
        <w:rPr>
          <w:color w:val="000000"/>
          <w:szCs w:val="24"/>
        </w:rPr>
        <w:t>Checkout</w:t>
      </w:r>
      <w:proofErr w:type="spellEnd"/>
      <w:r w:rsidRPr="0096058D">
        <w:rPr>
          <w:color w:val="000000"/>
          <w:szCs w:val="24"/>
        </w:rPr>
        <w:t xml:space="preserve"> und einem </w:t>
      </w:r>
      <w:proofErr w:type="spellStart"/>
      <w:r w:rsidRPr="0096058D">
        <w:rPr>
          <w:color w:val="000000"/>
          <w:szCs w:val="24"/>
        </w:rPr>
        <w:t>Checkin</w:t>
      </w:r>
      <w:proofErr w:type="spellEnd"/>
      <w:r w:rsidRPr="0096058D">
        <w:rPr>
          <w:color w:val="000000"/>
          <w:szCs w:val="24"/>
        </w:rPr>
        <w:t xml:space="preserve"> verändert ist zu groß. Dadurch muss der aktuelle Stand immer wieder vom Server geladen und vor dem zurückstellen neu getestet werden.</w:t>
      </w:r>
      <w:r>
        <w:rPr>
          <w:rStyle w:val="Funotenzeichen"/>
        </w:rPr>
        <w:footnoteReference w:id="46"/>
      </w:r>
    </w:p>
    <w:p w:rsidR="00486D1F" w:rsidRDefault="00486D1F" w:rsidP="00F342AA">
      <w:pPr>
        <w:rPr>
          <w:color w:val="000000"/>
          <w:szCs w:val="24"/>
        </w:rPr>
      </w:pPr>
      <w:r w:rsidRPr="00486D1F">
        <w:rPr>
          <w:color w:val="000000"/>
          <w:szCs w:val="24"/>
        </w:rPr>
        <w:t>In heutigen Projekten werden entwickelte Feature</w:t>
      </w:r>
      <w:r w:rsidR="00D33A63">
        <w:rPr>
          <w:color w:val="000000"/>
          <w:szCs w:val="24"/>
        </w:rPr>
        <w:t>s</w:t>
      </w:r>
      <w:r w:rsidRPr="00486D1F">
        <w:rPr>
          <w:color w:val="000000"/>
          <w:szCs w:val="24"/>
        </w:rPr>
        <w:t xml:space="preserve"> erst </w:t>
      </w:r>
      <w:proofErr w:type="spellStart"/>
      <w:r w:rsidRPr="00486D1F">
        <w:rPr>
          <w:color w:val="000000"/>
          <w:szCs w:val="24"/>
        </w:rPr>
        <w:t>commitet</w:t>
      </w:r>
      <w:proofErr w:type="spellEnd"/>
      <w:r w:rsidRPr="00486D1F">
        <w:rPr>
          <w:color w:val="000000"/>
          <w:szCs w:val="24"/>
        </w:rPr>
        <w:t>, wenn sie bereit gestellt und praktisch implementierbar sind. Dadurch verlängern sich die Entwicklungszeiten und die Zwischenstände, welche früher üblich waren, entfallen. Dementsprechend entstehen größere Änderungen, welche schw</w:t>
      </w:r>
      <w:r w:rsidRPr="00486D1F">
        <w:rPr>
          <w:color w:val="000000"/>
          <w:szCs w:val="24"/>
        </w:rPr>
        <w:t>e</w:t>
      </w:r>
      <w:r w:rsidRPr="00486D1F">
        <w:rPr>
          <w:color w:val="000000"/>
          <w:szCs w:val="24"/>
        </w:rPr>
        <w:t>rer zu überblicken sind. Als Letztes kommt hinzu, dass das mobile Arbeiten, durch die Notwendigkeit einer Netzwerkverbindung, erschwert wird.</w:t>
      </w:r>
      <w:r>
        <w:rPr>
          <w:rStyle w:val="Funotenzeichen"/>
        </w:rPr>
        <w:footnoteReference w:id="47"/>
      </w:r>
    </w:p>
    <w:p w:rsidR="0055674E" w:rsidRDefault="0055674E" w:rsidP="00F342AA">
      <w:pPr>
        <w:rPr>
          <w:color w:val="000000"/>
          <w:szCs w:val="24"/>
        </w:rPr>
      </w:pPr>
      <w:r w:rsidRPr="0055674E">
        <w:rPr>
          <w:color w:val="000000"/>
          <w:szCs w:val="24"/>
        </w:rPr>
        <w:t>Die verteilte Versionsverwaltung zeigt Wege auf, um diese Probleme zu l</w:t>
      </w:r>
      <w:r w:rsidRPr="0055674E">
        <w:rPr>
          <w:color w:val="000000"/>
          <w:szCs w:val="24"/>
        </w:rPr>
        <w:t>ö</w:t>
      </w:r>
      <w:r w:rsidRPr="0055674E">
        <w:rPr>
          <w:color w:val="000000"/>
          <w:szCs w:val="24"/>
        </w:rPr>
        <w:t>sen. Dabei kommt es vermehrt zum Einsatz von Entwicklungszweigen, we</w:t>
      </w:r>
      <w:r w:rsidRPr="0055674E">
        <w:rPr>
          <w:color w:val="000000"/>
          <w:szCs w:val="24"/>
        </w:rPr>
        <w:t>l</w:t>
      </w:r>
      <w:r w:rsidRPr="0055674E">
        <w:rPr>
          <w:color w:val="000000"/>
          <w:szCs w:val="24"/>
        </w:rPr>
        <w:t>che natürlich auch schon bei CVS und Subversion existieren, jedoch nicht so einfach zu handhaben sind. Vor allem das Zusammenführen zweier Entwic</w:t>
      </w:r>
      <w:r w:rsidRPr="0055674E">
        <w:rPr>
          <w:color w:val="000000"/>
          <w:szCs w:val="24"/>
        </w:rPr>
        <w:t>k</w:t>
      </w:r>
      <w:r w:rsidRPr="0055674E">
        <w:rPr>
          <w:color w:val="000000"/>
          <w:szCs w:val="24"/>
        </w:rPr>
        <w:t>lungszweige ist mit einem großen Zeitaufwand verbunden.</w:t>
      </w:r>
      <w:r>
        <w:rPr>
          <w:rStyle w:val="Funotenzeichen"/>
        </w:rPr>
        <w:footnoteReference w:id="48"/>
      </w:r>
    </w:p>
    <w:p w:rsidR="00BF6141" w:rsidRDefault="00F4247C" w:rsidP="00BF6141">
      <w:pPr>
        <w:pStyle w:val="berschrift3"/>
      </w:pPr>
      <w:bookmarkStart w:id="133" w:name="_Toc488923947"/>
      <w:r>
        <w:t>Zentral</w:t>
      </w:r>
      <w:r w:rsidR="00BF6141">
        <w:t xml:space="preserve"> versus </w:t>
      </w:r>
      <w:r>
        <w:t>verteilt</w:t>
      </w:r>
      <w:bookmarkEnd w:id="133"/>
    </w:p>
    <w:p w:rsidR="003E064B" w:rsidRDefault="003E064B" w:rsidP="003E064B"/>
    <w:p w:rsidR="003E064B" w:rsidRDefault="003E064B" w:rsidP="003E064B">
      <w:bookmarkStart w:id="134"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34"/>
      <w:r>
        <w:rPr>
          <w:rStyle w:val="Funotenzeichen"/>
        </w:rPr>
        <w:footnoteReference w:id="49"/>
      </w:r>
    </w:p>
    <w:p w:rsidR="00182EE3" w:rsidRDefault="00182EE3" w:rsidP="003E064B">
      <w:pPr>
        <w:rPr>
          <w:szCs w:val="24"/>
        </w:rPr>
      </w:pPr>
      <w:bookmarkStart w:id="136" w:name="_CTVK0017eab979d0ae24d5493ea5733b102513a"/>
      <w:bookmarkStart w:id="137" w:name="_CTVK00181df5bf5fb114e3a9287fafb393b3aeb"/>
      <w:r w:rsidRPr="00182EE3">
        <w:rPr>
          <w:szCs w:val="24"/>
        </w:rPr>
        <w:lastRenderedPageBreak/>
        <w:t xml:space="preserve">Um dieses Problem umgehen zu können ist es ratsam einen weiteren </w:t>
      </w:r>
      <w:proofErr w:type="spellStart"/>
      <w:r w:rsidRPr="00182EE3">
        <w:rPr>
          <w:szCs w:val="24"/>
        </w:rPr>
        <w:t>Branch</w:t>
      </w:r>
      <w:proofErr w:type="spellEnd"/>
      <w:r w:rsidRPr="00182EE3">
        <w:rPr>
          <w:szCs w:val="24"/>
        </w:rPr>
        <w:t xml:space="preserve"> anzulegen. Also einen wei</w:t>
      </w:r>
      <w:r w:rsidR="00DA4E42">
        <w:rPr>
          <w:szCs w:val="24"/>
        </w:rPr>
        <w:t>teren Entwicklungszweig mit dem</w:t>
      </w:r>
      <w:r w:rsidRPr="00182EE3">
        <w:rPr>
          <w:szCs w:val="24"/>
        </w:rPr>
        <w:t xml:space="preserve">selben </w:t>
      </w:r>
      <w:r w:rsidR="00992FDF">
        <w:rPr>
          <w:szCs w:val="24"/>
        </w:rPr>
        <w:t>Inhalt und diese beiden nach den</w:t>
      </w:r>
      <w:r w:rsidRPr="00182EE3">
        <w:rPr>
          <w:szCs w:val="24"/>
        </w:rPr>
        <w:t xml:space="preserve"> Änderungen wieder zusammenführen.</w:t>
      </w:r>
      <w:r w:rsidRPr="00182EE3">
        <w:rPr>
          <w:szCs w:val="24"/>
        </w:rPr>
        <w:br/>
        <w:t>Diese Zusammenführung muss jedoch bei Systemen wie CVS und Subvers</w:t>
      </w:r>
      <w:r w:rsidRPr="00182EE3">
        <w:rPr>
          <w:szCs w:val="24"/>
        </w:rPr>
        <w:t>i</w:t>
      </w:r>
      <w:r w:rsidRPr="00182EE3">
        <w:rPr>
          <w:szCs w:val="24"/>
        </w:rPr>
        <w:t>on manuell erfolgen und ist daher ein zeitaufwändiger Prozess. Um zusätzl</w:t>
      </w:r>
      <w:r w:rsidRPr="00182EE3">
        <w:rPr>
          <w:szCs w:val="24"/>
        </w:rPr>
        <w:t>i</w:t>
      </w:r>
      <w:r w:rsidRPr="00182EE3">
        <w:rPr>
          <w:szCs w:val="24"/>
        </w:rPr>
        <w:t>chen Datenverlust zu verhindern, muss der Entwickler einzelne Informati</w:t>
      </w:r>
      <w:r w:rsidRPr="00182EE3">
        <w:rPr>
          <w:szCs w:val="24"/>
        </w:rPr>
        <w:t>o</w:t>
      </w:r>
      <w:r w:rsidRPr="00182EE3">
        <w:rPr>
          <w:szCs w:val="24"/>
        </w:rPr>
        <w:t>nen über jede Revision mit dem Hauptzweig zusammenführen.</w:t>
      </w:r>
      <w:bookmarkEnd w:id="136"/>
      <w:r>
        <w:rPr>
          <w:rStyle w:val="Funotenzeichen"/>
        </w:rPr>
        <w:footnoteReference w:id="50"/>
      </w:r>
    </w:p>
    <w:p w:rsidR="005C6AFE" w:rsidRPr="003E064B" w:rsidRDefault="005C6AFE" w:rsidP="003E064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nächst auf dem Entwicklungszweig des Entwicklers. Außerdem besitzt er 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37"/>
      <w:r>
        <w:rPr>
          <w:rStyle w:val="Funotenzeichen"/>
        </w:rPr>
        <w:footnoteReference w:id="51"/>
      </w:r>
    </w:p>
    <w:p w:rsidR="00BF6141" w:rsidRDefault="00BF6141" w:rsidP="00BF6141">
      <w:pPr>
        <w:pStyle w:val="berschrift3"/>
      </w:pPr>
      <w:bookmarkStart w:id="140" w:name="_Toc488923948"/>
      <w:r>
        <w:t>Verteilte Versionsverwaltung</w:t>
      </w:r>
      <w:bookmarkEnd w:id="140"/>
    </w:p>
    <w:p w:rsidR="00606448" w:rsidRDefault="00606448" w:rsidP="00606448"/>
    <w:p w:rsidR="00585219" w:rsidRDefault="00585219" w:rsidP="00585219">
      <w:pPr>
        <w:rPr>
          <w:szCs w:val="24"/>
        </w:rPr>
      </w:pPr>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52"/>
      </w:r>
    </w:p>
    <w:p w:rsidR="00FC53F0" w:rsidRDefault="004842C8" w:rsidP="00585219">
      <w:pPr>
        <w:rPr>
          <w:color w:val="000000"/>
          <w:szCs w:val="24"/>
        </w:rPr>
      </w:pPr>
      <w:r w:rsidRPr="004842C8">
        <w:rPr>
          <w:color w:val="000000"/>
          <w:szCs w:val="24"/>
        </w:rPr>
        <w:t xml:space="preserve">Bei dieser Art der Versionsverwaltung herrscht eine hierarchische Ordnung zwischen den Repositorien. Der Austausch zwischen den Teilteams erfolgt </w:t>
      </w:r>
      <w:r w:rsidRPr="004842C8">
        <w:rPr>
          <w:color w:val="000000"/>
          <w:szCs w:val="24"/>
        </w:rPr>
        <w:lastRenderedPageBreak/>
        <w:t>normalerweise über ein oder mehrere zentrale Repositorien, von dem jedes Team ein eigenes erhält. Dies wäre für ein zentrales Versionsverwaltung</w:t>
      </w:r>
      <w:r w:rsidRPr="004842C8">
        <w:rPr>
          <w:color w:val="000000"/>
          <w:szCs w:val="24"/>
        </w:rPr>
        <w:t>s</w:t>
      </w:r>
      <w:r w:rsidRPr="004842C8">
        <w:rPr>
          <w:color w:val="000000"/>
          <w:szCs w:val="24"/>
        </w:rPr>
        <w:t>system unüblich.</w:t>
      </w:r>
      <w:r>
        <w:rPr>
          <w:rStyle w:val="Funotenzeichen"/>
        </w:rPr>
        <w:footnoteReference w:id="53"/>
      </w:r>
    </w:p>
    <w:p w:rsidR="002D6251" w:rsidRDefault="002D6251" w:rsidP="002D6251">
      <w:pPr>
        <w:pStyle w:val="berschrift3"/>
      </w:pPr>
      <w:bookmarkStart w:id="143" w:name="_Toc488923949"/>
      <w:r>
        <w:t>Vorteile der verteilten Versionsverwaltung</w:t>
      </w:r>
      <w:bookmarkEnd w:id="143"/>
    </w:p>
    <w:p w:rsidR="002D6251" w:rsidRDefault="002D6251" w:rsidP="002D6251"/>
    <w:p w:rsidR="00FC53F0" w:rsidRDefault="00532737" w:rsidP="002D6251">
      <w:pPr>
        <w:rPr>
          <w:color w:val="000000"/>
          <w:szCs w:val="24"/>
        </w:rPr>
      </w:pPr>
      <w:r w:rsidRPr="00532737">
        <w:rPr>
          <w:color w:val="000000"/>
          <w:szCs w:val="24"/>
        </w:rPr>
        <w:t>Die Nutzung eines verteilten Systems bringt in erster Linie technische Vorte</w:t>
      </w:r>
      <w:r w:rsidRPr="00532737">
        <w:rPr>
          <w:color w:val="000000"/>
          <w:szCs w:val="24"/>
        </w:rPr>
        <w:t>i</w:t>
      </w:r>
      <w:r w:rsidRPr="00532737">
        <w:rPr>
          <w:color w:val="000000"/>
          <w:szCs w:val="24"/>
        </w:rPr>
        <w:t>le mit sich. Das Netzwerk wird entlastet da es die meiste Zeit nicht benötigt wird. Dies erhöht gleichzeitig die Performanz. Auch sinken die Ansprüche gegenüber den technischen Administratoren, welche dadurch entlastet we</w:t>
      </w:r>
      <w:r w:rsidRPr="00532737">
        <w:rPr>
          <w:color w:val="000000"/>
          <w:szCs w:val="24"/>
        </w:rPr>
        <w:t>r</w:t>
      </w:r>
      <w:r w:rsidRPr="00532737">
        <w:rPr>
          <w:color w:val="000000"/>
          <w:szCs w:val="24"/>
        </w:rPr>
        <w:t>den. Die Nutzungsmöglichkeit zahlreicher Workflows wird dadurch ebenfalls ermöglicht. Änderungshistorien werden überschaubarer und noch dazu kommt, das Code-Reviews besser durchgeführt werden können. Dies führt zu einer erheblichen Steigerung der Qualität. Ein Grund dafür ist, das</w:t>
      </w:r>
      <w:r w:rsidR="00391632">
        <w:rPr>
          <w:color w:val="000000"/>
          <w:szCs w:val="24"/>
        </w:rPr>
        <w:t>s</w:t>
      </w:r>
      <w:r w:rsidRPr="00532737">
        <w:rPr>
          <w:color w:val="000000"/>
          <w:szCs w:val="24"/>
        </w:rPr>
        <w:t xml:space="preserve"> in ve</w:t>
      </w:r>
      <w:r w:rsidRPr="00532737">
        <w:rPr>
          <w:color w:val="000000"/>
          <w:szCs w:val="24"/>
        </w:rPr>
        <w:t>r</w:t>
      </w:r>
      <w:r w:rsidRPr="00532737">
        <w:rPr>
          <w:color w:val="000000"/>
          <w:szCs w:val="24"/>
        </w:rPr>
        <w:t xml:space="preserve">teilten Systemen die Nutzung von </w:t>
      </w:r>
      <w:proofErr w:type="spellStart"/>
      <w:r w:rsidRPr="00532737">
        <w:rPr>
          <w:color w:val="000000"/>
          <w:szCs w:val="24"/>
        </w:rPr>
        <w:t>Branches</w:t>
      </w:r>
      <w:proofErr w:type="spellEnd"/>
      <w:r w:rsidRPr="00532737">
        <w:rPr>
          <w:color w:val="000000"/>
          <w:szCs w:val="24"/>
        </w:rPr>
        <w:t>, welche explizit für Features g</w:t>
      </w:r>
      <w:r w:rsidRPr="00532737">
        <w:rPr>
          <w:color w:val="000000"/>
          <w:szCs w:val="24"/>
        </w:rPr>
        <w:t>e</w:t>
      </w:r>
      <w:r w:rsidRPr="00532737">
        <w:rPr>
          <w:color w:val="000000"/>
          <w:szCs w:val="24"/>
        </w:rPr>
        <w:t>nutzt werden, gängig ist. Diese werd</w:t>
      </w:r>
      <w:r>
        <w:rPr>
          <w:color w:val="000000"/>
          <w:szCs w:val="24"/>
        </w:rPr>
        <w:t xml:space="preserve">en in den jeweiligen </w:t>
      </w:r>
      <w:proofErr w:type="spellStart"/>
      <w:r>
        <w:rPr>
          <w:color w:val="000000"/>
          <w:szCs w:val="24"/>
        </w:rPr>
        <w:t>Branch</w:t>
      </w:r>
      <w:proofErr w:type="spellEnd"/>
      <w:r>
        <w:rPr>
          <w:color w:val="000000"/>
          <w:szCs w:val="24"/>
        </w:rPr>
        <w:t xml:space="preserve"> zu E</w:t>
      </w:r>
      <w:r w:rsidRPr="00532737">
        <w:rPr>
          <w:color w:val="000000"/>
          <w:szCs w:val="24"/>
        </w:rPr>
        <w:t>nde entwickelt und letztlich mit dem Hauptentwicklungszweig zusammen geführt. Der Vorteil hierbei besteht darin, da</w:t>
      </w:r>
      <w:r>
        <w:rPr>
          <w:color w:val="000000"/>
          <w:szCs w:val="24"/>
        </w:rPr>
        <w:t>s</w:t>
      </w:r>
      <w:r w:rsidRPr="00532737">
        <w:rPr>
          <w:color w:val="000000"/>
          <w:szCs w:val="24"/>
        </w:rPr>
        <w:t>s die entsprechenden Feature</w:t>
      </w:r>
      <w:r>
        <w:rPr>
          <w:color w:val="000000"/>
          <w:szCs w:val="24"/>
        </w:rPr>
        <w:t>s</w:t>
      </w:r>
      <w:r w:rsidRPr="00532737">
        <w:rPr>
          <w:color w:val="000000"/>
          <w:szCs w:val="24"/>
        </w:rPr>
        <w:t xml:space="preserve"> bearbe</w:t>
      </w:r>
      <w:r w:rsidRPr="00532737">
        <w:rPr>
          <w:color w:val="000000"/>
          <w:szCs w:val="24"/>
        </w:rPr>
        <w:t>i</w:t>
      </w:r>
      <w:r w:rsidRPr="00532737">
        <w:rPr>
          <w:color w:val="000000"/>
          <w:szCs w:val="24"/>
        </w:rPr>
        <w:t>tet werden können, ohne einen negativen Effekt auf den Rest des Proje</w:t>
      </w:r>
      <w:r>
        <w:rPr>
          <w:color w:val="000000"/>
          <w:szCs w:val="24"/>
        </w:rPr>
        <w:t>kts zu haben. Darüber hinaus er</w:t>
      </w:r>
      <w:r w:rsidRPr="00532737">
        <w:rPr>
          <w:color w:val="000000"/>
          <w:szCs w:val="24"/>
        </w:rPr>
        <w:t>leichtert dies weitere Code-Reviews und Änderu</w:t>
      </w:r>
      <w:r w:rsidRPr="00532737">
        <w:rPr>
          <w:color w:val="000000"/>
          <w:szCs w:val="24"/>
        </w:rPr>
        <w:t>n</w:t>
      </w:r>
      <w:r w:rsidRPr="00532737">
        <w:rPr>
          <w:color w:val="000000"/>
          <w:szCs w:val="24"/>
        </w:rPr>
        <w:t>gen am Code sind besser nachvollziehbar.</w:t>
      </w:r>
      <w:r>
        <w:rPr>
          <w:rStyle w:val="Funotenzeichen"/>
        </w:rPr>
        <w:footnoteReference w:id="54"/>
      </w:r>
    </w:p>
    <w:p w:rsidR="00391632" w:rsidRDefault="00391632" w:rsidP="002D6251">
      <w:bookmarkStart w:id="145" w:name="_CTVK001838cc8f0f2d84a45b4817f4804b804eb"/>
      <w:r w:rsidRPr="00391632">
        <w:rPr>
          <w:color w:val="000000"/>
          <w:szCs w:val="24"/>
        </w:rPr>
        <w:t xml:space="preserve">Die verteilte Versionsverwaltung behebt einige der Probleme, welche bei der zentralen Versionskontrolle vorkommen. Da das zentrale Repositorium bei einem verteilten System nicht so häufig aktualisiert werden muss, wie bei einem zentralen System, erleichtert sich dadurch die Skalierung. Da einzelne </w:t>
      </w:r>
      <w:proofErr w:type="spellStart"/>
      <w:r w:rsidRPr="00391632">
        <w:rPr>
          <w:color w:val="000000"/>
          <w:szCs w:val="24"/>
        </w:rPr>
        <w:t>Commits</w:t>
      </w:r>
      <w:proofErr w:type="spellEnd"/>
      <w:r w:rsidRPr="00391632">
        <w:rPr>
          <w:color w:val="000000"/>
          <w:szCs w:val="24"/>
        </w:rPr>
        <w:t xml:space="preserve"> auch lokal erfolgen können, werden Arbeiten aus Teilteams z</w:t>
      </w:r>
      <w:r w:rsidRPr="00391632">
        <w:rPr>
          <w:color w:val="000000"/>
          <w:szCs w:val="24"/>
        </w:rPr>
        <w:t>u</w:t>
      </w:r>
      <w:r w:rsidRPr="00391632">
        <w:rPr>
          <w:color w:val="000000"/>
          <w:szCs w:val="24"/>
        </w:rPr>
        <w:t>nächst aus deren eigenen Repositorien gesammelt und Stück für Stück z</w:t>
      </w:r>
      <w:r w:rsidRPr="00391632">
        <w:rPr>
          <w:color w:val="000000"/>
          <w:szCs w:val="24"/>
        </w:rPr>
        <w:t>u</w:t>
      </w:r>
      <w:r w:rsidRPr="00391632">
        <w:rPr>
          <w:color w:val="000000"/>
          <w:szCs w:val="24"/>
        </w:rPr>
        <w:t>sammengesetzt.</w:t>
      </w:r>
      <w:bookmarkEnd w:id="145"/>
      <w:r>
        <w:rPr>
          <w:rStyle w:val="Funotenzeichen"/>
        </w:rPr>
        <w:footnoteReference w:id="55"/>
      </w:r>
    </w:p>
    <w:p w:rsidR="00BF6141" w:rsidRDefault="008A68B6" w:rsidP="00BF6141">
      <w:pPr>
        <w:pStyle w:val="berschrift2"/>
      </w:pPr>
      <w:bookmarkStart w:id="147" w:name="_Toc488923950"/>
      <w:r>
        <w:lastRenderedPageBreak/>
        <w:t xml:space="preserve">Verschiedene </w:t>
      </w:r>
      <w:r w:rsidR="00BF6141">
        <w:t>Konzepte</w:t>
      </w:r>
      <w:r>
        <w:t xml:space="preserve"> der Versionsverwaltung</w:t>
      </w:r>
      <w:bookmarkEnd w:id="147"/>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48" w:name="_Toc488923951"/>
      <w:r>
        <w:t>Lock Modify Write</w:t>
      </w:r>
      <w:bookmarkEnd w:id="148"/>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onskontrolle bezeichnet. Wie man es aus dem Namen schon entnehmen kann, werden bei dieser Arbeitsweise Dateien oder Dokumente während dem Arbeiten gesperrt, um sie für andere unzugänglich zu machen. Erst 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6"/>
      </w:r>
    </w:p>
    <w:p w:rsidR="00BF6141" w:rsidRDefault="00BF6141" w:rsidP="00BF6141">
      <w:pPr>
        <w:pStyle w:val="berschrift3"/>
      </w:pPr>
      <w:bookmarkStart w:id="150" w:name="_Toc488923952"/>
      <w:proofErr w:type="spellStart"/>
      <w:r>
        <w:t>Copy</w:t>
      </w:r>
      <w:proofErr w:type="spellEnd"/>
      <w:r>
        <w:t xml:space="preserve"> Modify </w:t>
      </w:r>
      <w:proofErr w:type="spellStart"/>
      <w:r>
        <w:t>Merge</w:t>
      </w:r>
      <w:bookmarkEnd w:id="150"/>
      <w:proofErr w:type="spellEnd"/>
    </w:p>
    <w:p w:rsidR="00AE7188" w:rsidRDefault="00AE7188" w:rsidP="00AE7188"/>
    <w:p w:rsidR="00AE7188" w:rsidRPr="00AE7188" w:rsidRDefault="00C429BD" w:rsidP="00AE7188">
      <w:bookmarkStart w:id="151"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lastRenderedPageBreak/>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51"/>
      <w:r>
        <w:rPr>
          <w:rStyle w:val="Funotenzeichen"/>
        </w:rPr>
        <w:footnoteReference w:id="57"/>
      </w:r>
    </w:p>
    <w:p w:rsidR="00A320A5" w:rsidRPr="00A320A5" w:rsidRDefault="00A320A5" w:rsidP="00A320A5">
      <w:pPr>
        <w:pStyle w:val="berschrift2"/>
      </w:pPr>
      <w:bookmarkStart w:id="153" w:name="_Toc488923953"/>
      <w:r>
        <w:t>Zusammenfassung</w:t>
      </w:r>
      <w:bookmarkEnd w:id="153"/>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54" w:name="_Toc488923954"/>
      <w:proofErr w:type="spellStart"/>
      <w:r>
        <w:lastRenderedPageBreak/>
        <w:t>Git</w:t>
      </w:r>
      <w:bookmarkEnd w:id="154"/>
      <w:proofErr w:type="spellEnd"/>
    </w:p>
    <w:p w:rsidR="00DE041F" w:rsidRDefault="00DE041F" w:rsidP="00DE041F"/>
    <w:p w:rsidR="00DE041F" w:rsidRDefault="00332A26" w:rsidP="00DE041F">
      <w:r>
        <w:t>Im Laufe dieser Arbeit wurden diverse Versionsverwaltungssysteme genannt. Auf die zwei wohl bekanntesten</w:t>
      </w:r>
      <w:r w:rsidR="00D26D0A">
        <w:t xml:space="preserve"> zentral ausgerichteten</w:t>
      </w:r>
      <w:r w:rsidR="00DA4E42">
        <w:t>,</w:t>
      </w:r>
      <w:r>
        <w:t xml:space="preserve"> CVS</w:t>
      </w:r>
      <w:r w:rsidR="002B0642">
        <w:t xml:space="preserve"> und SVN, </w:t>
      </w:r>
      <w:r>
        <w:t>wu</w:t>
      </w:r>
      <w:r>
        <w:t>r</w:t>
      </w:r>
      <w:r>
        <w:t>de ausführlicher eingegangen</w:t>
      </w:r>
      <w:r w:rsidR="002B0642">
        <w:t>,</w:t>
      </w:r>
      <w:r>
        <w:t xml:space="preserve"> um sich ein </w:t>
      </w:r>
      <w:r w:rsidR="002B0642">
        <w:t xml:space="preserve">besseres </w:t>
      </w:r>
      <w:r>
        <w:t>Bild darü</w:t>
      </w:r>
      <w:r w:rsidR="00A60ED5">
        <w:t xml:space="preserve">ber machen zu können, </w:t>
      </w:r>
      <w:r>
        <w:t>wie Versionskontrolle funktioniert. Eine wesentliche Rolle spielt hie</w:t>
      </w:r>
      <w:r>
        <w:t>r</w:t>
      </w:r>
      <w:r>
        <w:t xml:space="preserve">bei </w:t>
      </w:r>
      <w:r w:rsidR="00A56E62">
        <w:t xml:space="preserve">zu </w:t>
      </w:r>
      <w:r>
        <w:t xml:space="preserve">welcher Art der Versionsverwaltung diese Systeme gehören, denn jede Art der Versionskontrolle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55" w:name="_Toc488923955"/>
      <w:r>
        <w:t xml:space="preserve">Die </w:t>
      </w:r>
      <w:r w:rsidR="00053F13">
        <w:t>Entstehung</w:t>
      </w:r>
      <w:r>
        <w:t xml:space="preserve"> von </w:t>
      </w:r>
      <w:proofErr w:type="spellStart"/>
      <w:r>
        <w:t>Git</w:t>
      </w:r>
      <w:bookmarkEnd w:id="155"/>
      <w:proofErr w:type="spellEnd"/>
    </w:p>
    <w:p w:rsidR="00FF5CF4" w:rsidRDefault="00FF5CF4" w:rsidP="00FA6DAC"/>
    <w:p w:rsidR="00FA6DAC" w:rsidRDefault="00182EE3" w:rsidP="00FA6DAC">
      <w:pPr>
        <w:rPr>
          <w:szCs w:val="24"/>
        </w:rPr>
      </w:pPr>
      <w:bookmarkStart w:id="156" w:name="_CTVK001b529b5b3115f4e649a201ef41b61d350"/>
      <w:bookmarkStart w:id="157" w:name="_CTVK0010bf87902df2e4d5ca2d770206e85aa69"/>
      <w:r w:rsidRPr="00182EE3">
        <w:rPr>
          <w:szCs w:val="24"/>
        </w:rPr>
        <w:t>Während der Entwicklung des Linux-Kernels wurden Änderungen am Quel</w:t>
      </w:r>
      <w:r w:rsidRPr="00182EE3">
        <w:rPr>
          <w:szCs w:val="24"/>
        </w:rPr>
        <w:t>l</w:t>
      </w:r>
      <w:r w:rsidRPr="00182EE3">
        <w:rPr>
          <w:szCs w:val="24"/>
        </w:rPr>
        <w:t>code in Form von Patches übergeben und weitergereicht. Im Jahre 2002 en</w:t>
      </w:r>
      <w:r w:rsidRPr="00182EE3">
        <w:rPr>
          <w:szCs w:val="24"/>
        </w:rPr>
        <w:t>t</w:t>
      </w:r>
      <w:r w:rsidRPr="00182EE3">
        <w:rPr>
          <w:szCs w:val="24"/>
        </w:rPr>
        <w:lastRenderedPageBreak/>
        <w:t>schied man sich da</w:t>
      </w:r>
      <w:r w:rsidR="00FA6AAC">
        <w:rPr>
          <w:szCs w:val="24"/>
        </w:rPr>
        <w:t xml:space="preserve">für </w:t>
      </w:r>
      <w:proofErr w:type="spellStart"/>
      <w:r w:rsidR="00FA6AAC">
        <w:rPr>
          <w:szCs w:val="24"/>
        </w:rPr>
        <w:t>BitKeeper</w:t>
      </w:r>
      <w:proofErr w:type="spellEnd"/>
      <w:r w:rsidR="00FA6AAC">
        <w:rPr>
          <w:szCs w:val="24"/>
        </w:rPr>
        <w:t xml:space="preserve"> zu verwenden. </w:t>
      </w:r>
      <w:proofErr w:type="spellStart"/>
      <w:r w:rsidR="00FA6AAC">
        <w:rPr>
          <w:szCs w:val="24"/>
        </w:rPr>
        <w:t>Bit</w:t>
      </w:r>
      <w:r w:rsidRPr="00182EE3">
        <w:rPr>
          <w:szCs w:val="24"/>
        </w:rPr>
        <w:t>Keeper</w:t>
      </w:r>
      <w:proofErr w:type="spellEnd"/>
      <w:r w:rsidRPr="00182EE3">
        <w:rPr>
          <w:szCs w:val="24"/>
        </w:rPr>
        <w:t xml:space="preserve"> ist ein Source-Control-Management (SCM) System und erleichtert die Arbeit bei der Ve</w:t>
      </w:r>
      <w:r w:rsidRPr="00182EE3">
        <w:rPr>
          <w:szCs w:val="24"/>
        </w:rPr>
        <w:t>r</w:t>
      </w:r>
      <w:r w:rsidRPr="00182EE3">
        <w:rPr>
          <w:szCs w:val="24"/>
        </w:rPr>
        <w:t>waltung von Quellcode.</w:t>
      </w:r>
      <w:bookmarkEnd w:id="156"/>
      <w:r>
        <w:rPr>
          <w:rStyle w:val="Funotenzeichen"/>
        </w:rPr>
        <w:footnoteReference w:id="58"/>
      </w:r>
      <w:r w:rsidRPr="00182EE3">
        <w:t xml:space="preserve"> </w:t>
      </w:r>
      <w:r w:rsidR="00FA6DAC" w:rsidRPr="00182EE3">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 xml:space="preserve">zung der verteilten Versionsverwaltung,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57"/>
      <w:r w:rsidR="00FA6DAC">
        <w:rPr>
          <w:rStyle w:val="Funotenzeichen"/>
        </w:rPr>
        <w:footnoteReference w:id="59"/>
      </w:r>
    </w:p>
    <w:p w:rsidR="00B32F05" w:rsidRDefault="00B32F05" w:rsidP="00FA6DAC">
      <w:pPr>
        <w:rPr>
          <w:szCs w:val="24"/>
        </w:rPr>
      </w:pPr>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r>
        <w:rPr>
          <w:rStyle w:val="Funotenzeichen"/>
        </w:rPr>
        <w:footnoteReference w:id="60"/>
      </w:r>
    </w:p>
    <w:p w:rsidR="00CB479D" w:rsidRDefault="00CB479D" w:rsidP="00FA6DAC">
      <w:pPr>
        <w:rPr>
          <w:szCs w:val="24"/>
        </w:rPr>
      </w:pPr>
      <w:bookmarkStart w:id="161"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r w:rsidRPr="00CB479D">
        <w:rPr>
          <w:szCs w:val="24"/>
        </w:rPr>
        <w:t>nd seinem Team.</w:t>
      </w:r>
      <w:bookmarkEnd w:id="161"/>
      <w:r>
        <w:rPr>
          <w:rStyle w:val="Funotenzeichen"/>
        </w:rPr>
        <w:footnoteReference w:id="61"/>
      </w:r>
    </w:p>
    <w:p w:rsidR="000104FA" w:rsidRDefault="000104FA" w:rsidP="00FA6DAC">
      <w:pPr>
        <w:rPr>
          <w:szCs w:val="24"/>
        </w:rPr>
      </w:pPr>
      <w:bookmarkStart w:id="163" w:name="_CTVK001e1d94287ca2c45739ad67a1d56542ae4"/>
      <w:r w:rsidRPr="000104FA">
        <w:rPr>
          <w:szCs w:val="24"/>
        </w:rPr>
        <w:lastRenderedPageBreak/>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63"/>
      <w:r>
        <w:rPr>
          <w:rStyle w:val="Funotenzeichen"/>
        </w:rPr>
        <w:footnoteReference w:id="62"/>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65" w:name="_Toc488923956"/>
      <w:r>
        <w:t xml:space="preserve">Die </w:t>
      </w:r>
      <w:r w:rsidR="00053F13">
        <w:t>Grundlagen</w:t>
      </w:r>
      <w:r w:rsidR="002C703B">
        <w:t xml:space="preserve"> und Eigenschaften</w:t>
      </w:r>
      <w:r>
        <w:t xml:space="preserve"> von </w:t>
      </w:r>
      <w:proofErr w:type="spellStart"/>
      <w:r>
        <w:t>Git</w:t>
      </w:r>
      <w:bookmarkEnd w:id="165"/>
      <w:proofErr w:type="spellEnd"/>
    </w:p>
    <w:p w:rsidR="00F42595" w:rsidRDefault="00F42595" w:rsidP="00D8035E"/>
    <w:p w:rsidR="003A6068" w:rsidRDefault="003A6068" w:rsidP="00D8035E">
      <w:pPr>
        <w:rPr>
          <w:color w:val="000000"/>
          <w:szCs w:val="24"/>
        </w:rPr>
      </w:pPr>
      <w:proofErr w:type="spellStart"/>
      <w:r w:rsidRPr="003A6068">
        <w:rPr>
          <w:color w:val="000000"/>
          <w:szCs w:val="24"/>
        </w:rPr>
        <w:t>Git</w:t>
      </w:r>
      <w:proofErr w:type="spellEnd"/>
      <w:r w:rsidRPr="003A6068">
        <w:rPr>
          <w:color w:val="000000"/>
          <w:szCs w:val="24"/>
        </w:rPr>
        <w:t xml:space="preserve"> agiert nicht wie die meisten Versionsverwaltungssysteme. Diese erfassen nämlich die Änderungen an einer ursprünglichen Datei als Informationen, die der Reihe nach ablaufen.</w:t>
      </w:r>
      <w:r w:rsidR="00D16FA9">
        <w:rPr>
          <w:color w:val="000000"/>
          <w:szCs w:val="24"/>
        </w:rPr>
        <w:t xml:space="preserve"> </w:t>
      </w:r>
      <w:bookmarkStart w:id="166" w:name="_CTVK001ec81706a9e4d44138b97b1ec52a4fdbf"/>
      <w:r w:rsidR="00D16FA9" w:rsidRPr="00D16FA9">
        <w:rPr>
          <w:szCs w:val="24"/>
        </w:rPr>
        <w:t>Diese Änderungen werden als „</w:t>
      </w:r>
      <w:proofErr w:type="spellStart"/>
      <w:r w:rsidR="00D16FA9" w:rsidRPr="00D16FA9">
        <w:rPr>
          <w:szCs w:val="24"/>
        </w:rPr>
        <w:t>Diffs</w:t>
      </w:r>
      <w:proofErr w:type="spellEnd"/>
      <w:r w:rsidR="00D16FA9" w:rsidRPr="00D16FA9">
        <w:rPr>
          <w:szCs w:val="24"/>
        </w:rPr>
        <w:t>“ bezeichnet.</w:t>
      </w:r>
      <w:bookmarkEnd w:id="166"/>
      <w:r w:rsidR="00D16FA9">
        <w:rPr>
          <w:rStyle w:val="Funotenzeichen"/>
        </w:rPr>
        <w:footnoteReference w:id="63"/>
      </w:r>
      <w:r w:rsidRPr="003A6068">
        <w:rPr>
          <w:color w:val="000000"/>
          <w:szCs w:val="24"/>
        </w:rPr>
        <w:t xml:space="preserve"> Bei </w:t>
      </w:r>
      <w:proofErr w:type="spellStart"/>
      <w:r w:rsidRPr="003A6068">
        <w:rPr>
          <w:color w:val="000000"/>
          <w:szCs w:val="24"/>
        </w:rPr>
        <w:t>Git</w:t>
      </w:r>
      <w:proofErr w:type="spellEnd"/>
      <w:r w:rsidRPr="003A6068">
        <w:rPr>
          <w:color w:val="000000"/>
          <w:szCs w:val="24"/>
        </w:rPr>
        <w:t xml:space="preserve"> wiederum werden die Versionen als Momentaufnahmen gespeichert. Sobald man eine neue Version der bearbeiteten Datei in der entsprechenden Datenbank ablegen möchte, erstellt </w:t>
      </w:r>
      <w:proofErr w:type="spellStart"/>
      <w:r w:rsidRPr="003A6068">
        <w:rPr>
          <w:color w:val="000000"/>
          <w:szCs w:val="24"/>
        </w:rPr>
        <w:t>Git</w:t>
      </w:r>
      <w:proofErr w:type="spellEnd"/>
      <w:r w:rsidRPr="003A6068">
        <w:rPr>
          <w:color w:val="000000"/>
          <w:szCs w:val="24"/>
        </w:rPr>
        <w:t xml:space="preserve"> eine solche Momentaufnahme aller vorhandenen Dateien und hält diese somit fest. Um effizienter arbeiten zu können, wird auf die vorherige Version eine Referenz angelegt.</w:t>
      </w:r>
      <w:r w:rsidR="00B06DDA">
        <w:rPr>
          <w:color w:val="000000"/>
          <w:szCs w:val="24"/>
        </w:rPr>
        <w:t xml:space="preserve"> </w:t>
      </w:r>
      <w:bookmarkStart w:id="168" w:name="_CTVK001ec39397f750a46b0be5f1044b7e6deb5"/>
      <w:r w:rsidR="00B06DDA" w:rsidRPr="00B06DDA">
        <w:rPr>
          <w:color w:val="000000"/>
          <w:szCs w:val="24"/>
        </w:rPr>
        <w:t>Das bede</w:t>
      </w:r>
      <w:r w:rsidR="00B06DDA" w:rsidRPr="00B06DDA">
        <w:rPr>
          <w:color w:val="000000"/>
          <w:szCs w:val="24"/>
        </w:rPr>
        <w:t>u</w:t>
      </w:r>
      <w:r w:rsidR="00B06DDA" w:rsidRPr="00B06DDA">
        <w:rPr>
          <w:color w:val="000000"/>
          <w:szCs w:val="24"/>
        </w:rPr>
        <w:t>tet, unveränderte Dateien werden nicht kopiert, sondern es werden lediglich Verknüpfungen zu diesen vorherigen Versionen erstellt.</w:t>
      </w:r>
      <w:bookmarkEnd w:id="168"/>
      <w:r w:rsidR="00B06DDA">
        <w:rPr>
          <w:rStyle w:val="Funotenzeichen"/>
        </w:rPr>
        <w:footnoteReference w:id="64"/>
      </w:r>
      <w:r w:rsidRPr="003A6068">
        <w:rPr>
          <w:color w:val="000000"/>
          <w:szCs w:val="24"/>
        </w:rPr>
        <w:t xml:space="preserve"> Diese </w:t>
      </w:r>
      <w:proofErr w:type="spellStart"/>
      <w:r w:rsidRPr="003A6068">
        <w:rPr>
          <w:color w:val="000000"/>
          <w:szCs w:val="24"/>
        </w:rPr>
        <w:t>Referenzi</w:t>
      </w:r>
      <w:r w:rsidRPr="003A6068">
        <w:rPr>
          <w:color w:val="000000"/>
          <w:szCs w:val="24"/>
        </w:rPr>
        <w:t>e</w:t>
      </w:r>
      <w:r w:rsidRPr="003A6068">
        <w:rPr>
          <w:color w:val="000000"/>
          <w:szCs w:val="24"/>
        </w:rPr>
        <w:t>rung</w:t>
      </w:r>
      <w:proofErr w:type="spellEnd"/>
      <w:r w:rsidRPr="003A6068">
        <w:rPr>
          <w:color w:val="000000"/>
          <w:szCs w:val="24"/>
        </w:rPr>
        <w:t xml:space="preserve"> erfolgt bei </w:t>
      </w:r>
      <w:proofErr w:type="spellStart"/>
      <w:r w:rsidRPr="003A6068">
        <w:rPr>
          <w:color w:val="000000"/>
          <w:szCs w:val="24"/>
        </w:rPr>
        <w:t>Git</w:t>
      </w:r>
      <w:proofErr w:type="spellEnd"/>
      <w:r w:rsidRPr="003A6068">
        <w:rPr>
          <w:color w:val="000000"/>
          <w:szCs w:val="24"/>
        </w:rPr>
        <w:t xml:space="preserve"> nicht über einen Namen, sondern über eine Checksu</w:t>
      </w:r>
      <w:r w:rsidRPr="003A6068">
        <w:rPr>
          <w:color w:val="000000"/>
          <w:szCs w:val="24"/>
        </w:rPr>
        <w:t>m</w:t>
      </w:r>
      <w:r w:rsidRPr="003A6068">
        <w:rPr>
          <w:color w:val="000000"/>
          <w:szCs w:val="24"/>
        </w:rPr>
        <w:t>me, welche 40 Zeichen lang ist. Berechnet wird diese entweder aus dem I</w:t>
      </w:r>
      <w:r w:rsidRPr="003A6068">
        <w:rPr>
          <w:color w:val="000000"/>
          <w:szCs w:val="24"/>
        </w:rPr>
        <w:t>n</w:t>
      </w:r>
      <w:r w:rsidRPr="003A6068">
        <w:rPr>
          <w:color w:val="000000"/>
          <w:szCs w:val="24"/>
        </w:rPr>
        <w:t>halt oder der Verzeichnisstruktur und verhindert Übertragungsfehler oder hilft dabei beschädigte Dateien ausfindig zu machen.</w:t>
      </w:r>
      <w:r>
        <w:rPr>
          <w:rStyle w:val="Funotenzeichen"/>
        </w:rPr>
        <w:footnoteReference w:id="65"/>
      </w:r>
    </w:p>
    <w:p w:rsidR="00F62A2E" w:rsidRDefault="00F62A2E" w:rsidP="00D8035E">
      <w:pPr>
        <w:rPr>
          <w:color w:val="000000"/>
          <w:szCs w:val="24"/>
        </w:rPr>
      </w:pPr>
      <w:bookmarkStart w:id="171" w:name="_CTVK001c01f011ba48f4ee18d973e552f9c7d2e"/>
      <w:bookmarkStart w:id="172" w:name="_CTVK001cc47b70c8e0242ae86001dd63f8f21b5"/>
      <w:r w:rsidRPr="00F62A2E">
        <w:rPr>
          <w:szCs w:val="24"/>
        </w:rPr>
        <w:t xml:space="preserve">Wenn bei jeder neuen </w:t>
      </w:r>
      <w:proofErr w:type="spellStart"/>
      <w:r w:rsidRPr="00F62A2E">
        <w:rPr>
          <w:szCs w:val="24"/>
        </w:rPr>
        <w:t>Versionierung</w:t>
      </w:r>
      <w:proofErr w:type="spellEnd"/>
      <w:r w:rsidRPr="00F62A2E">
        <w:rPr>
          <w:szCs w:val="24"/>
        </w:rPr>
        <w:t xml:space="preserve"> immer nur die </w:t>
      </w:r>
      <w:proofErr w:type="spellStart"/>
      <w:r w:rsidRPr="00F62A2E">
        <w:rPr>
          <w:szCs w:val="24"/>
        </w:rPr>
        <w:t>Diffs</w:t>
      </w:r>
      <w:proofErr w:type="spellEnd"/>
      <w:r w:rsidRPr="00F62A2E">
        <w:rPr>
          <w:szCs w:val="24"/>
        </w:rPr>
        <w:t xml:space="preserve"> gespeichert würden, würde zwar weniger Speicher verwendet werden, jedoch wäre dies viel lan</w:t>
      </w:r>
      <w:r w:rsidRPr="00F62A2E">
        <w:rPr>
          <w:szCs w:val="24"/>
        </w:rPr>
        <w:t>g</w:t>
      </w:r>
      <w:r w:rsidRPr="00F62A2E">
        <w:rPr>
          <w:szCs w:val="24"/>
        </w:rPr>
        <w:t>samer. Vor allem dann wenn ein älterer Stand ausgecheckt wird.</w:t>
      </w:r>
      <w:r>
        <w:rPr>
          <w:szCs w:val="24"/>
        </w:rPr>
        <w:t xml:space="preserve"> Wenn eine Datei mehrere M</w:t>
      </w:r>
      <w:r w:rsidRPr="00F62A2E">
        <w:rPr>
          <w:szCs w:val="24"/>
        </w:rPr>
        <w:t xml:space="preserve">ale verändert wurde, müsste man beim Auschecken eines </w:t>
      </w:r>
      <w:r w:rsidRPr="00F62A2E">
        <w:rPr>
          <w:szCs w:val="24"/>
        </w:rPr>
        <w:lastRenderedPageBreak/>
        <w:t xml:space="preserve">älteren Standes, bis zu diesem Zustand </w:t>
      </w:r>
      <w:proofErr w:type="spellStart"/>
      <w:r w:rsidRPr="00F62A2E">
        <w:rPr>
          <w:szCs w:val="24"/>
        </w:rPr>
        <w:t>Diffs</w:t>
      </w:r>
      <w:proofErr w:type="spellEnd"/>
      <w:r w:rsidRPr="00F62A2E">
        <w:rPr>
          <w:szCs w:val="24"/>
        </w:rPr>
        <w:t xml:space="preserve"> anwenden, was sehr langsam ist. Bei </w:t>
      </w:r>
      <w:proofErr w:type="spellStart"/>
      <w:r w:rsidRPr="00F62A2E">
        <w:rPr>
          <w:szCs w:val="24"/>
        </w:rPr>
        <w:t>Git</w:t>
      </w:r>
      <w:proofErr w:type="spellEnd"/>
      <w:r w:rsidRPr="00F62A2E">
        <w:rPr>
          <w:szCs w:val="24"/>
        </w:rPr>
        <w:t xml:space="preserve"> allerdings wird eine Datei einfach als ganze ausgecheckt, ohne das</w:t>
      </w:r>
      <w:r>
        <w:rPr>
          <w:szCs w:val="24"/>
        </w:rPr>
        <w:t>s</w:t>
      </w:r>
      <w:r w:rsidRPr="00F62A2E">
        <w:rPr>
          <w:szCs w:val="24"/>
        </w:rPr>
        <w:t xml:space="preserve"> dafür noch weitere Operationen nötig sind.</w:t>
      </w:r>
      <w:bookmarkEnd w:id="171"/>
      <w:r>
        <w:rPr>
          <w:rStyle w:val="Funotenzeichen"/>
        </w:rPr>
        <w:footnoteReference w:id="66"/>
      </w:r>
    </w:p>
    <w:p w:rsidR="00DB7E9F" w:rsidRDefault="0038404E" w:rsidP="00D8035E">
      <w:pPr>
        <w:rPr>
          <w:color w:val="000000"/>
          <w:szCs w:val="24"/>
        </w:rPr>
      </w:pPr>
      <w:r w:rsidRPr="0038404E">
        <w:rPr>
          <w:color w:val="000000"/>
          <w:szCs w:val="24"/>
        </w:rPr>
        <w:t xml:space="preserve">Hierin liegt </w:t>
      </w:r>
      <w:r w:rsidR="004935D7">
        <w:rPr>
          <w:color w:val="000000"/>
          <w:szCs w:val="24"/>
        </w:rPr>
        <w:t>ein</w:t>
      </w:r>
      <w:r w:rsidRPr="0038404E">
        <w:rPr>
          <w:color w:val="000000"/>
          <w:szCs w:val="24"/>
        </w:rPr>
        <w:t xml:space="preserve"> wichtige</w:t>
      </w:r>
      <w:r w:rsidR="004935D7">
        <w:rPr>
          <w:color w:val="000000"/>
          <w:szCs w:val="24"/>
        </w:rPr>
        <w:t>r</w:t>
      </w:r>
      <w:r w:rsidRPr="0038404E">
        <w:rPr>
          <w:color w:val="000000"/>
          <w:szCs w:val="24"/>
        </w:rPr>
        <w:t xml:space="preserve"> Unterschied zu </w:t>
      </w:r>
      <w:proofErr w:type="spellStart"/>
      <w:r w:rsidRPr="0038404E">
        <w:rPr>
          <w:color w:val="000000"/>
          <w:szCs w:val="24"/>
        </w:rPr>
        <w:t>Git</w:t>
      </w:r>
      <w:proofErr w:type="spellEnd"/>
      <w:r w:rsidRPr="0038404E">
        <w:rPr>
          <w:color w:val="000000"/>
          <w:szCs w:val="24"/>
        </w:rPr>
        <w:t xml:space="preserve"> und nahezu allen anderen Vers</w:t>
      </w:r>
      <w:r w:rsidRPr="0038404E">
        <w:rPr>
          <w:color w:val="000000"/>
          <w:szCs w:val="24"/>
        </w:rPr>
        <w:t>i</w:t>
      </w:r>
      <w:r w:rsidRPr="0038404E">
        <w:rPr>
          <w:color w:val="000000"/>
          <w:szCs w:val="24"/>
        </w:rPr>
        <w:t xml:space="preserve">onskontrollsystemen. Die Versionskontrolle an sich wurde bei </w:t>
      </w:r>
      <w:proofErr w:type="spellStart"/>
      <w:r w:rsidRPr="0038404E">
        <w:rPr>
          <w:color w:val="000000"/>
          <w:szCs w:val="24"/>
        </w:rPr>
        <w:t>Git</w:t>
      </w:r>
      <w:proofErr w:type="spellEnd"/>
      <w:r w:rsidRPr="0038404E">
        <w:rPr>
          <w:color w:val="000000"/>
          <w:szCs w:val="24"/>
        </w:rPr>
        <w:t xml:space="preserve"> in fast allen Bereichen neu durchdacht, während andere Systeme ihre Eigenschaften auf die ihrer Vorgängerversionen aufbauen. Grob betrachtet könnte man sagen, </w:t>
      </w:r>
      <w:proofErr w:type="spellStart"/>
      <w:r w:rsidRPr="0038404E">
        <w:rPr>
          <w:color w:val="000000"/>
          <w:szCs w:val="24"/>
        </w:rPr>
        <w:t>Git</w:t>
      </w:r>
      <w:proofErr w:type="spellEnd"/>
      <w:r w:rsidRPr="0038404E">
        <w:rPr>
          <w:color w:val="000000"/>
          <w:szCs w:val="24"/>
        </w:rPr>
        <w:t xml:space="preserve"> arbeitet </w:t>
      </w:r>
      <w:r w:rsidR="002D23CD">
        <w:rPr>
          <w:color w:val="000000"/>
          <w:szCs w:val="24"/>
        </w:rPr>
        <w:t>nicht wie</w:t>
      </w:r>
      <w:r w:rsidR="002D23CD" w:rsidRPr="0038404E">
        <w:rPr>
          <w:color w:val="000000"/>
          <w:szCs w:val="24"/>
        </w:rPr>
        <w:t xml:space="preserve"> eine herkömmliche Versionsverwaltung</w:t>
      </w:r>
      <w:r w:rsidR="002D23CD">
        <w:rPr>
          <w:color w:val="000000"/>
          <w:szCs w:val="24"/>
        </w:rPr>
        <w:t>,</w:t>
      </w:r>
      <w:r w:rsidRPr="0038404E">
        <w:rPr>
          <w:color w:val="000000"/>
          <w:szCs w:val="24"/>
        </w:rPr>
        <w:t xml:space="preserve"> so</w:t>
      </w:r>
      <w:r w:rsidR="002D23CD">
        <w:rPr>
          <w:color w:val="000000"/>
          <w:szCs w:val="24"/>
        </w:rPr>
        <w:t>ndern</w:t>
      </w:r>
      <w:r w:rsidRPr="0038404E">
        <w:rPr>
          <w:color w:val="000000"/>
          <w:szCs w:val="24"/>
        </w:rPr>
        <w:t xml:space="preserve"> ähn</w:t>
      </w:r>
      <w:r w:rsidR="002D23CD">
        <w:rPr>
          <w:color w:val="000000"/>
          <w:szCs w:val="24"/>
        </w:rPr>
        <w:t>elt</w:t>
      </w:r>
      <w:r w:rsidRPr="0038404E">
        <w:rPr>
          <w:color w:val="000000"/>
          <w:szCs w:val="24"/>
        </w:rPr>
        <w:t xml:space="preserve"> </w:t>
      </w:r>
      <w:r w:rsidR="002D23CD">
        <w:rPr>
          <w:color w:val="000000"/>
          <w:szCs w:val="24"/>
        </w:rPr>
        <w:t>einem kleinen</w:t>
      </w:r>
      <w:r w:rsidRPr="0038404E">
        <w:rPr>
          <w:color w:val="000000"/>
          <w:szCs w:val="24"/>
        </w:rPr>
        <w:t xml:space="preserve"> Dateisystem, welches wichtige Werkzeuge besitzt</w:t>
      </w:r>
      <w:bookmarkEnd w:id="172"/>
      <w:r w:rsidR="002D23CD">
        <w:rPr>
          <w:color w:val="000000"/>
          <w:szCs w:val="24"/>
        </w:rPr>
        <w:t>.</w:t>
      </w:r>
      <w:r>
        <w:rPr>
          <w:rStyle w:val="Funotenzeichen"/>
        </w:rPr>
        <w:footnoteReference w:id="67"/>
      </w:r>
      <w:r w:rsidR="005C1F34">
        <w:rPr>
          <w:color w:val="000000"/>
          <w:szCs w:val="24"/>
        </w:rPr>
        <w:t xml:space="preserve"> </w:t>
      </w:r>
      <w:bookmarkStart w:id="175" w:name="_CTVK001d96e2d008fd04b5bb5d11d345e1080a2"/>
      <w:r w:rsidR="00DB7E9F" w:rsidRPr="00DB7E9F">
        <w:rPr>
          <w:szCs w:val="24"/>
        </w:rPr>
        <w:t>Die Sammlung aus Dateien, die sich darin befindet, besteht aus Schlüssel-Daten Paaren. Der Schlüssel wiederum ist der weiter oben erwähnte Hash-Wert der Daten selber. Nicht nur den Dateien selber ist ein Hash-Wert zugeteilt, so</w:t>
      </w:r>
      <w:r w:rsidR="00DB7E9F" w:rsidRPr="00DB7E9F">
        <w:rPr>
          <w:szCs w:val="24"/>
        </w:rPr>
        <w:t>n</w:t>
      </w:r>
      <w:r w:rsidR="00DB7E9F" w:rsidRPr="00DB7E9F">
        <w:rPr>
          <w:szCs w:val="24"/>
        </w:rPr>
        <w:t xml:space="preserve">dern ebenso den Verzeichnissen und auch den </w:t>
      </w:r>
      <w:proofErr w:type="spellStart"/>
      <w:r w:rsidR="00DB7E9F" w:rsidRPr="00DB7E9F">
        <w:rPr>
          <w:szCs w:val="24"/>
        </w:rPr>
        <w:t>Commits</w:t>
      </w:r>
      <w:proofErr w:type="spellEnd"/>
      <w:r w:rsidR="00DB7E9F" w:rsidRPr="00DB7E9F">
        <w:rPr>
          <w:szCs w:val="24"/>
        </w:rPr>
        <w:t>. Der Hash-Wert für das Verzeichnis, enthält alle Informationen des bis dahin erstellten Date</w:t>
      </w:r>
      <w:r w:rsidR="00DB7E9F" w:rsidRPr="00DB7E9F">
        <w:rPr>
          <w:szCs w:val="24"/>
        </w:rPr>
        <w:t>i</w:t>
      </w:r>
      <w:r w:rsidR="00DB7E9F">
        <w:rPr>
          <w:szCs w:val="24"/>
        </w:rPr>
        <w:t>baums. Dass</w:t>
      </w:r>
      <w:r w:rsidR="00DB7E9F" w:rsidRPr="00DB7E9F">
        <w:rPr>
          <w:szCs w:val="24"/>
        </w:rPr>
        <w:t xml:space="preserve">elbe gilt für den Hash-Wert des </w:t>
      </w:r>
      <w:proofErr w:type="spellStart"/>
      <w:r w:rsidR="00DB7E9F" w:rsidRPr="00DB7E9F">
        <w:rPr>
          <w:szCs w:val="24"/>
        </w:rPr>
        <w:t>Commits</w:t>
      </w:r>
      <w:proofErr w:type="spellEnd"/>
      <w:r w:rsidR="00DB7E9F" w:rsidRPr="00DB7E9F">
        <w:rPr>
          <w:szCs w:val="24"/>
        </w:rPr>
        <w:t xml:space="preserve">, der dadurch alle früheren </w:t>
      </w:r>
      <w:proofErr w:type="spellStart"/>
      <w:r w:rsidR="00DB7E9F" w:rsidRPr="00DB7E9F">
        <w:rPr>
          <w:szCs w:val="24"/>
        </w:rPr>
        <w:t>Commits</w:t>
      </w:r>
      <w:proofErr w:type="spellEnd"/>
      <w:r w:rsidR="00DB7E9F" w:rsidRPr="00DB7E9F">
        <w:rPr>
          <w:szCs w:val="24"/>
        </w:rPr>
        <w:t xml:space="preserve"> beinhaltet.</w:t>
      </w:r>
      <w:bookmarkEnd w:id="175"/>
      <w:r w:rsidR="00DB7E9F">
        <w:rPr>
          <w:rStyle w:val="Funotenzeichen"/>
        </w:rPr>
        <w:footnoteReference w:id="68"/>
      </w:r>
    </w:p>
    <w:p w:rsidR="00F01490" w:rsidRDefault="00F01490" w:rsidP="00D8035E">
      <w:pPr>
        <w:rPr>
          <w:color w:val="000000"/>
          <w:szCs w:val="24"/>
        </w:rPr>
      </w:pPr>
      <w:r w:rsidRPr="00F01490">
        <w:rPr>
          <w:color w:val="000000"/>
          <w:szCs w:val="24"/>
        </w:rPr>
        <w:t>Der wichtigste Unterschied zu anderen Versionsverwaltungssystemen liegt darin, dass jeder Entwickler ein eigenes Repository bekommt, welches er nur einmal anlegen muss. Damit erhält er eine Kopie des Haupt-Repository auf seinem Rechner. Auf technischer Ebene gibt es zwischen dem lokalen und dem Repository auf dem Server keinen Unterschied, jedoch beinhaltet das Master-Reposi</w:t>
      </w:r>
      <w:r w:rsidR="00DB7E9F">
        <w:rPr>
          <w:color w:val="000000"/>
          <w:szCs w:val="24"/>
        </w:rPr>
        <w:t>t</w:t>
      </w:r>
      <w:r w:rsidRPr="00F01490">
        <w:rPr>
          <w:color w:val="000000"/>
          <w:szCs w:val="24"/>
        </w:rPr>
        <w:t>ory den Hauptentwicklungszweig.</w:t>
      </w:r>
      <w:r>
        <w:rPr>
          <w:rStyle w:val="Funotenzeichen"/>
        </w:rPr>
        <w:footnoteReference w:id="69"/>
      </w:r>
    </w:p>
    <w:p w:rsidR="00A5408F" w:rsidRDefault="00A5408F" w:rsidP="00D8035E">
      <w:pPr>
        <w:rPr>
          <w:color w:val="000000"/>
          <w:szCs w:val="24"/>
        </w:rPr>
      </w:pPr>
      <w:bookmarkStart w:id="178" w:name="_CTVK001148110e6c13f4a58b91f36745f1e14f9"/>
      <w:bookmarkStart w:id="179" w:name="_CTVK001b14d0114ef5e402495c82254a0830c31"/>
      <w:r w:rsidRPr="00A5408F">
        <w:rPr>
          <w:color w:val="000000"/>
          <w:szCs w:val="24"/>
        </w:rPr>
        <w:t xml:space="preserve">Bei </w:t>
      </w:r>
      <w:proofErr w:type="spellStart"/>
      <w:r w:rsidRPr="00A5408F">
        <w:rPr>
          <w:color w:val="000000"/>
          <w:szCs w:val="24"/>
        </w:rPr>
        <w:t>Git</w:t>
      </w:r>
      <w:proofErr w:type="spellEnd"/>
      <w:r w:rsidRPr="00A5408F">
        <w:rPr>
          <w:color w:val="000000"/>
          <w:szCs w:val="24"/>
        </w:rPr>
        <w:t xml:space="preserve"> existieren wie bei anderen Versionsverwaltungen auch </w:t>
      </w:r>
      <w:proofErr w:type="spellStart"/>
      <w:r w:rsidRPr="00A5408F">
        <w:rPr>
          <w:color w:val="000000"/>
          <w:szCs w:val="24"/>
        </w:rPr>
        <w:t>Branches</w:t>
      </w:r>
      <w:proofErr w:type="spellEnd"/>
      <w:r w:rsidRPr="00A5408F">
        <w:rPr>
          <w:color w:val="000000"/>
          <w:szCs w:val="24"/>
        </w:rPr>
        <w:t xml:space="preserve"> und Tags. Der Hauptentwicklungszweig heißt hier jedoch Master. Die Besonde</w:t>
      </w:r>
      <w:r w:rsidRPr="00A5408F">
        <w:rPr>
          <w:color w:val="000000"/>
          <w:szCs w:val="24"/>
        </w:rPr>
        <w:t>r</w:t>
      </w:r>
      <w:r w:rsidRPr="00A5408F">
        <w:rPr>
          <w:color w:val="000000"/>
          <w:szCs w:val="24"/>
        </w:rPr>
        <w:t xml:space="preserve">heit von </w:t>
      </w:r>
      <w:proofErr w:type="spellStart"/>
      <w:r w:rsidRPr="00A5408F">
        <w:rPr>
          <w:color w:val="000000"/>
          <w:szCs w:val="24"/>
        </w:rPr>
        <w:t>Git</w:t>
      </w:r>
      <w:proofErr w:type="spellEnd"/>
      <w:r w:rsidRPr="00A5408F">
        <w:rPr>
          <w:color w:val="000000"/>
          <w:szCs w:val="24"/>
        </w:rPr>
        <w:t xml:space="preserve"> liegt darin, dass jeder Entwickler zusätzlich zu seinem eigenen Repository noch einen eigenen Entwicklungszweig erhält und dieser Zweig kann an ein anderes Repository übermittelt werden.</w:t>
      </w:r>
      <w:bookmarkEnd w:id="178"/>
      <w:r>
        <w:rPr>
          <w:rStyle w:val="Funotenzeichen"/>
        </w:rPr>
        <w:footnoteReference w:id="70"/>
      </w:r>
    </w:p>
    <w:p w:rsidR="00A600CE" w:rsidRDefault="00A600CE" w:rsidP="00D8035E">
      <w:pPr>
        <w:rPr>
          <w:color w:val="000000"/>
          <w:szCs w:val="24"/>
        </w:rPr>
      </w:pPr>
      <w:r w:rsidRPr="00A600CE">
        <w:rPr>
          <w:color w:val="000000"/>
          <w:szCs w:val="24"/>
        </w:rPr>
        <w:lastRenderedPageBreak/>
        <w:t>Bei den meisten ausgeführten Operationen werden zumeist Dateien benötigt, welche lokal auf dem Rechner vorhanden sind. Somit entfällt die meiste Zeit die</w:t>
      </w:r>
      <w:r>
        <w:rPr>
          <w:color w:val="000000"/>
          <w:szCs w:val="24"/>
        </w:rPr>
        <w:t xml:space="preserve"> Kommunikation mit einem anderen</w:t>
      </w:r>
      <w:r w:rsidRPr="00A600CE">
        <w:rPr>
          <w:color w:val="000000"/>
          <w:szCs w:val="24"/>
        </w:rPr>
        <w:t xml:space="preserve"> Rechner über ein Netzwerk und Wa</w:t>
      </w:r>
      <w:r w:rsidRPr="00A600CE">
        <w:rPr>
          <w:color w:val="000000"/>
          <w:szCs w:val="24"/>
        </w:rPr>
        <w:t>r</w:t>
      </w:r>
      <w:r w:rsidRPr="00A600CE">
        <w:rPr>
          <w:color w:val="000000"/>
          <w:szCs w:val="24"/>
        </w:rPr>
        <w:t xml:space="preserve">tezeiten, welche von einem Netzwerk normalerweise verursacht werden. Dadurch ermöglicht </w:t>
      </w:r>
      <w:proofErr w:type="spellStart"/>
      <w:r w:rsidRPr="00A600CE">
        <w:rPr>
          <w:color w:val="000000"/>
          <w:szCs w:val="24"/>
        </w:rPr>
        <w:t>Git</w:t>
      </w:r>
      <w:proofErr w:type="spellEnd"/>
      <w:r w:rsidRPr="00A600CE">
        <w:rPr>
          <w:color w:val="000000"/>
          <w:szCs w:val="24"/>
        </w:rPr>
        <w:t xml:space="preserve"> eine viel schnellere Arbeitsweise gegenüber zentr</w:t>
      </w:r>
      <w:r w:rsidRPr="00A600CE">
        <w:rPr>
          <w:color w:val="000000"/>
          <w:szCs w:val="24"/>
        </w:rPr>
        <w:t>a</w:t>
      </w:r>
      <w:r w:rsidRPr="00A600CE">
        <w:rPr>
          <w:color w:val="000000"/>
          <w:szCs w:val="24"/>
        </w:rPr>
        <w:t>len Versionsverwaltungen, denn die gesamte Historie eines Projekts befindet sich ebenfalls auf dem lokalen Rechner und ermöglicht ein viel schnelleres Arbeiten ohne Verzögerungen.</w:t>
      </w:r>
      <w:bookmarkEnd w:id="179"/>
      <w:r>
        <w:rPr>
          <w:rStyle w:val="Funotenzeichen"/>
        </w:rPr>
        <w:footnoteReference w:id="71"/>
      </w:r>
    </w:p>
    <w:p w:rsidR="002E6B25" w:rsidRDefault="002E6B25" w:rsidP="00D8035E">
      <w:pPr>
        <w:rPr>
          <w:color w:val="000000"/>
          <w:szCs w:val="24"/>
        </w:rPr>
      </w:pPr>
      <w:bookmarkStart w:id="182" w:name="_CTVK002c159b9c003984f8293771fb43c72d072"/>
      <w:r w:rsidRPr="002E6B25">
        <w:rPr>
          <w:szCs w:val="24"/>
        </w:rPr>
        <w:t xml:space="preserve">Dateien können sich in drei verschiedenen Zuständen befinden. Die erste Form heißt </w:t>
      </w:r>
      <w:proofErr w:type="spellStart"/>
      <w:r w:rsidRPr="002E6B25">
        <w:rPr>
          <w:szCs w:val="24"/>
        </w:rPr>
        <w:t>Mod</w:t>
      </w:r>
      <w:r w:rsidR="002D23CD">
        <w:rPr>
          <w:szCs w:val="24"/>
        </w:rPr>
        <w:t>i</w:t>
      </w:r>
      <w:r w:rsidRPr="002E6B25">
        <w:rPr>
          <w:szCs w:val="24"/>
        </w:rPr>
        <w:t>fied</w:t>
      </w:r>
      <w:proofErr w:type="spellEnd"/>
      <w:r w:rsidRPr="002E6B25">
        <w:rPr>
          <w:szCs w:val="24"/>
        </w:rPr>
        <w:t xml:space="preserve">. Dies ist der Zustand wenn eine Änderung noch nicht in die lokale Datenbank aufgenommen wurde. Der zweite Zustand wird </w:t>
      </w:r>
      <w:proofErr w:type="spellStart"/>
      <w:r w:rsidRPr="002E6B25">
        <w:rPr>
          <w:szCs w:val="24"/>
        </w:rPr>
        <w:t>Staged</w:t>
      </w:r>
      <w:proofErr w:type="spellEnd"/>
      <w:r w:rsidRPr="002E6B25">
        <w:rPr>
          <w:szCs w:val="24"/>
        </w:rPr>
        <w:t xml:space="preserve"> genannt und tritt ein wenn eine Änderung für den nächsten Commit vorg</w:t>
      </w:r>
      <w:r w:rsidRPr="002E6B25">
        <w:rPr>
          <w:szCs w:val="24"/>
        </w:rPr>
        <w:t>e</w:t>
      </w:r>
      <w:r w:rsidRPr="002E6B25">
        <w:rPr>
          <w:szCs w:val="24"/>
        </w:rPr>
        <w:t xml:space="preserve">merkt wurde. Der letzte der drei Zustände ist der </w:t>
      </w:r>
      <w:proofErr w:type="spellStart"/>
      <w:r w:rsidRPr="002E6B25">
        <w:rPr>
          <w:szCs w:val="24"/>
        </w:rPr>
        <w:t>Committed</w:t>
      </w:r>
      <w:proofErr w:type="spellEnd"/>
      <w:r w:rsidRPr="002E6B25">
        <w:rPr>
          <w:szCs w:val="24"/>
        </w:rPr>
        <w:t>-Zustand. Dieser ist erreicht, wenn die Änderung</w:t>
      </w:r>
      <w:r w:rsidR="00B06DDA">
        <w:rPr>
          <w:szCs w:val="24"/>
        </w:rPr>
        <w:t>en</w:t>
      </w:r>
      <w:r w:rsidRPr="002E6B25">
        <w:rPr>
          <w:szCs w:val="24"/>
        </w:rPr>
        <w:t xml:space="preserve"> in einer neuen Version festgehalten </w:t>
      </w:r>
      <w:r w:rsidR="00B06DDA">
        <w:rPr>
          <w:szCs w:val="24"/>
        </w:rPr>
        <w:t>wu</w:t>
      </w:r>
      <w:r w:rsidR="00B06DDA">
        <w:rPr>
          <w:szCs w:val="24"/>
        </w:rPr>
        <w:t>r</w:t>
      </w:r>
      <w:r w:rsidR="00B06DDA">
        <w:rPr>
          <w:szCs w:val="24"/>
        </w:rPr>
        <w:t>den</w:t>
      </w:r>
      <w:r w:rsidRPr="002E6B25">
        <w:rPr>
          <w:szCs w:val="24"/>
        </w:rPr>
        <w:t>.</w:t>
      </w:r>
      <w:r w:rsidRPr="002E6B25">
        <w:rPr>
          <w:szCs w:val="24"/>
        </w:rPr>
        <w:br/>
        <w:t xml:space="preserve">Aus diesen wiederum leiten sich die drei Hauptbereiche ab, die man in einem Projekt in </w:t>
      </w:r>
      <w:proofErr w:type="spellStart"/>
      <w:r w:rsidRPr="002E6B25">
        <w:rPr>
          <w:szCs w:val="24"/>
        </w:rPr>
        <w:t>Gi</w:t>
      </w:r>
      <w:r w:rsidR="0076449B">
        <w:rPr>
          <w:szCs w:val="24"/>
        </w:rPr>
        <w:t>t</w:t>
      </w:r>
      <w:proofErr w:type="spellEnd"/>
      <w:r w:rsidR="0076449B">
        <w:rPr>
          <w:szCs w:val="24"/>
        </w:rPr>
        <w:t xml:space="preserve"> verwendet. Das </w:t>
      </w:r>
      <w:proofErr w:type="spellStart"/>
      <w:r w:rsidR="0076449B">
        <w:rPr>
          <w:szCs w:val="24"/>
        </w:rPr>
        <w:t>Git</w:t>
      </w:r>
      <w:proofErr w:type="spellEnd"/>
      <w:r w:rsidR="0076449B">
        <w:rPr>
          <w:szCs w:val="24"/>
        </w:rPr>
        <w:t>-Verzeichni</w:t>
      </w:r>
      <w:r w:rsidRPr="002E6B25">
        <w:rPr>
          <w:szCs w:val="24"/>
        </w:rPr>
        <w:t xml:space="preserve">s, die Working Area und die </w:t>
      </w:r>
      <w:proofErr w:type="spellStart"/>
      <w:r w:rsidRPr="002E6B25">
        <w:rPr>
          <w:szCs w:val="24"/>
        </w:rPr>
        <w:t>Staging</w:t>
      </w:r>
      <w:proofErr w:type="spellEnd"/>
      <w:r w:rsidRPr="002E6B25">
        <w:rPr>
          <w:szCs w:val="24"/>
        </w:rPr>
        <w:t xml:space="preserve"> Area. Da es wichtige Metadaten und die lokale Datenbank enthält, ist das </w:t>
      </w:r>
      <w:proofErr w:type="spellStart"/>
      <w:r w:rsidRPr="002E6B25">
        <w:rPr>
          <w:szCs w:val="24"/>
        </w:rPr>
        <w:t>Git</w:t>
      </w:r>
      <w:proofErr w:type="spellEnd"/>
      <w:r w:rsidRPr="002E6B25">
        <w:rPr>
          <w:szCs w:val="24"/>
        </w:rPr>
        <w:t>-Verzeichnis gleichzustellen mit dem Repository. Die Working Area dient dazu</w:t>
      </w:r>
      <w:r>
        <w:rPr>
          <w:szCs w:val="24"/>
        </w:rPr>
        <w:t xml:space="preserve"> das gegenwärtige Projekt nach B</w:t>
      </w:r>
      <w:r w:rsidRPr="002E6B25">
        <w:rPr>
          <w:szCs w:val="24"/>
        </w:rPr>
        <w:t xml:space="preserve">elieben zu bearbeiten und zu modifizieren, weshalb es eine Version dieser beinhaltet. Die </w:t>
      </w:r>
      <w:proofErr w:type="spellStart"/>
      <w:r w:rsidRPr="002E6B25">
        <w:rPr>
          <w:szCs w:val="24"/>
        </w:rPr>
        <w:t>Staging</w:t>
      </w:r>
      <w:proofErr w:type="spellEnd"/>
      <w:r w:rsidRPr="002E6B25">
        <w:rPr>
          <w:szCs w:val="24"/>
        </w:rPr>
        <w:t xml:space="preserve"> Area enthält im Grunde nur eine Datei im Verzeichnis von </w:t>
      </w:r>
      <w:proofErr w:type="spellStart"/>
      <w:r w:rsidRPr="002E6B25">
        <w:rPr>
          <w:szCs w:val="24"/>
        </w:rPr>
        <w:t>Git</w:t>
      </w:r>
      <w:proofErr w:type="spellEnd"/>
      <w:r w:rsidRPr="002E6B25">
        <w:rPr>
          <w:szCs w:val="24"/>
        </w:rPr>
        <w:t>, welche den Inhalt des nächsten Commit bestimmt.</w:t>
      </w:r>
      <w:bookmarkEnd w:id="182"/>
      <w:r>
        <w:rPr>
          <w:rStyle w:val="Funotenzeichen"/>
        </w:rPr>
        <w:footnoteReference w:id="72"/>
      </w:r>
    </w:p>
    <w:p w:rsidR="002E6B25" w:rsidRPr="002E6B25" w:rsidRDefault="002E6B25" w:rsidP="002E6B25">
      <w:pPr>
        <w:spacing w:after="0"/>
        <w:rPr>
          <w:rFonts w:cs="Segoe UI"/>
          <w:color w:val="000000"/>
          <w:szCs w:val="24"/>
        </w:rPr>
      </w:pPr>
      <w:bookmarkStart w:id="184" w:name="_CTVK001410f00648f704ab9a0b12f8314699b1c"/>
      <w:bookmarkStart w:id="185" w:name="_CTVK001c159b9c003984f8293771fb43c72d072"/>
      <w:r w:rsidRPr="002E6B25">
        <w:rPr>
          <w:color w:val="000000"/>
          <w:szCs w:val="24"/>
        </w:rPr>
        <w:t xml:space="preserve">Dementsprechend würde ein Arbeitsablauf bei </w:t>
      </w:r>
      <w:proofErr w:type="spellStart"/>
      <w:r w:rsidRPr="002E6B25">
        <w:rPr>
          <w:color w:val="000000"/>
          <w:szCs w:val="24"/>
        </w:rPr>
        <w:t>Git</w:t>
      </w:r>
      <w:proofErr w:type="spellEnd"/>
      <w:r w:rsidRPr="002E6B25">
        <w:rPr>
          <w:color w:val="000000"/>
          <w:szCs w:val="24"/>
        </w:rPr>
        <w:t xml:space="preserve"> wie folgt aussehen:</w:t>
      </w:r>
    </w:p>
    <w:p w:rsidR="002E6B25" w:rsidRPr="002E6B25" w:rsidRDefault="002E6B25" w:rsidP="002E6B25">
      <w:pPr>
        <w:spacing w:after="0"/>
        <w:rPr>
          <w:rFonts w:cs="Segoe UI"/>
          <w:color w:val="000000"/>
          <w:szCs w:val="24"/>
        </w:rPr>
      </w:pPr>
    </w:p>
    <w:p w:rsidR="002E6B25" w:rsidRPr="002E6B25" w:rsidRDefault="002E6B25" w:rsidP="002E6B25">
      <w:pPr>
        <w:rPr>
          <w:rFonts w:cs="Times New Roman"/>
          <w:szCs w:val="24"/>
        </w:rPr>
      </w:pPr>
      <w:r w:rsidRPr="002E6B25">
        <w:rPr>
          <w:color w:val="000000"/>
          <w:szCs w:val="24"/>
        </w:rPr>
        <w:t xml:space="preserve">Zunächst wird durch einen </w:t>
      </w:r>
      <w:proofErr w:type="spellStart"/>
      <w:r w:rsidRPr="002E6B25">
        <w:rPr>
          <w:color w:val="000000"/>
          <w:szCs w:val="24"/>
        </w:rPr>
        <w:t>Checkout</w:t>
      </w:r>
      <w:proofErr w:type="spellEnd"/>
      <w:r w:rsidRPr="002E6B25">
        <w:rPr>
          <w:color w:val="000000"/>
          <w:szCs w:val="24"/>
        </w:rPr>
        <w:t xml:space="preserve"> eine </w:t>
      </w:r>
      <w:r w:rsidR="00935E2A">
        <w:rPr>
          <w:color w:val="000000"/>
          <w:szCs w:val="24"/>
        </w:rPr>
        <w:t>Version der zu bearbeitenden D</w:t>
      </w:r>
      <w:r w:rsidR="00935E2A">
        <w:rPr>
          <w:color w:val="000000"/>
          <w:szCs w:val="24"/>
        </w:rPr>
        <w:t>a</w:t>
      </w:r>
      <w:r w:rsidRPr="002E6B25">
        <w:rPr>
          <w:color w:val="000000"/>
          <w:szCs w:val="24"/>
        </w:rPr>
        <w:t>tei oder Dateien in die Working Area k</w:t>
      </w:r>
      <w:r w:rsidR="00935E2A">
        <w:rPr>
          <w:color w:val="000000"/>
          <w:szCs w:val="24"/>
        </w:rPr>
        <w:t>opiert. Diese werden bis zum g</w:t>
      </w:r>
      <w:r w:rsidR="00935E2A">
        <w:rPr>
          <w:color w:val="000000"/>
          <w:szCs w:val="24"/>
        </w:rPr>
        <w:t>e</w:t>
      </w:r>
      <w:r w:rsidRPr="002E6B25">
        <w:rPr>
          <w:color w:val="000000"/>
          <w:szCs w:val="24"/>
        </w:rPr>
        <w:t xml:space="preserve">wünschten Zustand bearbeitet. Als nächstes werden diese Änderungen in die </w:t>
      </w:r>
      <w:proofErr w:type="spellStart"/>
      <w:r w:rsidRPr="002E6B25">
        <w:rPr>
          <w:color w:val="000000"/>
          <w:szCs w:val="24"/>
        </w:rPr>
        <w:t>Staging</w:t>
      </w:r>
      <w:proofErr w:type="spellEnd"/>
      <w:r w:rsidRPr="002E6B25">
        <w:rPr>
          <w:color w:val="000000"/>
          <w:szCs w:val="24"/>
        </w:rPr>
        <w:t xml:space="preserve"> Area kopiert und somit für den nächsten Commit vorgemerkt. Zu g</w:t>
      </w:r>
      <w:r w:rsidRPr="002E6B25">
        <w:rPr>
          <w:color w:val="000000"/>
          <w:szCs w:val="24"/>
        </w:rPr>
        <w:t>u</w:t>
      </w:r>
      <w:r w:rsidRPr="002E6B25">
        <w:rPr>
          <w:color w:val="000000"/>
          <w:szCs w:val="24"/>
        </w:rPr>
        <w:lastRenderedPageBreak/>
        <w:t>ter Letzt werden diese Änderungen durch einen Commit dauerhaft in die D</w:t>
      </w:r>
      <w:r w:rsidRPr="002E6B25">
        <w:rPr>
          <w:color w:val="000000"/>
          <w:szCs w:val="24"/>
        </w:rPr>
        <w:t>a</w:t>
      </w:r>
      <w:r w:rsidRPr="002E6B25">
        <w:rPr>
          <w:color w:val="000000"/>
          <w:szCs w:val="24"/>
        </w:rPr>
        <w:t>tenbank aufgenommen.</w:t>
      </w:r>
      <w:bookmarkEnd w:id="184"/>
      <w:r>
        <w:rPr>
          <w:rStyle w:val="Funotenzeichen"/>
        </w:rPr>
        <w:footnoteReference w:id="73"/>
      </w:r>
    </w:p>
    <w:p w:rsidR="00876A92" w:rsidRDefault="00851F6B" w:rsidP="00876A92">
      <w:pPr>
        <w:pStyle w:val="berschrift3"/>
      </w:pPr>
      <w:bookmarkStart w:id="187" w:name="_Toc488923957"/>
      <w:bookmarkEnd w:id="185"/>
      <w:r>
        <w:t xml:space="preserve">Die </w:t>
      </w:r>
      <w:proofErr w:type="spellStart"/>
      <w:r>
        <w:t>Staging</w:t>
      </w:r>
      <w:proofErr w:type="spellEnd"/>
      <w:r>
        <w:t xml:space="preserve"> Area oder auch d</w:t>
      </w:r>
      <w:r w:rsidR="00876A92">
        <w:t>er Index</w:t>
      </w:r>
      <w:bookmarkEnd w:id="187"/>
    </w:p>
    <w:p w:rsidR="00093826" w:rsidRDefault="00093826" w:rsidP="00093826"/>
    <w:p w:rsidR="00093826" w:rsidRPr="00093826" w:rsidRDefault="005C22FA" w:rsidP="00093826">
      <w:r w:rsidRPr="005C22FA">
        <w:rPr>
          <w:szCs w:val="24"/>
        </w:rPr>
        <w:t xml:space="preserve">Inhaltlich verteilen sich die Dateien bei </w:t>
      </w:r>
      <w:proofErr w:type="spellStart"/>
      <w:r w:rsidRPr="005C22FA">
        <w:rPr>
          <w:szCs w:val="24"/>
        </w:rPr>
        <w:t>Git</w:t>
      </w:r>
      <w:proofErr w:type="spellEnd"/>
      <w:r w:rsidRPr="005C22FA">
        <w:rPr>
          <w:szCs w:val="24"/>
        </w:rPr>
        <w:t xml:space="preserve"> auf drei Ebenen. Diese sind der Working </w:t>
      </w:r>
      <w:proofErr w:type="spellStart"/>
      <w:r w:rsidRPr="005C22FA">
        <w:rPr>
          <w:szCs w:val="24"/>
        </w:rPr>
        <w:t>Tree</w:t>
      </w:r>
      <w:proofErr w:type="spellEnd"/>
      <w:r w:rsidRPr="005C22FA">
        <w:rPr>
          <w:szCs w:val="24"/>
        </w:rPr>
        <w:t xml:space="preserve">, der Index und das Repository. Dateien auf dem Working </w:t>
      </w:r>
      <w:proofErr w:type="spellStart"/>
      <w:r w:rsidRPr="005C22FA">
        <w:rPr>
          <w:szCs w:val="24"/>
        </w:rPr>
        <w:t>Tree</w:t>
      </w:r>
      <w:proofErr w:type="spellEnd"/>
      <w:r w:rsidRPr="005C22FA">
        <w:rPr>
          <w:szCs w:val="24"/>
        </w:rPr>
        <w:t xml:space="preserve"> sind gleichzustellen mit den Dateien eines privaten Arbeitsrechners, also ist das der Ort, auf dem man Änderungen lokal durchführt.</w:t>
      </w:r>
      <w:r w:rsidRPr="005C22FA">
        <w:rPr>
          <w:szCs w:val="24"/>
        </w:rPr>
        <w:br/>
        <w:t>Das Repository ist, wie schon oft erwähnt, ein Behälter der alle gespeiche</w:t>
      </w:r>
      <w:r w:rsidRPr="005C22FA">
        <w:rPr>
          <w:szCs w:val="24"/>
        </w:rPr>
        <w:t>r</w:t>
      </w:r>
      <w:r w:rsidRPr="005C22FA">
        <w:rPr>
          <w:szCs w:val="24"/>
        </w:rPr>
        <w:t>ten Änderungen enthält. Aus der Sammlung dieser Änderungen entsteht die Versionsgeschichte oder auch Änderungshistorie.</w:t>
      </w:r>
      <w:r w:rsidRPr="005C22FA">
        <w:rPr>
          <w:szCs w:val="24"/>
        </w:rPr>
        <w:br/>
        <w:t xml:space="preserve">Im Gegensatz zu vielen anderen Versionskontrollsystemen existiert bei </w:t>
      </w:r>
      <w:proofErr w:type="spellStart"/>
      <w:r w:rsidRPr="005C22FA">
        <w:rPr>
          <w:szCs w:val="24"/>
        </w:rPr>
        <w:t>Git</w:t>
      </w:r>
      <w:proofErr w:type="spellEnd"/>
      <w:r w:rsidRPr="005C22FA">
        <w:rPr>
          <w:szCs w:val="24"/>
        </w:rPr>
        <w:t xml:space="preserve"> eine dritte Ebene.</w:t>
      </w:r>
      <w:r w:rsidR="00851F6B">
        <w:rPr>
          <w:szCs w:val="24"/>
        </w:rPr>
        <w:t xml:space="preserve"> D</w:t>
      </w:r>
      <w:r w:rsidRPr="005C22FA">
        <w:rPr>
          <w:szCs w:val="24"/>
        </w:rPr>
        <w:t>er Index. Bei dieser Ebene handelt es sich um eine Zw</w:t>
      </w:r>
      <w:r w:rsidRPr="005C22FA">
        <w:rPr>
          <w:szCs w:val="24"/>
        </w:rPr>
        <w:t>i</w:t>
      </w:r>
      <w:r w:rsidRPr="005C22FA">
        <w:rPr>
          <w:szCs w:val="24"/>
        </w:rPr>
        <w:t xml:space="preserve">schenebene, welche sich zwischen dem Repository und dem Working </w:t>
      </w:r>
      <w:proofErr w:type="spellStart"/>
      <w:r w:rsidRPr="005C22FA">
        <w:rPr>
          <w:szCs w:val="24"/>
        </w:rPr>
        <w:t>Tree</w:t>
      </w:r>
      <w:proofErr w:type="spellEnd"/>
      <w:r w:rsidRPr="005C22FA">
        <w:rPr>
          <w:szCs w:val="24"/>
        </w:rPr>
        <w:t xml:space="preserve"> einordnet. Der Index dient dazu </w:t>
      </w:r>
      <w:proofErr w:type="spellStart"/>
      <w:r w:rsidRPr="005C22FA">
        <w:rPr>
          <w:szCs w:val="24"/>
        </w:rPr>
        <w:t>Commits</w:t>
      </w:r>
      <w:proofErr w:type="spellEnd"/>
      <w:r w:rsidRPr="005C22FA">
        <w:rPr>
          <w:szCs w:val="24"/>
        </w:rPr>
        <w:t xml:space="preserve"> vorzubereiten, so dass man nicht gezwungen ist alle Änderungen, welchen man an einer Datei vorgenommen hat, zwingend als Commit einchecken muss.</w:t>
      </w:r>
      <w:r w:rsidRPr="005C22FA">
        <w:rPr>
          <w:szCs w:val="24"/>
        </w:rPr>
        <w:br/>
        <w:t xml:space="preserve">Durch die </w:t>
      </w:r>
      <w:proofErr w:type="spellStart"/>
      <w:r w:rsidRPr="005C22FA">
        <w:rPr>
          <w:szCs w:val="24"/>
        </w:rPr>
        <w:t>Git</w:t>
      </w:r>
      <w:proofErr w:type="spellEnd"/>
      <w:r w:rsidRPr="005C22FA">
        <w:rPr>
          <w:szCs w:val="24"/>
        </w:rPr>
        <w:t xml:space="preserve">-Kommandos </w:t>
      </w:r>
      <w:proofErr w:type="spellStart"/>
      <w:r w:rsidRPr="00D77041">
        <w:rPr>
          <w:i/>
          <w:szCs w:val="24"/>
        </w:rPr>
        <w:t>add</w:t>
      </w:r>
      <w:proofErr w:type="spellEnd"/>
      <w:r w:rsidRPr="005C22FA">
        <w:rPr>
          <w:szCs w:val="24"/>
        </w:rPr>
        <w:t xml:space="preserve"> und </w:t>
      </w:r>
      <w:proofErr w:type="spellStart"/>
      <w:r w:rsidRPr="00D77041">
        <w:rPr>
          <w:i/>
          <w:szCs w:val="24"/>
        </w:rPr>
        <w:t>reset</w:t>
      </w:r>
      <w:proofErr w:type="spellEnd"/>
      <w:r w:rsidRPr="005C22FA">
        <w:rPr>
          <w:szCs w:val="24"/>
        </w:rPr>
        <w:t xml:space="preserve"> werden Änderungen zunächst auf den Index geladen bzw. vom Index entfernt. Erst durch einen </w:t>
      </w:r>
      <w:proofErr w:type="spellStart"/>
      <w:r w:rsidRPr="00D77041">
        <w:rPr>
          <w:i/>
          <w:szCs w:val="24"/>
        </w:rPr>
        <w:t>commit</w:t>
      </w:r>
      <w:proofErr w:type="spellEnd"/>
      <w:r w:rsidRPr="005C22FA">
        <w:rPr>
          <w:szCs w:val="24"/>
        </w:rPr>
        <w:t>-Befehl werden diese Änderungen in das Repository übertragen.</w:t>
      </w:r>
      <w:r>
        <w:rPr>
          <w:rStyle w:val="Funotenzeichen"/>
        </w:rPr>
        <w:footnoteReference w:id="74"/>
      </w:r>
    </w:p>
    <w:p w:rsidR="00053F13" w:rsidRDefault="00053F13" w:rsidP="00CA5903">
      <w:pPr>
        <w:pStyle w:val="berschrift2"/>
      </w:pPr>
      <w:bookmarkStart w:id="189" w:name="_Toc488923958"/>
      <w:r>
        <w:t>Funktionsweise</w:t>
      </w:r>
      <w:r w:rsidR="008A68B6">
        <w:t xml:space="preserve"> von </w:t>
      </w:r>
      <w:proofErr w:type="spellStart"/>
      <w:r w:rsidR="008A68B6">
        <w:t>Git</w:t>
      </w:r>
      <w:bookmarkEnd w:id="189"/>
      <w:proofErr w:type="spellEnd"/>
    </w:p>
    <w:p w:rsidR="00053F13" w:rsidRDefault="00053F13" w:rsidP="00CA5903">
      <w:pPr>
        <w:pStyle w:val="berschrift2"/>
      </w:pPr>
      <w:bookmarkStart w:id="190" w:name="_Toc488923959"/>
      <w:r>
        <w:t>Vorteile</w:t>
      </w:r>
      <w:r w:rsidR="008A68B6">
        <w:t xml:space="preserve"> von </w:t>
      </w:r>
      <w:proofErr w:type="spellStart"/>
      <w:r w:rsidR="008A68B6">
        <w:t>Git</w:t>
      </w:r>
      <w:bookmarkEnd w:id="190"/>
      <w:proofErr w:type="spellEnd"/>
    </w:p>
    <w:p w:rsidR="00D26D0A" w:rsidRDefault="00D26D0A" w:rsidP="00D26D0A"/>
    <w:p w:rsidR="00D26D0A" w:rsidRDefault="00BE1607" w:rsidP="00D26D0A">
      <w:proofErr w:type="spellStart"/>
      <w:r>
        <w:t>Git</w:t>
      </w:r>
      <w:proofErr w:type="spellEnd"/>
      <w:r>
        <w:t xml:space="preserve"> bietet gegenüber anderen Versionsverwaltungssystemen einige Vorteile.</w:t>
      </w:r>
    </w:p>
    <w:p w:rsidR="000F13A1" w:rsidRDefault="00797870" w:rsidP="00D26D0A">
      <w:pPr>
        <w:rPr>
          <w:color w:val="000000"/>
          <w:szCs w:val="24"/>
        </w:rPr>
      </w:pPr>
      <w:bookmarkStart w:id="191" w:name="_CTVK001d5037a82819a4a7582cc4b17eda14108"/>
      <w:bookmarkStart w:id="192" w:name="_CTVK0015e339e3a45dc464b9458dba82b26b60d"/>
      <w:r w:rsidRPr="00797870">
        <w:rPr>
          <w:color w:val="000000"/>
          <w:szCs w:val="24"/>
        </w:rPr>
        <w:t xml:space="preserve">Ein Vorteil ist das Arbeiten mit Entwicklungszweigen. Im Umgang mit </w:t>
      </w:r>
      <w:proofErr w:type="spellStart"/>
      <w:r w:rsidRPr="00797870">
        <w:rPr>
          <w:color w:val="000000"/>
          <w:szCs w:val="24"/>
        </w:rPr>
        <w:t>Git</w:t>
      </w:r>
      <w:proofErr w:type="spellEnd"/>
      <w:r w:rsidRPr="00797870">
        <w:rPr>
          <w:color w:val="000000"/>
          <w:szCs w:val="24"/>
        </w:rPr>
        <w:t xml:space="preserve"> können viele Entwickler gleichzeitig auf verteilten </w:t>
      </w:r>
      <w:proofErr w:type="spellStart"/>
      <w:r w:rsidRPr="00797870">
        <w:rPr>
          <w:color w:val="000000"/>
          <w:szCs w:val="24"/>
        </w:rPr>
        <w:t>Repositories</w:t>
      </w:r>
      <w:proofErr w:type="spellEnd"/>
      <w:r w:rsidRPr="00797870">
        <w:rPr>
          <w:color w:val="000000"/>
          <w:szCs w:val="24"/>
        </w:rPr>
        <w:t xml:space="preserve"> arbeiten. Dies führt zu vielen verschiedenen Entwicklungslinien. </w:t>
      </w:r>
      <w:proofErr w:type="spellStart"/>
      <w:r w:rsidRPr="00797870">
        <w:rPr>
          <w:color w:val="000000"/>
          <w:szCs w:val="24"/>
        </w:rPr>
        <w:t>Git</w:t>
      </w:r>
      <w:proofErr w:type="spellEnd"/>
      <w:r w:rsidRPr="00797870">
        <w:rPr>
          <w:color w:val="000000"/>
          <w:szCs w:val="24"/>
        </w:rPr>
        <w:t xml:space="preserve"> besitzt die Eigenschaft </w:t>
      </w:r>
      <w:r w:rsidRPr="00797870">
        <w:rPr>
          <w:color w:val="000000"/>
          <w:szCs w:val="24"/>
        </w:rPr>
        <w:lastRenderedPageBreak/>
        <w:t xml:space="preserve">diese verschiedenen Entwicklungslinien zusammenzuführen. Die Technik, die das bewerkstelligt nennt man </w:t>
      </w:r>
      <w:proofErr w:type="spellStart"/>
      <w:r w:rsidRPr="00797870">
        <w:rPr>
          <w:color w:val="000000"/>
          <w:szCs w:val="24"/>
        </w:rPr>
        <w:t>Merging</w:t>
      </w:r>
      <w:proofErr w:type="spellEnd"/>
      <w:r w:rsidRPr="00797870">
        <w:rPr>
          <w:color w:val="000000"/>
          <w:szCs w:val="24"/>
        </w:rPr>
        <w:t>.</w:t>
      </w:r>
      <w:bookmarkEnd w:id="191"/>
      <w:r>
        <w:rPr>
          <w:rStyle w:val="Funotenzeichen"/>
        </w:rPr>
        <w:footnoteReference w:id="75"/>
      </w:r>
    </w:p>
    <w:p w:rsidR="00797870" w:rsidRDefault="00797870" w:rsidP="00D26D0A">
      <w:pPr>
        <w:rPr>
          <w:color w:val="000000"/>
          <w:szCs w:val="24"/>
        </w:rPr>
      </w:pPr>
      <w:bookmarkStart w:id="194" w:name="_CTVK0018412701e93844c90879f705fa60e3172"/>
      <w:bookmarkStart w:id="195" w:name="_CTVK001e9bb58d57e7846e4948314088112c867"/>
      <w:bookmarkEnd w:id="192"/>
      <w:r w:rsidRPr="00797870">
        <w:rPr>
          <w:color w:val="000000"/>
          <w:szCs w:val="24"/>
        </w:rPr>
        <w:t xml:space="preserve">Eine weitere Besonderheit von </w:t>
      </w:r>
      <w:proofErr w:type="spellStart"/>
      <w:r w:rsidRPr="00797870">
        <w:rPr>
          <w:color w:val="000000"/>
          <w:szCs w:val="24"/>
        </w:rPr>
        <w:t>Git</w:t>
      </w:r>
      <w:proofErr w:type="spellEnd"/>
      <w:r w:rsidRPr="00797870">
        <w:rPr>
          <w:color w:val="000000"/>
          <w:szCs w:val="24"/>
        </w:rPr>
        <w:t xml:space="preserve"> ist die Anpassungsfähigkeit der Arbeitsa</w:t>
      </w:r>
      <w:r w:rsidRPr="00797870">
        <w:rPr>
          <w:color w:val="000000"/>
          <w:szCs w:val="24"/>
        </w:rPr>
        <w:t>b</w:t>
      </w:r>
      <w:r w:rsidRPr="00797870">
        <w:rPr>
          <w:color w:val="000000"/>
          <w:szCs w:val="24"/>
        </w:rPr>
        <w:t xml:space="preserve">läufe. Manch einer würde behaupten </w:t>
      </w:r>
      <w:proofErr w:type="spellStart"/>
      <w:r w:rsidRPr="00797870">
        <w:rPr>
          <w:color w:val="000000"/>
          <w:szCs w:val="24"/>
        </w:rPr>
        <w:t>Git</w:t>
      </w:r>
      <w:proofErr w:type="spellEnd"/>
      <w:r w:rsidRPr="00797870">
        <w:rPr>
          <w:color w:val="000000"/>
          <w:szCs w:val="24"/>
        </w:rPr>
        <w:t xml:space="preserve"> sei gar keine Versionsverwaltung</w:t>
      </w:r>
      <w:r w:rsidRPr="00797870">
        <w:rPr>
          <w:color w:val="000000"/>
          <w:szCs w:val="24"/>
        </w:rPr>
        <w:t>s</w:t>
      </w:r>
      <w:r w:rsidRPr="00797870">
        <w:rPr>
          <w:color w:val="000000"/>
          <w:szCs w:val="24"/>
        </w:rPr>
        <w:t>software, sondern eher ein Baukasten, aus dem man seine eigene Version</w:t>
      </w:r>
      <w:r w:rsidRPr="00797870">
        <w:rPr>
          <w:color w:val="000000"/>
          <w:szCs w:val="24"/>
        </w:rPr>
        <w:t>s</w:t>
      </w:r>
      <w:r w:rsidRPr="00797870">
        <w:rPr>
          <w:color w:val="000000"/>
          <w:szCs w:val="24"/>
        </w:rPr>
        <w:t xml:space="preserve">verwaltung zusammenfügen kann. Grund hierfür ist die Flexibilität von </w:t>
      </w:r>
      <w:proofErr w:type="spellStart"/>
      <w:r w:rsidRPr="00797870">
        <w:rPr>
          <w:color w:val="000000"/>
          <w:szCs w:val="24"/>
        </w:rPr>
        <w:t>Git</w:t>
      </w:r>
      <w:proofErr w:type="spellEnd"/>
      <w:r w:rsidRPr="00797870">
        <w:rPr>
          <w:color w:val="000000"/>
          <w:szCs w:val="24"/>
        </w:rPr>
        <w:t>. Es spielt keine Rolle ob es in einem agilen Team eingesetzt wird oder ob ein einzelner Entwickler es privat nutzen möchte. Selbst in einem internationalen Großprojekt mit mehreren Standortübergreifenden Teams können passende Arbeitsabläufe je nach Gebrauch ausgearbeitet werden.</w:t>
      </w:r>
      <w:bookmarkEnd w:id="194"/>
      <w:r>
        <w:rPr>
          <w:rStyle w:val="Funotenzeichen"/>
        </w:rPr>
        <w:footnoteReference w:id="76"/>
      </w:r>
    </w:p>
    <w:p w:rsidR="00797870" w:rsidRDefault="00797870" w:rsidP="00D26D0A">
      <w:pPr>
        <w:rPr>
          <w:color w:val="000000"/>
          <w:szCs w:val="24"/>
        </w:rPr>
      </w:pPr>
      <w:bookmarkStart w:id="197" w:name="_CTVK001fee8d0e961124029b6588f2c688d0f02"/>
      <w:bookmarkStart w:id="198" w:name="_CTVK0018b6113f9934d4bbe9d00d5560ada33e2"/>
      <w:bookmarkEnd w:id="195"/>
      <w:proofErr w:type="spellStart"/>
      <w:r w:rsidRPr="00797870">
        <w:rPr>
          <w:color w:val="000000"/>
          <w:szCs w:val="24"/>
        </w:rPr>
        <w:t>Git</w:t>
      </w:r>
      <w:proofErr w:type="spellEnd"/>
      <w:r w:rsidRPr="00797870">
        <w:rPr>
          <w:color w:val="000000"/>
          <w:szCs w:val="24"/>
        </w:rPr>
        <w:t xml:space="preserve"> ist ebenfalls eine Open-Source-Software und ermöglicht jedem, der das möchte, etwas zu der Software beizutragen. Wichtig ist hierbei, das Beitr</w:t>
      </w:r>
      <w:r w:rsidRPr="00797870">
        <w:rPr>
          <w:color w:val="000000"/>
          <w:szCs w:val="24"/>
        </w:rPr>
        <w:t>a</w:t>
      </w:r>
      <w:r w:rsidRPr="00797870">
        <w:rPr>
          <w:color w:val="000000"/>
          <w:szCs w:val="24"/>
        </w:rPr>
        <w:t xml:space="preserve">gen so reibungslos wie nur möglich zu gestalten. Das wird durch die verteilte Arbeitsweise ermöglicht. Jeder kann bei </w:t>
      </w:r>
      <w:proofErr w:type="spellStart"/>
      <w:r w:rsidRPr="00797870">
        <w:rPr>
          <w:color w:val="000000"/>
          <w:szCs w:val="24"/>
        </w:rPr>
        <w:t>Git</w:t>
      </w:r>
      <w:proofErr w:type="spellEnd"/>
      <w:r w:rsidRPr="00797870">
        <w:rPr>
          <w:color w:val="000000"/>
          <w:szCs w:val="24"/>
        </w:rPr>
        <w:t xml:space="preserve"> ein bereits bestehendes Projekt auf seinen lokalen Rechner kopieren, es nach Belieben weiterführen und die gemachten Änderungen wieder übergeben. Bei der zentralen Versionsko</w:t>
      </w:r>
      <w:r w:rsidRPr="00797870">
        <w:rPr>
          <w:color w:val="000000"/>
          <w:szCs w:val="24"/>
        </w:rPr>
        <w:t>n</w:t>
      </w:r>
      <w:r w:rsidRPr="00797870">
        <w:rPr>
          <w:color w:val="000000"/>
          <w:szCs w:val="24"/>
        </w:rPr>
        <w:t>trolle wird das durch verschiedene Lese –und schreibrechte erschwert.</w:t>
      </w:r>
      <w:bookmarkEnd w:id="197"/>
      <w:r>
        <w:rPr>
          <w:rStyle w:val="Funotenzeichen"/>
        </w:rPr>
        <w:footnoteReference w:id="77"/>
      </w:r>
    </w:p>
    <w:bookmarkEnd w:id="198"/>
    <w:p w:rsidR="00797870" w:rsidRDefault="00797870" w:rsidP="00D26D0A">
      <w:pPr>
        <w:rPr>
          <w:color w:val="000000"/>
          <w:szCs w:val="24"/>
        </w:rPr>
      </w:pPr>
      <w:r w:rsidRPr="00797870">
        <w:rPr>
          <w:color w:val="000000"/>
          <w:szCs w:val="24"/>
        </w:rPr>
        <w:t>Hohe Geschwindigkeit ist eine Eigenschaft, die jedes gute Softwarepr</w:t>
      </w:r>
      <w:r w:rsidRPr="00797870">
        <w:rPr>
          <w:color w:val="000000"/>
          <w:szCs w:val="24"/>
        </w:rPr>
        <w:t>o</w:t>
      </w:r>
      <w:r w:rsidRPr="00797870">
        <w:rPr>
          <w:color w:val="000000"/>
          <w:szCs w:val="24"/>
        </w:rPr>
        <w:t xml:space="preserve">gramm mit sich bringen muss. Auch hier kann </w:t>
      </w:r>
      <w:proofErr w:type="spellStart"/>
      <w:r w:rsidRPr="00797870">
        <w:rPr>
          <w:color w:val="000000"/>
          <w:szCs w:val="24"/>
        </w:rPr>
        <w:t>Git</w:t>
      </w:r>
      <w:proofErr w:type="spellEnd"/>
      <w:r w:rsidRPr="00797870">
        <w:rPr>
          <w:color w:val="000000"/>
          <w:szCs w:val="24"/>
        </w:rPr>
        <w:t xml:space="preserve"> überzeugen. Nicht nur das </w:t>
      </w:r>
      <w:proofErr w:type="spellStart"/>
      <w:r w:rsidRPr="00797870">
        <w:rPr>
          <w:color w:val="000000"/>
          <w:szCs w:val="24"/>
        </w:rPr>
        <w:t>Git</w:t>
      </w:r>
      <w:proofErr w:type="spellEnd"/>
      <w:r w:rsidRPr="00797870">
        <w:rPr>
          <w:color w:val="000000"/>
          <w:szCs w:val="24"/>
        </w:rPr>
        <w:t xml:space="preserve"> schnell ist, es bleibt auch schnell. Selbst wenn man zwischen Projekten wechselt, zwischen denen 200.000 </w:t>
      </w:r>
      <w:proofErr w:type="spellStart"/>
      <w:r w:rsidRPr="00797870">
        <w:rPr>
          <w:color w:val="000000"/>
          <w:szCs w:val="24"/>
        </w:rPr>
        <w:t>Commits</w:t>
      </w:r>
      <w:proofErr w:type="spellEnd"/>
      <w:r w:rsidRPr="00797870">
        <w:rPr>
          <w:color w:val="000000"/>
          <w:szCs w:val="24"/>
        </w:rPr>
        <w:t>, 40.000 veränderte Dateien und mehrere Jahre der Entwicklung liegen.</w:t>
      </w:r>
      <w:r>
        <w:rPr>
          <w:rStyle w:val="Funotenzeichen"/>
        </w:rPr>
        <w:footnoteReference w:id="78"/>
      </w:r>
    </w:p>
    <w:p w:rsidR="00D67F64" w:rsidRDefault="00D67F64" w:rsidP="00D26D0A">
      <w:pPr>
        <w:rPr>
          <w:color w:val="000000"/>
          <w:szCs w:val="24"/>
        </w:rPr>
      </w:pPr>
      <w:r w:rsidRPr="00D67F64">
        <w:rPr>
          <w:color w:val="000000"/>
          <w:szCs w:val="24"/>
        </w:rPr>
        <w:t xml:space="preserve">Ein schwerwiegender Verlust von Daten wird bei </w:t>
      </w:r>
      <w:proofErr w:type="spellStart"/>
      <w:r w:rsidRPr="00D67F64">
        <w:rPr>
          <w:color w:val="000000"/>
          <w:szCs w:val="24"/>
        </w:rPr>
        <w:t>Git</w:t>
      </w:r>
      <w:proofErr w:type="spellEnd"/>
      <w:r w:rsidRPr="00D67F64">
        <w:rPr>
          <w:color w:val="000000"/>
          <w:szCs w:val="24"/>
        </w:rPr>
        <w:t xml:space="preserve"> durch das Verteilen der Änderungshistorie auf viele verschiedene </w:t>
      </w:r>
      <w:proofErr w:type="spellStart"/>
      <w:r w:rsidRPr="00D67F64">
        <w:rPr>
          <w:color w:val="000000"/>
          <w:szCs w:val="24"/>
        </w:rPr>
        <w:t>Repositories</w:t>
      </w:r>
      <w:proofErr w:type="spellEnd"/>
      <w:r w:rsidRPr="00D67F64">
        <w:rPr>
          <w:color w:val="000000"/>
          <w:szCs w:val="24"/>
        </w:rPr>
        <w:t xml:space="preserve"> verhindert. Die Stru</w:t>
      </w:r>
      <w:r w:rsidRPr="00D67F64">
        <w:rPr>
          <w:color w:val="000000"/>
          <w:szCs w:val="24"/>
        </w:rPr>
        <w:t>k</w:t>
      </w:r>
      <w:r w:rsidRPr="00D67F64">
        <w:rPr>
          <w:color w:val="000000"/>
          <w:szCs w:val="24"/>
        </w:rPr>
        <w:t xml:space="preserve">tur innerhalb der </w:t>
      </w:r>
      <w:proofErr w:type="spellStart"/>
      <w:r w:rsidRPr="00D67F64">
        <w:rPr>
          <w:color w:val="000000"/>
          <w:szCs w:val="24"/>
        </w:rPr>
        <w:t>Repositories</w:t>
      </w:r>
      <w:proofErr w:type="spellEnd"/>
      <w:r w:rsidRPr="00D67F64">
        <w:rPr>
          <w:color w:val="000000"/>
          <w:szCs w:val="24"/>
        </w:rPr>
        <w:t xml:space="preserve"> sorgt dafür, dass der Inhalt auch Jahre später Verständnisproblemen entgegenwirkt. Ein ständig eingesetzter Hash-Wert </w:t>
      </w:r>
      <w:r w:rsidRPr="00D67F64">
        <w:rPr>
          <w:color w:val="000000"/>
          <w:szCs w:val="24"/>
        </w:rPr>
        <w:lastRenderedPageBreak/>
        <w:t xml:space="preserve">sorgt dafür, dass die Ordnung und die Echtheit der </w:t>
      </w:r>
      <w:proofErr w:type="spellStart"/>
      <w:r w:rsidRPr="00D67F64">
        <w:rPr>
          <w:color w:val="000000"/>
          <w:szCs w:val="24"/>
        </w:rPr>
        <w:t>Repositories</w:t>
      </w:r>
      <w:proofErr w:type="spellEnd"/>
      <w:r w:rsidRPr="00D67F64">
        <w:rPr>
          <w:color w:val="000000"/>
          <w:szCs w:val="24"/>
        </w:rPr>
        <w:t xml:space="preserve"> nicht durch Angriffe von außen beschädigt werden.</w:t>
      </w:r>
      <w:r>
        <w:rPr>
          <w:rStyle w:val="Funotenzeichen"/>
        </w:rPr>
        <w:footnoteReference w:id="79"/>
      </w:r>
    </w:p>
    <w:p w:rsidR="00B23A6A" w:rsidRDefault="00B23A6A" w:rsidP="00E21D6C">
      <w:pPr>
        <w:rPr>
          <w:color w:val="000000"/>
          <w:szCs w:val="24"/>
        </w:rPr>
      </w:pPr>
      <w:r w:rsidRPr="00B23A6A">
        <w:rPr>
          <w:color w:val="000000"/>
          <w:szCs w:val="24"/>
        </w:rPr>
        <w:t xml:space="preserve">Darüber hinaus sorgt die dezentrale Struktur von </w:t>
      </w:r>
      <w:proofErr w:type="spellStart"/>
      <w:r w:rsidRPr="00B23A6A">
        <w:rPr>
          <w:color w:val="000000"/>
          <w:szCs w:val="24"/>
        </w:rPr>
        <w:t>Git</w:t>
      </w:r>
      <w:proofErr w:type="spellEnd"/>
      <w:r w:rsidRPr="00B23A6A">
        <w:rPr>
          <w:color w:val="000000"/>
          <w:szCs w:val="24"/>
        </w:rPr>
        <w:t xml:space="preserve"> dafür, dass keine Net</w:t>
      </w:r>
      <w:r w:rsidRPr="00B23A6A">
        <w:rPr>
          <w:color w:val="000000"/>
          <w:szCs w:val="24"/>
        </w:rPr>
        <w:t>z</w:t>
      </w:r>
      <w:r w:rsidRPr="00B23A6A">
        <w:rPr>
          <w:color w:val="000000"/>
          <w:szCs w:val="24"/>
        </w:rPr>
        <w:t>werkverbindung zu einem zentralen Server notwendig ist um zu entwickeln. Dadurch kann, z.B. mit einem Laptop, jederzeit und an jedem Ort weiter en</w:t>
      </w:r>
      <w:r w:rsidRPr="00B23A6A">
        <w:rPr>
          <w:color w:val="000000"/>
          <w:szCs w:val="24"/>
        </w:rPr>
        <w:t>t</w:t>
      </w:r>
      <w:r w:rsidRPr="00B23A6A">
        <w:rPr>
          <w:color w:val="000000"/>
          <w:szCs w:val="24"/>
        </w:rPr>
        <w:t xml:space="preserve">wickelt werden. Lediglich das Übertragen der Änderungen auf das </w:t>
      </w:r>
      <w:r w:rsidR="00A94D8B">
        <w:rPr>
          <w:color w:val="000000"/>
          <w:szCs w:val="24"/>
        </w:rPr>
        <w:t>„zentrale“</w:t>
      </w:r>
      <w:r w:rsidRPr="00B23A6A">
        <w:rPr>
          <w:color w:val="000000"/>
          <w:szCs w:val="24"/>
        </w:rPr>
        <w:t xml:space="preserve"> Repository benötigt einen Online-Zugang.</w:t>
      </w:r>
      <w:r>
        <w:rPr>
          <w:rStyle w:val="Funotenzeichen"/>
        </w:rPr>
        <w:footnoteReference w:id="80"/>
      </w:r>
    </w:p>
    <w:p w:rsidR="00B23A6A" w:rsidRDefault="00B23A6A" w:rsidP="00E21D6C">
      <w:pPr>
        <w:rPr>
          <w:color w:val="000000"/>
          <w:szCs w:val="24"/>
        </w:rPr>
      </w:pPr>
      <w:r w:rsidRPr="00B23A6A">
        <w:rPr>
          <w:color w:val="000000"/>
          <w:szCs w:val="24"/>
        </w:rPr>
        <w:t xml:space="preserve">Dank einer großen Open-Source-Anhängerschaft von </w:t>
      </w:r>
      <w:proofErr w:type="spellStart"/>
      <w:r w:rsidRPr="00B23A6A">
        <w:rPr>
          <w:color w:val="000000"/>
          <w:szCs w:val="24"/>
        </w:rPr>
        <w:t>Git</w:t>
      </w:r>
      <w:proofErr w:type="spellEnd"/>
      <w:r w:rsidRPr="00B23A6A">
        <w:rPr>
          <w:color w:val="000000"/>
          <w:szCs w:val="24"/>
        </w:rPr>
        <w:t xml:space="preserve">, existieren neben der offiziellen Dokumentation, auch zahlreiche andere Hilfsmittel wie z.B. Anleitungen, Foren und Wikis, die den Anwender unter die Arme greifen. </w:t>
      </w:r>
      <w:proofErr w:type="spellStart"/>
      <w:r w:rsidRPr="00B23A6A">
        <w:rPr>
          <w:color w:val="000000"/>
          <w:szCs w:val="24"/>
        </w:rPr>
        <w:t>Git</w:t>
      </w:r>
      <w:proofErr w:type="spellEnd"/>
      <w:r w:rsidRPr="00B23A6A">
        <w:rPr>
          <w:color w:val="000000"/>
          <w:szCs w:val="24"/>
        </w:rPr>
        <w:t xml:space="preserve"> weist auch eine stark wachsende Plattform für Tools, Hosting-Plattformen und anderen hilfreichen </w:t>
      </w:r>
      <w:proofErr w:type="spellStart"/>
      <w:r w:rsidRPr="00B23A6A">
        <w:rPr>
          <w:color w:val="000000"/>
          <w:szCs w:val="24"/>
        </w:rPr>
        <w:t>Plug-ins</w:t>
      </w:r>
      <w:proofErr w:type="spellEnd"/>
      <w:r w:rsidRPr="00B23A6A">
        <w:rPr>
          <w:color w:val="000000"/>
          <w:szCs w:val="24"/>
        </w:rPr>
        <w:t xml:space="preserve"> für die Entwicklung auf.</w:t>
      </w:r>
      <w:r>
        <w:rPr>
          <w:rStyle w:val="Funotenzeichen"/>
        </w:rPr>
        <w:footnoteReference w:id="81"/>
      </w:r>
    </w:p>
    <w:p w:rsidR="009D353B" w:rsidRPr="009D353B" w:rsidRDefault="009D353B" w:rsidP="009D353B">
      <w:pPr>
        <w:pStyle w:val="berschrift2"/>
      </w:pPr>
      <w:bookmarkStart w:id="204" w:name="_Toc488923960"/>
      <w:r>
        <w:t xml:space="preserve">Nachteile von </w:t>
      </w:r>
      <w:proofErr w:type="spellStart"/>
      <w:r>
        <w:t>Git</w:t>
      </w:r>
      <w:bookmarkEnd w:id="204"/>
      <w:proofErr w:type="spellEnd"/>
    </w:p>
    <w:p w:rsidR="00CA5903" w:rsidRDefault="00053F13" w:rsidP="00CA5903">
      <w:pPr>
        <w:pStyle w:val="berschrift2"/>
      </w:pPr>
      <w:bookmarkStart w:id="205" w:name="_Toc488923961"/>
      <w:r>
        <w:t xml:space="preserve">Wichtige Begriffe innerhalb </w:t>
      </w:r>
      <w:r w:rsidR="008A68B6">
        <w:t>von Versionsverwaltungssystemen</w:t>
      </w:r>
      <w:bookmarkEnd w:id="205"/>
    </w:p>
    <w:p w:rsidR="00154E21" w:rsidRDefault="00154E21" w:rsidP="00154E21"/>
    <w:p w:rsidR="00154E21" w:rsidRDefault="00154E21" w:rsidP="00154E21">
      <w:r>
        <w:t xml:space="preserve">Nicht alle Begriffe, die </w:t>
      </w:r>
      <w:r w:rsidR="00222BD8">
        <w:t>unter</w:t>
      </w:r>
      <w:r>
        <w:t xml:space="preserve"> diesem Punkt angesprochen werden, werden auch im weiteren Verlauf dieser Arbeit gebraucht. Jedoch schadet es nicht diese zu kennen um sie evtl. für die Unterstützung in anderen Projekten ei</w:t>
      </w:r>
      <w:r>
        <w:t>n</w:t>
      </w:r>
      <w:r>
        <w:t>zusetzen.</w:t>
      </w:r>
    </w:p>
    <w:p w:rsidR="002F0316" w:rsidRPr="002F0316" w:rsidRDefault="002F0316" w:rsidP="002F0316">
      <w:pPr>
        <w:pStyle w:val="Beschriftung"/>
        <w:keepNext/>
        <w:rPr>
          <w:b/>
        </w:rPr>
      </w:pPr>
      <w:bookmarkStart w:id="206" w:name="_Toc487813217"/>
      <w:r w:rsidRPr="002F0316">
        <w:rPr>
          <w:b/>
        </w:rPr>
        <w:t xml:space="preserve">Tabelle </w:t>
      </w:r>
      <w:r w:rsidRPr="002F0316">
        <w:rPr>
          <w:b/>
        </w:rPr>
        <w:fldChar w:fldCharType="begin"/>
      </w:r>
      <w:r w:rsidRPr="002F0316">
        <w:rPr>
          <w:b/>
        </w:rPr>
        <w:instrText xml:space="preserve"> SEQ Tabelle \* ARABIC </w:instrText>
      </w:r>
      <w:r w:rsidRPr="002F0316">
        <w:rPr>
          <w:b/>
        </w:rPr>
        <w:fldChar w:fldCharType="separate"/>
      </w:r>
      <w:r w:rsidR="00B47F79">
        <w:rPr>
          <w:b/>
          <w:noProof/>
        </w:rPr>
        <w:t>1</w:t>
      </w:r>
      <w:r w:rsidRPr="002F0316">
        <w:rPr>
          <w:b/>
        </w:rPr>
        <w:fldChar w:fldCharType="end"/>
      </w:r>
      <w:r w:rsidRPr="002F0316">
        <w:rPr>
          <w:b/>
        </w:rPr>
        <w:t xml:space="preserve"> - Grundlegende Begriffe</w:t>
      </w:r>
      <w:bookmarkEnd w:id="206"/>
      <w:r w:rsidR="00D36BD5">
        <w:rPr>
          <w:rStyle w:val="Funotenzeichen"/>
          <w:b/>
        </w:rPr>
        <w:footnoteReference w:id="82"/>
      </w:r>
    </w:p>
    <w:tbl>
      <w:tblPr>
        <w:tblStyle w:val="Tabellenraster"/>
        <w:tblW w:w="0" w:type="auto"/>
        <w:tblLook w:val="04A0" w:firstRow="1" w:lastRow="0" w:firstColumn="1" w:lastColumn="0" w:noHBand="0" w:noVBand="1"/>
      </w:tblPr>
      <w:tblGrid>
        <w:gridCol w:w="1951"/>
        <w:gridCol w:w="6408"/>
      </w:tblGrid>
      <w:tr w:rsidR="00963152" w:rsidTr="002F0316">
        <w:tc>
          <w:tcPr>
            <w:tcW w:w="1951" w:type="dxa"/>
          </w:tcPr>
          <w:p w:rsidR="00963152" w:rsidRDefault="00963152" w:rsidP="00154E21">
            <w:r>
              <w:t>Repository:</w:t>
            </w:r>
          </w:p>
        </w:tc>
        <w:tc>
          <w:tcPr>
            <w:tcW w:w="6408" w:type="dxa"/>
          </w:tcPr>
          <w:p w:rsidR="00963152" w:rsidRDefault="00963152" w:rsidP="00963152">
            <w:r>
              <w:t xml:space="preserve">Das Repository ist eine Datenbank, in der bei </w:t>
            </w:r>
            <w:proofErr w:type="spellStart"/>
            <w:r>
              <w:t>Git</w:t>
            </w:r>
            <w:proofErr w:type="spellEnd"/>
            <w:r>
              <w:t>, Änd</w:t>
            </w:r>
            <w:r>
              <w:t>e</w:t>
            </w:r>
            <w:r>
              <w:t xml:space="preserve">rungen als </w:t>
            </w:r>
            <w:proofErr w:type="spellStart"/>
            <w:r>
              <w:t>Commits</w:t>
            </w:r>
            <w:proofErr w:type="spellEnd"/>
            <w:r>
              <w:t xml:space="preserve"> gespeichert werden.</w:t>
            </w:r>
          </w:p>
          <w:p w:rsidR="00963152" w:rsidRDefault="00963152" w:rsidP="00154E21"/>
        </w:tc>
      </w:tr>
      <w:tr w:rsidR="00963152" w:rsidTr="002F0316">
        <w:tc>
          <w:tcPr>
            <w:tcW w:w="1951" w:type="dxa"/>
          </w:tcPr>
          <w:p w:rsidR="00963152" w:rsidRDefault="00963152" w:rsidP="00154E21">
            <w:r>
              <w:t xml:space="preserve">Working </w:t>
            </w:r>
            <w:proofErr w:type="spellStart"/>
            <w:r>
              <w:t>Tree</w:t>
            </w:r>
            <w:proofErr w:type="spellEnd"/>
            <w:r>
              <w:t>:</w:t>
            </w:r>
          </w:p>
        </w:tc>
        <w:tc>
          <w:tcPr>
            <w:tcW w:w="6408" w:type="dxa"/>
          </w:tcPr>
          <w:p w:rsidR="00963152" w:rsidRDefault="00963152" w:rsidP="00963152">
            <w:r>
              <w:t>Die Ebene auf der man arbeitet um Änderungen an D</w:t>
            </w:r>
            <w:r>
              <w:t>a</w:t>
            </w:r>
            <w:r>
              <w:t>teien vorzunehmen.</w:t>
            </w:r>
          </w:p>
        </w:tc>
      </w:tr>
      <w:tr w:rsidR="00963152" w:rsidTr="002F0316">
        <w:tc>
          <w:tcPr>
            <w:tcW w:w="1951" w:type="dxa"/>
          </w:tcPr>
          <w:p w:rsidR="00963152" w:rsidRDefault="00963152" w:rsidP="00154E21">
            <w:r>
              <w:t>Commit:</w:t>
            </w:r>
          </w:p>
        </w:tc>
        <w:tc>
          <w:tcPr>
            <w:tcW w:w="6408" w:type="dxa"/>
          </w:tcPr>
          <w:p w:rsidR="00963152" w:rsidRDefault="00963152" w:rsidP="00963152">
            <w:r>
              <w:t xml:space="preserve">Veränderungen an Dateien oder neue Dateien werden im </w:t>
            </w:r>
            <w:r>
              <w:lastRenderedPageBreak/>
              <w:t xml:space="preserve">Repository als Commit gespeichert. </w:t>
            </w:r>
            <w:proofErr w:type="spellStart"/>
            <w:r>
              <w:t>Commits</w:t>
            </w:r>
            <w:proofErr w:type="spellEnd"/>
            <w:r>
              <w:t xml:space="preserve"> enthalten auch Informationen zu den gemachten Veränderungen wie z.B. Datum, Uhrzeit, Autor und eine Nachricht (Co</w:t>
            </w:r>
            <w:r>
              <w:t>m</w:t>
            </w:r>
            <w:r>
              <w:t>mit Message), welche die gemachten Veränderungen b</w:t>
            </w:r>
            <w:r>
              <w:t>e</w:t>
            </w:r>
            <w:r>
              <w:t>schreibt.</w:t>
            </w:r>
          </w:p>
        </w:tc>
      </w:tr>
      <w:tr w:rsidR="00963152" w:rsidTr="002F0316">
        <w:tc>
          <w:tcPr>
            <w:tcW w:w="1951" w:type="dxa"/>
          </w:tcPr>
          <w:p w:rsidR="00963152" w:rsidRDefault="006C318A" w:rsidP="00154E21">
            <w:r>
              <w:lastRenderedPageBreak/>
              <w:t>HEAD</w:t>
            </w:r>
            <w:r w:rsidR="002F0316">
              <w:t>:</w:t>
            </w:r>
          </w:p>
        </w:tc>
        <w:tc>
          <w:tcPr>
            <w:tcW w:w="6408" w:type="dxa"/>
          </w:tcPr>
          <w:p w:rsidR="00963152" w:rsidRDefault="006C318A" w:rsidP="006C318A">
            <w:r>
              <w:t>Referenz auf den letzten durchgeführten Commit und den entsprechenden Entwicklungszweig. Bildet den Kopf oder die Spitze eines Entwicklungsstrangs.</w:t>
            </w:r>
          </w:p>
        </w:tc>
      </w:tr>
      <w:tr w:rsidR="006C318A" w:rsidTr="002F0316">
        <w:tc>
          <w:tcPr>
            <w:tcW w:w="1951" w:type="dxa"/>
          </w:tcPr>
          <w:p w:rsidR="006C318A" w:rsidRDefault="006C318A" w:rsidP="00154E21">
            <w:r>
              <w:t>SHA-1</w:t>
            </w:r>
            <w:r w:rsidR="002F0316">
              <w:t>:</w:t>
            </w:r>
          </w:p>
        </w:tc>
        <w:tc>
          <w:tcPr>
            <w:tcW w:w="6408" w:type="dxa"/>
          </w:tcPr>
          <w:p w:rsidR="006C318A" w:rsidRDefault="006C318A" w:rsidP="006C318A">
            <w:r>
              <w:t xml:space="preserve">Durch den </w:t>
            </w:r>
            <w:r w:rsidRPr="00D77041">
              <w:rPr>
                <w:i/>
              </w:rPr>
              <w:t xml:space="preserve">Secure Hash </w:t>
            </w:r>
            <w:proofErr w:type="spellStart"/>
            <w:r w:rsidRPr="00D77041">
              <w:rPr>
                <w:i/>
              </w:rPr>
              <w:t>Algorithm</w:t>
            </w:r>
            <w:proofErr w:type="spellEnd"/>
            <w:r>
              <w:t xml:space="preserve"> wird eine Prüfsumme erstellt, welche 160 Bit lang ist. Dies entspricht 40 hex</w:t>
            </w:r>
            <w:r>
              <w:t>a</w:t>
            </w:r>
            <w:r>
              <w:t xml:space="preserve">dezimalzahlen. </w:t>
            </w:r>
            <w:r w:rsidR="00D77041">
              <w:t>Diese Prüfsumme kann beliebigen digit</w:t>
            </w:r>
            <w:r w:rsidR="00D77041">
              <w:t>a</w:t>
            </w:r>
            <w:r w:rsidR="00D77041">
              <w:t xml:space="preserve">len Zahlen zugeordnet werden. In </w:t>
            </w:r>
            <w:proofErr w:type="spellStart"/>
            <w:r w:rsidR="00D77041">
              <w:t>Git</w:t>
            </w:r>
            <w:proofErr w:type="spellEnd"/>
            <w:r w:rsidR="00D77041">
              <w:t xml:space="preserve"> werden alle </w:t>
            </w:r>
            <w:proofErr w:type="spellStart"/>
            <w:r w:rsidR="00D77041">
              <w:t>Co</w:t>
            </w:r>
            <w:r w:rsidR="00D77041">
              <w:t>m</w:t>
            </w:r>
            <w:r w:rsidR="00D77041">
              <w:t>mits</w:t>
            </w:r>
            <w:proofErr w:type="spellEnd"/>
            <w:r w:rsidR="00D77041">
              <w:t xml:space="preserve"> den nach ihnen zugeordnetem Hash-Wert benannt. (Commit-ID). Dieser Wert errechnet sich aus dem Inhalt und den Metadaten des </w:t>
            </w:r>
            <w:proofErr w:type="spellStart"/>
            <w:r w:rsidR="00D77041">
              <w:t>Commits</w:t>
            </w:r>
            <w:proofErr w:type="spellEnd"/>
            <w:r w:rsidR="00D77041">
              <w:t xml:space="preserve"> und ist dementspr</w:t>
            </w:r>
            <w:r w:rsidR="00D77041">
              <w:t>e</w:t>
            </w:r>
            <w:r w:rsidR="00D77041">
              <w:t>chend inhaltsabhängig.</w:t>
            </w:r>
          </w:p>
        </w:tc>
      </w:tr>
      <w:tr w:rsidR="00D77041" w:rsidTr="002F0316">
        <w:tc>
          <w:tcPr>
            <w:tcW w:w="1951" w:type="dxa"/>
          </w:tcPr>
          <w:p w:rsidR="00D77041" w:rsidRDefault="00D77041" w:rsidP="00154E21">
            <w:proofErr w:type="spellStart"/>
            <w:r>
              <w:t>Staging</w:t>
            </w:r>
            <w:proofErr w:type="spellEnd"/>
            <w:r>
              <w:t xml:space="preserve"> Area/ Index</w:t>
            </w:r>
            <w:r w:rsidR="002F0316">
              <w:t>:</w:t>
            </w:r>
          </w:p>
        </w:tc>
        <w:tc>
          <w:tcPr>
            <w:tcW w:w="6408" w:type="dxa"/>
          </w:tcPr>
          <w:p w:rsidR="00117516" w:rsidRDefault="00D77041" w:rsidP="006C318A">
            <w:r>
              <w:t xml:space="preserve">Zwischenebene zwischen dem Working </w:t>
            </w:r>
            <w:proofErr w:type="spellStart"/>
            <w:r>
              <w:t>Tree</w:t>
            </w:r>
            <w:proofErr w:type="spellEnd"/>
            <w:r>
              <w:t xml:space="preserve"> und dem Repository, welcher benutzt wird um einen</w:t>
            </w:r>
            <w:r w:rsidR="00117516">
              <w:t xml:space="preserve"> C</w:t>
            </w:r>
            <w:r>
              <w:t>ommit vo</w:t>
            </w:r>
            <w:r>
              <w:t>r</w:t>
            </w:r>
            <w:r>
              <w:t>zubereiten. Der Index weist darauf hin, welche Änderu</w:t>
            </w:r>
            <w:r>
              <w:t>n</w:t>
            </w:r>
            <w:r>
              <w:t xml:space="preserve">gen </w:t>
            </w:r>
            <w:r w:rsidR="00117516">
              <w:t>an welcher Datei als Commit vorbereitet werden.</w:t>
            </w:r>
          </w:p>
        </w:tc>
      </w:tr>
      <w:tr w:rsidR="00117516" w:rsidTr="002F0316">
        <w:tc>
          <w:tcPr>
            <w:tcW w:w="1951" w:type="dxa"/>
          </w:tcPr>
          <w:p w:rsidR="00117516" w:rsidRDefault="00117516" w:rsidP="00154E21">
            <w:proofErr w:type="spellStart"/>
            <w:r>
              <w:t>Clone</w:t>
            </w:r>
            <w:proofErr w:type="spellEnd"/>
            <w:r w:rsidR="002F0316">
              <w:t>:</w:t>
            </w:r>
          </w:p>
        </w:tc>
        <w:tc>
          <w:tcPr>
            <w:tcW w:w="6408" w:type="dxa"/>
          </w:tcPr>
          <w:p w:rsidR="00117516" w:rsidRDefault="00117516" w:rsidP="006C318A">
            <w:r>
              <w:t xml:space="preserve">Ein </w:t>
            </w:r>
            <w:proofErr w:type="spellStart"/>
            <w:r>
              <w:t>Clone</w:t>
            </w:r>
            <w:proofErr w:type="spellEnd"/>
            <w:r>
              <w:t xml:space="preserve"> ist eine Kopie eines </w:t>
            </w:r>
            <w:proofErr w:type="spellStart"/>
            <w:r>
              <w:t>Repositorys</w:t>
            </w:r>
            <w:proofErr w:type="spellEnd"/>
            <w:r>
              <w:t xml:space="preserve">, welcher alle Daten und auch </w:t>
            </w:r>
            <w:proofErr w:type="spellStart"/>
            <w:r>
              <w:t>Commits</w:t>
            </w:r>
            <w:proofErr w:type="spellEnd"/>
            <w:r>
              <w:t xml:space="preserve"> enthält, die darin abgelegt wu</w:t>
            </w:r>
            <w:r>
              <w:t>r</w:t>
            </w:r>
            <w:r>
              <w:t>den.</w:t>
            </w:r>
          </w:p>
        </w:tc>
      </w:tr>
      <w:tr w:rsidR="00117516" w:rsidTr="002F0316">
        <w:tc>
          <w:tcPr>
            <w:tcW w:w="1951" w:type="dxa"/>
          </w:tcPr>
          <w:p w:rsidR="00117516" w:rsidRDefault="00117516" w:rsidP="00154E21">
            <w:proofErr w:type="spellStart"/>
            <w:r>
              <w:t>Branch</w:t>
            </w:r>
            <w:proofErr w:type="spellEnd"/>
            <w:r w:rsidR="002F0316">
              <w:t>:</w:t>
            </w:r>
          </w:p>
        </w:tc>
        <w:tc>
          <w:tcPr>
            <w:tcW w:w="6408" w:type="dxa"/>
          </w:tcPr>
          <w:p w:rsidR="00117516" w:rsidRDefault="00117516" w:rsidP="006C318A">
            <w:r>
              <w:t xml:space="preserve">Ein </w:t>
            </w:r>
            <w:proofErr w:type="spellStart"/>
            <w:r>
              <w:t>Branch</w:t>
            </w:r>
            <w:proofErr w:type="spellEnd"/>
            <w:r>
              <w:t xml:space="preserve"> ist ein Entwicklungszweig in </w:t>
            </w:r>
            <w:proofErr w:type="spellStart"/>
            <w:r>
              <w:t>Git</w:t>
            </w:r>
            <w:proofErr w:type="spellEnd"/>
            <w:r>
              <w:t>. Entwic</w:t>
            </w:r>
            <w:r>
              <w:t>k</w:t>
            </w:r>
            <w:r>
              <w:t>lungszweige werden verwendet um Releases vorzubere</w:t>
            </w:r>
            <w:r>
              <w:t>i</w:t>
            </w:r>
            <w:r>
              <w:t>ten, Bugs zu fixen oder neue Features zu entwickel</w:t>
            </w:r>
            <w:r w:rsidR="00362673">
              <w:t xml:space="preserve">n. Verschiedene </w:t>
            </w:r>
            <w:proofErr w:type="spellStart"/>
            <w:r w:rsidR="00362673">
              <w:t>Branches</w:t>
            </w:r>
            <w:proofErr w:type="spellEnd"/>
            <w:r w:rsidR="00362673">
              <w:t xml:space="preserve"> können auch zusammengeführt werden. Dieser Vorgang wird als </w:t>
            </w:r>
            <w:proofErr w:type="spellStart"/>
            <w:r w:rsidR="00362673" w:rsidRPr="00362673">
              <w:rPr>
                <w:i/>
              </w:rPr>
              <w:t>merge</w:t>
            </w:r>
            <w:proofErr w:type="spellEnd"/>
            <w:r w:rsidR="00362673">
              <w:t xml:space="preserve"> beschrieben, also das „Verschmelzen“. Die </w:t>
            </w:r>
            <w:proofErr w:type="spellStart"/>
            <w:r w:rsidR="00362673">
              <w:t>Branches</w:t>
            </w:r>
            <w:proofErr w:type="spellEnd"/>
            <w:r w:rsidR="00362673">
              <w:t xml:space="preserve"> und das </w:t>
            </w:r>
            <w:proofErr w:type="spellStart"/>
            <w:r w:rsidR="00362673">
              <w:t>Merging</w:t>
            </w:r>
            <w:proofErr w:type="spellEnd"/>
            <w:r w:rsidR="00362673">
              <w:t xml:space="preserve"> g</w:t>
            </w:r>
            <w:r w:rsidR="00362673">
              <w:t>e</w:t>
            </w:r>
            <w:r w:rsidR="00362673">
              <w:t xml:space="preserve">hören zu den wichtigsten Merkmalen von </w:t>
            </w:r>
            <w:proofErr w:type="spellStart"/>
            <w:r w:rsidR="00362673">
              <w:t>Git</w:t>
            </w:r>
            <w:proofErr w:type="spellEnd"/>
            <w:r w:rsidR="00362673">
              <w:t>.</w:t>
            </w:r>
          </w:p>
        </w:tc>
      </w:tr>
      <w:tr w:rsidR="00365DE7" w:rsidTr="002F0316">
        <w:tc>
          <w:tcPr>
            <w:tcW w:w="1951" w:type="dxa"/>
          </w:tcPr>
          <w:p w:rsidR="00365DE7" w:rsidRPr="002F0316" w:rsidRDefault="002F0316" w:rsidP="00154E21">
            <w:r w:rsidRPr="002F0316">
              <w:t>M</w:t>
            </w:r>
            <w:r w:rsidR="00365DE7" w:rsidRPr="002F0316">
              <w:t>aster</w:t>
            </w:r>
            <w:r w:rsidRPr="002F0316">
              <w:t>:</w:t>
            </w:r>
          </w:p>
        </w:tc>
        <w:tc>
          <w:tcPr>
            <w:tcW w:w="6408" w:type="dxa"/>
          </w:tcPr>
          <w:p w:rsidR="00365DE7" w:rsidRPr="00365DE7" w:rsidRDefault="00365DE7" w:rsidP="00CA53E5">
            <w:r>
              <w:t xml:space="preserve">Beim Arbeiten mit </w:t>
            </w:r>
            <w:proofErr w:type="spellStart"/>
            <w:r>
              <w:t>Git</w:t>
            </w:r>
            <w:proofErr w:type="spellEnd"/>
            <w:r>
              <w:t xml:space="preserve"> wird mindestens ein Entwicklung</w:t>
            </w:r>
            <w:r>
              <w:t>s</w:t>
            </w:r>
            <w:r>
              <w:t xml:space="preserve">zweig benötigt. Daher wird beim Erstellen eines neuen </w:t>
            </w:r>
            <w:proofErr w:type="spellStart"/>
            <w:r>
              <w:t>Repositorys</w:t>
            </w:r>
            <w:proofErr w:type="spellEnd"/>
            <w:r>
              <w:t xml:space="preserve"> automatisch ein </w:t>
            </w:r>
            <w:proofErr w:type="spellStart"/>
            <w:r>
              <w:t>Branch</w:t>
            </w:r>
            <w:proofErr w:type="spellEnd"/>
            <w:r>
              <w:t xml:space="preserve"> angelegt, welcher </w:t>
            </w:r>
            <w:r>
              <w:lastRenderedPageBreak/>
              <w:t xml:space="preserve">den Namen </w:t>
            </w:r>
            <w:proofErr w:type="spellStart"/>
            <w:r w:rsidRPr="00365DE7">
              <w:rPr>
                <w:i/>
              </w:rPr>
              <w:t>master</w:t>
            </w:r>
            <w:proofErr w:type="spellEnd"/>
            <w:r>
              <w:rPr>
                <w:i/>
              </w:rPr>
              <w:t xml:space="preserve"> </w:t>
            </w:r>
            <w:r>
              <w:t xml:space="preserve">trägt. Da aus technischer Sicht kein Unterschied zwischen den </w:t>
            </w:r>
            <w:proofErr w:type="spellStart"/>
            <w:r>
              <w:t>Branches</w:t>
            </w:r>
            <w:proofErr w:type="spellEnd"/>
            <w:r>
              <w:t xml:space="preserve"> besteht, kann dieser Zweig beliebig umbenannt oder auch gelöscht werden. Jedoch muss immer mindestens ein Entwicklungszweig be</w:t>
            </w:r>
            <w:r w:rsidR="001F37DA">
              <w:t xml:space="preserve">i der Arbeit mit </w:t>
            </w:r>
            <w:proofErr w:type="spellStart"/>
            <w:r w:rsidR="001F37DA">
              <w:t>Git</w:t>
            </w:r>
            <w:proofErr w:type="spellEnd"/>
            <w:r w:rsidR="001F37DA">
              <w:t xml:space="preserve"> </w:t>
            </w:r>
            <w:r w:rsidR="00CA53E5">
              <w:t>vorhanden sein</w:t>
            </w:r>
            <w:r w:rsidR="00A52361">
              <w:t>.</w:t>
            </w:r>
          </w:p>
        </w:tc>
      </w:tr>
      <w:tr w:rsidR="00DB2EB8" w:rsidTr="002F0316">
        <w:tc>
          <w:tcPr>
            <w:tcW w:w="1951" w:type="dxa"/>
          </w:tcPr>
          <w:p w:rsidR="00DB2EB8" w:rsidRPr="00DB2EB8" w:rsidRDefault="00DB2EB8" w:rsidP="00154E21">
            <w:r w:rsidRPr="00DB2EB8">
              <w:lastRenderedPageBreak/>
              <w:t>Tag</w:t>
            </w:r>
            <w:r w:rsidR="002F0316">
              <w:t>:</w:t>
            </w:r>
          </w:p>
        </w:tc>
        <w:tc>
          <w:tcPr>
            <w:tcW w:w="6408" w:type="dxa"/>
          </w:tcPr>
          <w:p w:rsidR="00DB2EB8" w:rsidRDefault="00DB2EB8" w:rsidP="00DB2EB8">
            <w:r>
              <w:t xml:space="preserve">Kennzeichnungen für besonders wichtige </w:t>
            </w:r>
            <w:proofErr w:type="spellStart"/>
            <w:r>
              <w:t>Commits</w:t>
            </w:r>
            <w:proofErr w:type="spellEnd"/>
            <w:r>
              <w:t>. Mö</w:t>
            </w:r>
            <w:r>
              <w:t>g</w:t>
            </w:r>
            <w:r>
              <w:t>liche Kennzeichnungen sind Metadaten.</w:t>
            </w:r>
          </w:p>
        </w:tc>
      </w:tr>
    </w:tbl>
    <w:p w:rsidR="00EE6F23" w:rsidRDefault="00AB7AAD" w:rsidP="00EE6F23">
      <w:pPr>
        <w:pStyle w:val="berschrift2"/>
      </w:pPr>
      <w:bookmarkStart w:id="207" w:name="_Toc488923962"/>
      <w:proofErr w:type="spellStart"/>
      <w:r>
        <w:t>Branch</w:t>
      </w:r>
      <w:r w:rsidR="00CF7730">
        <w:t>ing</w:t>
      </w:r>
      <w:proofErr w:type="spellEnd"/>
      <w:r w:rsidR="00CF7730">
        <w:t xml:space="preserve"> und </w:t>
      </w:r>
      <w:proofErr w:type="spellStart"/>
      <w:r w:rsidR="00CF7730">
        <w:t>Merging</w:t>
      </w:r>
      <w:bookmarkEnd w:id="207"/>
      <w:proofErr w:type="spellEnd"/>
    </w:p>
    <w:p w:rsidR="009616AF" w:rsidRPr="009616AF" w:rsidRDefault="009616AF" w:rsidP="009616AF"/>
    <w:p w:rsidR="00F64745" w:rsidRDefault="00F64745" w:rsidP="00EE6F23">
      <w:pPr>
        <w:rPr>
          <w:szCs w:val="24"/>
        </w:rPr>
      </w:pPr>
      <w:bookmarkStart w:id="208" w:name="_CTVK0010a5a663890664875958982c57e79ec90"/>
      <w:r w:rsidRPr="00F64745">
        <w:rPr>
          <w:szCs w:val="24"/>
        </w:rPr>
        <w:t xml:space="preserve">Eines der wichtigsten Bestandteile von </w:t>
      </w:r>
      <w:proofErr w:type="spellStart"/>
      <w:r w:rsidRPr="00F64745">
        <w:rPr>
          <w:szCs w:val="24"/>
        </w:rPr>
        <w:t>Git</w:t>
      </w:r>
      <w:proofErr w:type="spellEnd"/>
      <w:r w:rsidRPr="00F64745">
        <w:rPr>
          <w:szCs w:val="24"/>
        </w:rPr>
        <w:t xml:space="preserve"> sowie anderen Versionsverwa</w:t>
      </w:r>
      <w:r w:rsidRPr="00F64745">
        <w:rPr>
          <w:szCs w:val="24"/>
        </w:rPr>
        <w:t>l</w:t>
      </w:r>
      <w:r w:rsidRPr="00F64745">
        <w:rPr>
          <w:szCs w:val="24"/>
        </w:rPr>
        <w:t xml:space="preserve">tungssystemen ist das </w:t>
      </w:r>
      <w:proofErr w:type="spellStart"/>
      <w:r w:rsidRPr="00F64745">
        <w:rPr>
          <w:szCs w:val="24"/>
        </w:rPr>
        <w:t>Branching</w:t>
      </w:r>
      <w:proofErr w:type="spellEnd"/>
      <w:r w:rsidRPr="00F64745">
        <w:rPr>
          <w:szCs w:val="24"/>
        </w:rPr>
        <w:t xml:space="preserve">. Im VCS-Umfeld ist ein </w:t>
      </w:r>
      <w:proofErr w:type="spellStart"/>
      <w:r w:rsidRPr="00F64745">
        <w:rPr>
          <w:szCs w:val="24"/>
        </w:rPr>
        <w:t>Branch</w:t>
      </w:r>
      <w:proofErr w:type="spellEnd"/>
      <w:r w:rsidRPr="00F64745">
        <w:rPr>
          <w:szCs w:val="24"/>
        </w:rPr>
        <w:t xml:space="preserve"> nichts and</w:t>
      </w:r>
      <w:r w:rsidRPr="00F64745">
        <w:rPr>
          <w:szCs w:val="24"/>
        </w:rPr>
        <w:t>e</w:t>
      </w:r>
      <w:r w:rsidRPr="00F64745">
        <w:rPr>
          <w:szCs w:val="24"/>
        </w:rPr>
        <w:t>res als ein Entwicklungszweig. Diese ermöglichen eine Abzweigung von dem gegenwärtigen Stand der Entwicklung. Im Prinzip bedeu</w:t>
      </w:r>
      <w:r>
        <w:rPr>
          <w:szCs w:val="24"/>
        </w:rPr>
        <w:t>t</w:t>
      </w:r>
      <w:r w:rsidRPr="00F64745">
        <w:rPr>
          <w:szCs w:val="24"/>
        </w:rPr>
        <w:t>et das, dass der aktuelle Entwicklungsstand kopiert und auf einen neuen Zweig übertragen wird, auf dem dann weiter entwickelt werden kann ohne den Fortschritt eines anderen Zweiges zu verhindern.</w:t>
      </w:r>
      <w:bookmarkEnd w:id="208"/>
      <w:r>
        <w:rPr>
          <w:rStyle w:val="Funotenzeichen"/>
        </w:rPr>
        <w:footnoteReference w:id="83"/>
      </w:r>
    </w:p>
    <w:p w:rsidR="00770905" w:rsidRDefault="00770905" w:rsidP="00EE6F23">
      <w:pPr>
        <w:rPr>
          <w:szCs w:val="24"/>
        </w:rPr>
      </w:pPr>
      <w:r w:rsidRPr="00770905">
        <w:rPr>
          <w:szCs w:val="24"/>
        </w:rPr>
        <w:t xml:space="preserve">Die Ursprüngliche Idee zu </w:t>
      </w:r>
      <w:proofErr w:type="spellStart"/>
      <w:r w:rsidRPr="00770905">
        <w:rPr>
          <w:szCs w:val="24"/>
        </w:rPr>
        <w:t>Git</w:t>
      </w:r>
      <w:proofErr w:type="spellEnd"/>
      <w:r w:rsidRPr="00770905">
        <w:rPr>
          <w:szCs w:val="24"/>
        </w:rPr>
        <w:t xml:space="preserve"> kam von den Entwicklern des Linux-Kernels, welche über die ganze Welt verteilt arbeiten. Das Zusammenführen von ei</w:t>
      </w:r>
      <w:r w:rsidRPr="00770905">
        <w:rPr>
          <w:szCs w:val="24"/>
        </w:rPr>
        <w:t>n</w:t>
      </w:r>
      <w:r w:rsidRPr="00770905">
        <w:rPr>
          <w:szCs w:val="24"/>
        </w:rPr>
        <w:t>zelnen Beiträgen stellt einer der größten Herausforderungen für sie dar. Während das Verzweigen und Zusammenführen bei anderen Versionsve</w:t>
      </w:r>
      <w:r w:rsidRPr="00770905">
        <w:rPr>
          <w:szCs w:val="24"/>
        </w:rPr>
        <w:t>r</w:t>
      </w:r>
      <w:r w:rsidRPr="00770905">
        <w:rPr>
          <w:szCs w:val="24"/>
        </w:rPr>
        <w:t xml:space="preserve">waltungssystemen einer Ausnahmesituation entspricht und als Arbeit für Fortgeschrittene angesehen wird, ist </w:t>
      </w:r>
      <w:proofErr w:type="spellStart"/>
      <w:r w:rsidRPr="00770905">
        <w:rPr>
          <w:szCs w:val="24"/>
        </w:rPr>
        <w:t>Git</w:t>
      </w:r>
      <w:proofErr w:type="spellEnd"/>
      <w:r w:rsidRPr="00770905">
        <w:rPr>
          <w:szCs w:val="24"/>
        </w:rPr>
        <w:t xml:space="preserve"> so konzipiert, dass es das </w:t>
      </w:r>
      <w:proofErr w:type="spellStart"/>
      <w:r w:rsidRPr="00770905">
        <w:rPr>
          <w:szCs w:val="24"/>
        </w:rPr>
        <w:t>Branching</w:t>
      </w:r>
      <w:proofErr w:type="spellEnd"/>
      <w:r w:rsidRPr="00770905">
        <w:rPr>
          <w:szCs w:val="24"/>
        </w:rPr>
        <w:t xml:space="preserve"> und </w:t>
      </w:r>
      <w:proofErr w:type="spellStart"/>
      <w:r w:rsidRPr="00770905">
        <w:rPr>
          <w:szCs w:val="24"/>
        </w:rPr>
        <w:t>Merging</w:t>
      </w:r>
      <w:proofErr w:type="spellEnd"/>
      <w:r w:rsidRPr="00770905">
        <w:rPr>
          <w:szCs w:val="24"/>
        </w:rPr>
        <w:t xml:space="preserve"> so einfach wie nur möglich gestaltet. Die Versionen von Proje</w:t>
      </w:r>
      <w:r w:rsidRPr="00770905">
        <w:rPr>
          <w:szCs w:val="24"/>
        </w:rPr>
        <w:t>k</w:t>
      </w:r>
      <w:r w:rsidRPr="00770905">
        <w:rPr>
          <w:szCs w:val="24"/>
        </w:rPr>
        <w:t xml:space="preserve">ten werden auf den </w:t>
      </w:r>
      <w:proofErr w:type="spellStart"/>
      <w:r w:rsidRPr="00770905">
        <w:rPr>
          <w:szCs w:val="24"/>
        </w:rPr>
        <w:t>Branches</w:t>
      </w:r>
      <w:proofErr w:type="spellEnd"/>
      <w:r w:rsidRPr="00770905">
        <w:rPr>
          <w:szCs w:val="24"/>
        </w:rPr>
        <w:t xml:space="preserve"> als Punkte dargestellt und entstehen mit jedem einzelnen Commit. </w:t>
      </w:r>
      <w:proofErr w:type="spellStart"/>
      <w:r w:rsidRPr="00770905">
        <w:rPr>
          <w:szCs w:val="24"/>
        </w:rPr>
        <w:t>Git</w:t>
      </w:r>
      <w:proofErr w:type="spellEnd"/>
      <w:r w:rsidRPr="00770905">
        <w:rPr>
          <w:szCs w:val="24"/>
        </w:rPr>
        <w:t xml:space="preserve"> </w:t>
      </w:r>
      <w:proofErr w:type="spellStart"/>
      <w:r w:rsidRPr="00770905">
        <w:rPr>
          <w:szCs w:val="24"/>
        </w:rPr>
        <w:t>versioniert</w:t>
      </w:r>
      <w:proofErr w:type="spellEnd"/>
      <w:r w:rsidRPr="00770905">
        <w:rPr>
          <w:szCs w:val="24"/>
        </w:rPr>
        <w:t xml:space="preserve"> immer das gesamte Projekt. Somit zeigt ein Punkt immer die zusammengehörenden Versionen von einem Projekt an. Bei der Änderung einer Version durch zwei verschiedene Entwickler entst</w:t>
      </w:r>
      <w:r w:rsidRPr="00770905">
        <w:rPr>
          <w:szCs w:val="24"/>
        </w:rPr>
        <w:t>e</w:t>
      </w:r>
      <w:r w:rsidRPr="00770905">
        <w:rPr>
          <w:szCs w:val="24"/>
        </w:rPr>
        <w:t>hen dadurch zwei verschieden neue Versionen eines Projektes. Diese befi</w:t>
      </w:r>
      <w:r w:rsidRPr="00770905">
        <w:rPr>
          <w:szCs w:val="24"/>
        </w:rPr>
        <w:t>n</w:t>
      </w:r>
      <w:r w:rsidRPr="00770905">
        <w:rPr>
          <w:szCs w:val="24"/>
        </w:rPr>
        <w:t xml:space="preserve">den sich jeweils auf dem eigenen Repository und dem dazugehörigen </w:t>
      </w:r>
      <w:proofErr w:type="spellStart"/>
      <w:r w:rsidRPr="00770905">
        <w:rPr>
          <w:szCs w:val="24"/>
        </w:rPr>
        <w:t>Branch</w:t>
      </w:r>
      <w:proofErr w:type="spellEnd"/>
      <w:r w:rsidRPr="00770905">
        <w:rPr>
          <w:szCs w:val="24"/>
        </w:rPr>
        <w:t xml:space="preserve"> der Entwickler. Wenn nun die Entwickler die Änderungen des and</w:t>
      </w:r>
      <w:r w:rsidRPr="00770905">
        <w:rPr>
          <w:szCs w:val="24"/>
        </w:rPr>
        <w:t>e</w:t>
      </w:r>
      <w:r w:rsidRPr="00770905">
        <w:rPr>
          <w:szCs w:val="24"/>
        </w:rPr>
        <w:lastRenderedPageBreak/>
        <w:t xml:space="preserve">ren in ihre eigenen </w:t>
      </w:r>
      <w:proofErr w:type="spellStart"/>
      <w:r w:rsidRPr="00770905">
        <w:rPr>
          <w:szCs w:val="24"/>
        </w:rPr>
        <w:t>Repositories</w:t>
      </w:r>
      <w:proofErr w:type="spellEnd"/>
      <w:r w:rsidRPr="00770905">
        <w:rPr>
          <w:szCs w:val="24"/>
        </w:rPr>
        <w:t xml:space="preserve"> aufnehmen, werden diese durch </w:t>
      </w:r>
      <w:proofErr w:type="spellStart"/>
      <w:r w:rsidRPr="00770905">
        <w:rPr>
          <w:szCs w:val="24"/>
        </w:rPr>
        <w:t>Git</w:t>
      </w:r>
      <w:proofErr w:type="spellEnd"/>
      <w:r w:rsidRPr="00770905">
        <w:rPr>
          <w:szCs w:val="24"/>
        </w:rPr>
        <w:t xml:space="preserve"> z</w:t>
      </w:r>
      <w:r w:rsidRPr="00770905">
        <w:rPr>
          <w:szCs w:val="24"/>
        </w:rPr>
        <w:t>u</w:t>
      </w:r>
      <w:r w:rsidRPr="00770905">
        <w:rPr>
          <w:szCs w:val="24"/>
        </w:rPr>
        <w:t xml:space="preserve">sammengeführt und beide Entwickler erhalten die Änderungen des jeweils anderen. Diesen Vorgang wird als </w:t>
      </w:r>
      <w:proofErr w:type="spellStart"/>
      <w:r w:rsidRPr="00770905">
        <w:rPr>
          <w:szCs w:val="24"/>
        </w:rPr>
        <w:t>Merge</w:t>
      </w:r>
      <w:proofErr w:type="spellEnd"/>
      <w:r w:rsidRPr="00770905">
        <w:rPr>
          <w:szCs w:val="24"/>
        </w:rPr>
        <w:t>-Commit bezeichnet.</w:t>
      </w:r>
      <w:r>
        <w:rPr>
          <w:rStyle w:val="Funotenzeichen"/>
        </w:rPr>
        <w:footnoteReference w:id="84"/>
      </w:r>
    </w:p>
    <w:p w:rsidR="003308B4" w:rsidRDefault="003308B4" w:rsidP="00EE6F23">
      <w:proofErr w:type="spellStart"/>
      <w:r w:rsidRPr="00D46D74">
        <w:rPr>
          <w:szCs w:val="24"/>
        </w:rPr>
        <w:t>Branches</w:t>
      </w:r>
      <w:proofErr w:type="spellEnd"/>
      <w:r w:rsidRPr="00D46D74">
        <w:rPr>
          <w:szCs w:val="24"/>
        </w:rPr>
        <w:t xml:space="preserve"> sind wie parallele Ablauflinien der Entwicklung. Diese Linien kann man in mehrer</w:t>
      </w:r>
      <w:r>
        <w:rPr>
          <w:szCs w:val="24"/>
        </w:rPr>
        <w:t>e</w:t>
      </w:r>
      <w:r w:rsidRPr="00D46D74">
        <w:rPr>
          <w:szCs w:val="24"/>
        </w:rPr>
        <w:t xml:space="preserve"> Bahnen aufteilen, wo die </w:t>
      </w:r>
      <w:r w:rsidR="00CC3F63">
        <w:rPr>
          <w:szCs w:val="24"/>
        </w:rPr>
        <w:t xml:space="preserve">weiteren </w:t>
      </w:r>
      <w:r w:rsidRPr="00D46D74">
        <w:rPr>
          <w:szCs w:val="24"/>
        </w:rPr>
        <w:t>Entwicklungen ablaufen. Die Aufteilung in diese Bahnen ist jedoch reine Interpretationssache</w:t>
      </w:r>
      <w:r>
        <w:rPr>
          <w:szCs w:val="24"/>
        </w:rPr>
        <w:t xml:space="preserve"> und dient </w:t>
      </w:r>
      <w:r w:rsidR="005663F8">
        <w:rPr>
          <w:szCs w:val="24"/>
        </w:rPr>
        <w:t xml:space="preserve">einem </w:t>
      </w:r>
      <w:r>
        <w:rPr>
          <w:szCs w:val="24"/>
        </w:rPr>
        <w:t>besseren Verständnis</w:t>
      </w:r>
      <w:r w:rsidRPr="00D46D74">
        <w:rPr>
          <w:szCs w:val="24"/>
        </w:rPr>
        <w:t>.</w:t>
      </w:r>
      <w:r>
        <w:rPr>
          <w:rStyle w:val="Funotenzeichen"/>
        </w:rPr>
        <w:footnoteReference w:id="85"/>
      </w:r>
    </w:p>
    <w:p w:rsidR="002454F7" w:rsidRDefault="002454F7" w:rsidP="00EE6F23">
      <w:pPr>
        <w:rPr>
          <w:szCs w:val="24"/>
        </w:rPr>
      </w:pPr>
      <w:bookmarkStart w:id="212" w:name="_CTVK001f0d017772ac54fd5bfd5b3f2eda1ca63"/>
      <w:r w:rsidRPr="002454F7">
        <w:rPr>
          <w:szCs w:val="24"/>
        </w:rPr>
        <w:t xml:space="preserve">Der Hauptentwicklungszweig bei </w:t>
      </w:r>
      <w:proofErr w:type="spellStart"/>
      <w:r w:rsidRPr="002454F7">
        <w:rPr>
          <w:szCs w:val="24"/>
        </w:rPr>
        <w:t>Git</w:t>
      </w:r>
      <w:proofErr w:type="spellEnd"/>
      <w:r w:rsidRPr="002454F7">
        <w:rPr>
          <w:szCs w:val="24"/>
        </w:rPr>
        <w:t xml:space="preserve"> wird Ma</w:t>
      </w:r>
      <w:r w:rsidR="00F809C1">
        <w:rPr>
          <w:szCs w:val="24"/>
        </w:rPr>
        <w:t xml:space="preserve">ster genannt und entspricht </w:t>
      </w:r>
      <w:proofErr w:type="gramStart"/>
      <w:r w:rsidR="00F809C1">
        <w:rPr>
          <w:szCs w:val="24"/>
        </w:rPr>
        <w:t>in a</w:t>
      </w:r>
      <w:r w:rsidRPr="002454F7">
        <w:rPr>
          <w:szCs w:val="24"/>
        </w:rPr>
        <w:t>nderen</w:t>
      </w:r>
      <w:proofErr w:type="gramEnd"/>
      <w:r w:rsidRPr="002454F7">
        <w:rPr>
          <w:szCs w:val="24"/>
        </w:rPr>
        <w:t xml:space="preserve"> Versionskontrollsystem dem </w:t>
      </w:r>
      <w:proofErr w:type="spellStart"/>
      <w:r w:rsidRPr="002454F7">
        <w:rPr>
          <w:i/>
          <w:szCs w:val="24"/>
        </w:rPr>
        <w:t>trunk</w:t>
      </w:r>
      <w:proofErr w:type="spellEnd"/>
      <w:r w:rsidRPr="002454F7">
        <w:rPr>
          <w:i/>
          <w:szCs w:val="24"/>
        </w:rPr>
        <w:t>.</w:t>
      </w:r>
      <w:r w:rsidRPr="002454F7">
        <w:rPr>
          <w:szCs w:val="24"/>
        </w:rPr>
        <w:t xml:space="preserve"> Ein Beispiel hierfür ist Subvers</w:t>
      </w:r>
      <w:r>
        <w:rPr>
          <w:szCs w:val="24"/>
        </w:rPr>
        <w:t>i</w:t>
      </w:r>
      <w:r w:rsidRPr="002454F7">
        <w:rPr>
          <w:szCs w:val="24"/>
        </w:rPr>
        <w:t xml:space="preserve">on. Der aktuellste Commit eines </w:t>
      </w:r>
      <w:proofErr w:type="spellStart"/>
      <w:r w:rsidRPr="002454F7">
        <w:rPr>
          <w:szCs w:val="24"/>
        </w:rPr>
        <w:t>Branches</w:t>
      </w:r>
      <w:proofErr w:type="spellEnd"/>
      <w:r w:rsidRPr="002454F7">
        <w:rPr>
          <w:szCs w:val="24"/>
        </w:rPr>
        <w:t xml:space="preserve"> wird mit der Bezeichnung </w:t>
      </w:r>
      <w:r w:rsidRPr="00A96EF9">
        <w:rPr>
          <w:i/>
          <w:szCs w:val="24"/>
        </w:rPr>
        <w:t>HEAD</w:t>
      </w:r>
      <w:r w:rsidRPr="002454F7">
        <w:rPr>
          <w:szCs w:val="24"/>
        </w:rPr>
        <w:t xml:space="preserve"> versehen.</w:t>
      </w:r>
      <w:r w:rsidR="00624DFE">
        <w:rPr>
          <w:rStyle w:val="Funotenzeichen"/>
          <w:szCs w:val="24"/>
        </w:rPr>
        <w:footnoteReference w:id="86"/>
      </w:r>
      <w:r w:rsidR="00261A95">
        <w:rPr>
          <w:szCs w:val="24"/>
        </w:rPr>
        <w:t xml:space="preserve"> Das kleingeschriebene </w:t>
      </w:r>
      <w:proofErr w:type="spellStart"/>
      <w:r w:rsidR="00261A95" w:rsidRPr="00A96EF9">
        <w:rPr>
          <w:i/>
          <w:szCs w:val="24"/>
        </w:rPr>
        <w:t>head</w:t>
      </w:r>
      <w:proofErr w:type="spellEnd"/>
      <w:r w:rsidR="00261A95">
        <w:rPr>
          <w:szCs w:val="24"/>
        </w:rPr>
        <w:t xml:space="preserve"> hingegen existiert mehr als einmal zur selben Zeit und stellt eine Referenz zu einem anderen Commit dar, we</w:t>
      </w:r>
      <w:r w:rsidR="00261A95">
        <w:rPr>
          <w:szCs w:val="24"/>
        </w:rPr>
        <w:t>l</w:t>
      </w:r>
      <w:r w:rsidR="00261A95">
        <w:rPr>
          <w:szCs w:val="24"/>
        </w:rPr>
        <w:t>cher nicht derzeitig ausgecheckt worden ist.</w:t>
      </w:r>
      <w:r w:rsidR="00261A95">
        <w:rPr>
          <w:rStyle w:val="Funotenzeichen"/>
          <w:szCs w:val="24"/>
        </w:rPr>
        <w:footnoteReference w:id="87"/>
      </w:r>
      <w:r w:rsidR="00261A95">
        <w:rPr>
          <w:szCs w:val="24"/>
        </w:rPr>
        <w:br/>
      </w:r>
      <w:r w:rsidRPr="002454F7">
        <w:rPr>
          <w:szCs w:val="24"/>
        </w:rPr>
        <w:t xml:space="preserve">Darüber hinaus ermöglicht </w:t>
      </w:r>
      <w:proofErr w:type="spellStart"/>
      <w:r w:rsidRPr="002454F7">
        <w:rPr>
          <w:szCs w:val="24"/>
        </w:rPr>
        <w:t>Git</w:t>
      </w:r>
      <w:proofErr w:type="spellEnd"/>
      <w:r w:rsidRPr="002454F7">
        <w:rPr>
          <w:szCs w:val="24"/>
        </w:rPr>
        <w:t xml:space="preserve"> </w:t>
      </w:r>
      <w:proofErr w:type="spellStart"/>
      <w:r w:rsidRPr="002454F7">
        <w:rPr>
          <w:szCs w:val="24"/>
        </w:rPr>
        <w:t>mitzuverfolgen</w:t>
      </w:r>
      <w:proofErr w:type="spellEnd"/>
      <w:r w:rsidRPr="002454F7">
        <w:rPr>
          <w:szCs w:val="24"/>
        </w:rPr>
        <w:t>, wenn Änderungen an Zweigen vorgenommen wur</w:t>
      </w:r>
      <w:r>
        <w:rPr>
          <w:szCs w:val="24"/>
        </w:rPr>
        <w:t xml:space="preserve">den, die zu anderen </w:t>
      </w:r>
      <w:proofErr w:type="spellStart"/>
      <w:r>
        <w:rPr>
          <w:szCs w:val="24"/>
        </w:rPr>
        <w:t>Repositories</w:t>
      </w:r>
      <w:proofErr w:type="spellEnd"/>
      <w:r w:rsidRPr="002454F7">
        <w:rPr>
          <w:szCs w:val="24"/>
        </w:rPr>
        <w:t xml:space="preserve"> gehören. Dies wird durch Tracking-</w:t>
      </w:r>
      <w:proofErr w:type="spellStart"/>
      <w:r w:rsidRPr="002454F7">
        <w:rPr>
          <w:szCs w:val="24"/>
        </w:rPr>
        <w:t>Branches</w:t>
      </w:r>
      <w:proofErr w:type="spellEnd"/>
      <w:r w:rsidRPr="002454F7">
        <w:rPr>
          <w:szCs w:val="24"/>
        </w:rPr>
        <w:t xml:space="preserve"> ermöglicht. Diese fungieren als eine Art lokaler Cache für die durchgeführten Änderungen.</w:t>
      </w:r>
      <w:r w:rsidRPr="002454F7">
        <w:rPr>
          <w:szCs w:val="24"/>
        </w:rPr>
        <w:br/>
        <w:t>Eine Bearbeitung dieser Tracking-</w:t>
      </w:r>
      <w:proofErr w:type="spellStart"/>
      <w:r w:rsidRPr="002454F7">
        <w:rPr>
          <w:szCs w:val="24"/>
        </w:rPr>
        <w:t>Branches</w:t>
      </w:r>
      <w:proofErr w:type="spellEnd"/>
      <w:r w:rsidRPr="002454F7">
        <w:rPr>
          <w:szCs w:val="24"/>
        </w:rPr>
        <w:t xml:space="preserve"> ist nicht möglich, da diese von den lokalen Entwicklungszweigen abgezweigt sind.</w:t>
      </w:r>
      <w:bookmarkEnd w:id="212"/>
      <w:r>
        <w:rPr>
          <w:rStyle w:val="Funotenzeichen"/>
        </w:rPr>
        <w:footnoteReference w:id="88"/>
      </w:r>
    </w:p>
    <w:p w:rsidR="005663F8" w:rsidRDefault="005663F8" w:rsidP="005663F8">
      <w:pPr>
        <w:rPr>
          <w:szCs w:val="24"/>
        </w:rPr>
      </w:pPr>
      <w:bookmarkStart w:id="216" w:name="_CTVK0017028f79aa5e04c19a32b170072c59f64"/>
      <w:r w:rsidRPr="009A1738">
        <w:rPr>
          <w:szCs w:val="24"/>
        </w:rPr>
        <w:t xml:space="preserve">Entwicklungszweige und deren Zusammenführungen sind in </w:t>
      </w:r>
      <w:proofErr w:type="spellStart"/>
      <w:r w:rsidRPr="009A1738">
        <w:rPr>
          <w:szCs w:val="24"/>
        </w:rPr>
        <w:t>Git</w:t>
      </w:r>
      <w:proofErr w:type="spellEnd"/>
      <w:r w:rsidRPr="009A1738">
        <w:rPr>
          <w:szCs w:val="24"/>
        </w:rPr>
        <w:t xml:space="preserve"> wichtige Werkzeuge, welche alltäglich zum Einsatz kommen. </w:t>
      </w:r>
      <w:proofErr w:type="spellStart"/>
      <w:r w:rsidRPr="009A1738">
        <w:rPr>
          <w:szCs w:val="24"/>
        </w:rPr>
        <w:t>Git</w:t>
      </w:r>
      <w:proofErr w:type="spellEnd"/>
      <w:r w:rsidRPr="009A1738">
        <w:rPr>
          <w:szCs w:val="24"/>
        </w:rPr>
        <w:t xml:space="preserve"> bietet eine transp</w:t>
      </w:r>
      <w:r w:rsidRPr="009A1738">
        <w:rPr>
          <w:szCs w:val="24"/>
        </w:rPr>
        <w:t>a</w:t>
      </w:r>
      <w:r w:rsidRPr="009A1738">
        <w:rPr>
          <w:szCs w:val="24"/>
        </w:rPr>
        <w:t xml:space="preserve">rente Übersicht über die einzelnen </w:t>
      </w:r>
      <w:proofErr w:type="spellStart"/>
      <w:r w:rsidRPr="009A1738">
        <w:rPr>
          <w:szCs w:val="24"/>
        </w:rPr>
        <w:t>Branches</w:t>
      </w:r>
      <w:proofErr w:type="spellEnd"/>
      <w:r w:rsidRPr="009A1738">
        <w:rPr>
          <w:szCs w:val="24"/>
        </w:rPr>
        <w:t xml:space="preserve"> und gestaltet das </w:t>
      </w:r>
      <w:proofErr w:type="spellStart"/>
      <w:r w:rsidRPr="009A1738">
        <w:rPr>
          <w:szCs w:val="24"/>
        </w:rPr>
        <w:t>Merging</w:t>
      </w:r>
      <w:proofErr w:type="spellEnd"/>
      <w:r w:rsidRPr="009A1738">
        <w:rPr>
          <w:szCs w:val="24"/>
        </w:rPr>
        <w:t xml:space="preserve">, also das Verschmelzen der einzelnen </w:t>
      </w:r>
      <w:proofErr w:type="spellStart"/>
      <w:r w:rsidRPr="009A1738">
        <w:rPr>
          <w:szCs w:val="24"/>
        </w:rPr>
        <w:t>Branches</w:t>
      </w:r>
      <w:proofErr w:type="spellEnd"/>
      <w:r w:rsidRPr="009A1738">
        <w:rPr>
          <w:szCs w:val="24"/>
        </w:rPr>
        <w:t>, auf eine einfache, schnelle Art und Weise. Aufgrund dessen kommt es nicht selten vor, da</w:t>
      </w:r>
      <w:r>
        <w:rPr>
          <w:szCs w:val="24"/>
        </w:rPr>
        <w:t>s</w:t>
      </w:r>
      <w:r w:rsidRPr="009A1738">
        <w:rPr>
          <w:szCs w:val="24"/>
        </w:rPr>
        <w:t xml:space="preserve">s Entwickler öfter an einem Tag zahlreiche </w:t>
      </w:r>
      <w:proofErr w:type="spellStart"/>
      <w:r w:rsidRPr="009A1738">
        <w:rPr>
          <w:szCs w:val="24"/>
        </w:rPr>
        <w:t>Branches</w:t>
      </w:r>
      <w:proofErr w:type="spellEnd"/>
      <w:r w:rsidRPr="009A1738">
        <w:rPr>
          <w:szCs w:val="24"/>
        </w:rPr>
        <w:t xml:space="preserve"> erstellen, um dieses letztendlich wieder zusammenzuführen.</w:t>
      </w:r>
      <w:r>
        <w:rPr>
          <w:rStyle w:val="Funotenzeichen"/>
          <w:szCs w:val="24"/>
        </w:rPr>
        <w:footnoteReference w:id="89"/>
      </w:r>
    </w:p>
    <w:p w:rsidR="006A3FEB" w:rsidRDefault="006A3FEB" w:rsidP="005663F8">
      <w:pPr>
        <w:rPr>
          <w:color w:val="000000"/>
          <w:szCs w:val="24"/>
        </w:rPr>
      </w:pPr>
      <w:bookmarkStart w:id="218" w:name="_CTVK0015a75fe25036f4d9f8ba60d6c6ad0cdc7"/>
      <w:r w:rsidRPr="006A3FEB">
        <w:rPr>
          <w:color w:val="000000"/>
          <w:szCs w:val="24"/>
        </w:rPr>
        <w:lastRenderedPageBreak/>
        <w:t xml:space="preserve">Ob es nun darum geht etwas ausprobieren zu wollen, sich um einen </w:t>
      </w:r>
      <w:proofErr w:type="spellStart"/>
      <w:r w:rsidRPr="006A3FEB">
        <w:rPr>
          <w:color w:val="000000"/>
          <w:szCs w:val="24"/>
        </w:rPr>
        <w:t>Bugfix</w:t>
      </w:r>
      <w:proofErr w:type="spellEnd"/>
      <w:r w:rsidRPr="006A3FEB">
        <w:rPr>
          <w:color w:val="000000"/>
          <w:szCs w:val="24"/>
        </w:rPr>
        <w:t xml:space="preserve"> zu kümmern oder an einem neuen </w:t>
      </w:r>
      <w:proofErr w:type="spellStart"/>
      <w:r w:rsidRPr="006A3FEB">
        <w:rPr>
          <w:color w:val="000000"/>
          <w:szCs w:val="24"/>
        </w:rPr>
        <w:t>Fetaure</w:t>
      </w:r>
      <w:proofErr w:type="spellEnd"/>
      <w:r w:rsidRPr="006A3FEB">
        <w:rPr>
          <w:color w:val="000000"/>
          <w:szCs w:val="24"/>
        </w:rPr>
        <w:t xml:space="preserve"> herumzuexperimentieren, für all diese Dinge werden zugehörige </w:t>
      </w:r>
      <w:proofErr w:type="spellStart"/>
      <w:r w:rsidRPr="006A3FEB">
        <w:rPr>
          <w:color w:val="000000"/>
          <w:szCs w:val="24"/>
        </w:rPr>
        <w:t>Branches</w:t>
      </w:r>
      <w:proofErr w:type="spellEnd"/>
      <w:r w:rsidRPr="006A3FEB">
        <w:rPr>
          <w:color w:val="000000"/>
          <w:szCs w:val="24"/>
        </w:rPr>
        <w:t xml:space="preserve"> erstellt, zusammengeführt oder wieder gelöscht. All das ist gängige Praxis unter Entwicklern auch in realen Projekten.</w:t>
      </w:r>
      <w:bookmarkEnd w:id="218"/>
      <w:r>
        <w:rPr>
          <w:rStyle w:val="Funotenzeichen"/>
        </w:rPr>
        <w:footnoteReference w:id="90"/>
      </w:r>
    </w:p>
    <w:p w:rsidR="005B005B" w:rsidRDefault="005B005B" w:rsidP="005B005B">
      <w:pPr>
        <w:pStyle w:val="berschrift3"/>
      </w:pPr>
      <w:bookmarkStart w:id="220" w:name="_Toc488923963"/>
      <w:r>
        <w:t>Die Hauptentwicklungszweige</w:t>
      </w:r>
      <w:bookmarkEnd w:id="220"/>
    </w:p>
    <w:p w:rsidR="005B005B" w:rsidRPr="005B005B" w:rsidRDefault="005B005B" w:rsidP="005B005B"/>
    <w:p w:rsidR="0082304C" w:rsidRDefault="0082304C" w:rsidP="005663F8">
      <w:pPr>
        <w:rPr>
          <w:szCs w:val="24"/>
        </w:rPr>
      </w:pPr>
      <w:bookmarkStart w:id="221" w:name="_CTVK00149bc0858ae7a47e3acd44ce20794fc92"/>
      <w:r w:rsidRPr="0082304C">
        <w:rPr>
          <w:szCs w:val="24"/>
        </w:rPr>
        <w:t xml:space="preserve">Da </w:t>
      </w:r>
      <w:proofErr w:type="spellStart"/>
      <w:r w:rsidRPr="0082304C">
        <w:rPr>
          <w:szCs w:val="24"/>
        </w:rPr>
        <w:t>Git</w:t>
      </w:r>
      <w:proofErr w:type="spellEnd"/>
      <w:r w:rsidRPr="0082304C">
        <w:rPr>
          <w:szCs w:val="24"/>
        </w:rPr>
        <w:t xml:space="preserve"> eine dezentrale Versionsverwaltung ist, existiert technisch gesehen so etwas wie ein zentrales Repository nicht. Unter </w:t>
      </w:r>
      <w:proofErr w:type="spellStart"/>
      <w:r w:rsidRPr="0082304C">
        <w:rPr>
          <w:szCs w:val="24"/>
        </w:rPr>
        <w:t>Git</w:t>
      </w:r>
      <w:proofErr w:type="spellEnd"/>
      <w:r w:rsidRPr="0082304C">
        <w:rPr>
          <w:szCs w:val="24"/>
        </w:rPr>
        <w:t>-Usern ist dieses "zentr</w:t>
      </w:r>
      <w:r w:rsidRPr="0082304C">
        <w:rPr>
          <w:szCs w:val="24"/>
        </w:rPr>
        <w:t>a</w:t>
      </w:r>
      <w:r w:rsidRPr="0082304C">
        <w:rPr>
          <w:szCs w:val="24"/>
        </w:rPr>
        <w:t xml:space="preserve">le" Repository viel mehr als </w:t>
      </w:r>
      <w:proofErr w:type="spellStart"/>
      <w:r w:rsidRPr="0082304C">
        <w:rPr>
          <w:i/>
          <w:szCs w:val="24"/>
        </w:rPr>
        <w:t>origin</w:t>
      </w:r>
      <w:proofErr w:type="spellEnd"/>
      <w:r w:rsidRPr="0082304C">
        <w:rPr>
          <w:i/>
          <w:szCs w:val="24"/>
        </w:rPr>
        <w:t xml:space="preserve">, </w:t>
      </w:r>
      <w:r w:rsidRPr="0082304C">
        <w:rPr>
          <w:szCs w:val="24"/>
        </w:rPr>
        <w:t>also Quelle oder Herkunft bekannt. Wic</w:t>
      </w:r>
      <w:r w:rsidRPr="0082304C">
        <w:rPr>
          <w:szCs w:val="24"/>
        </w:rPr>
        <w:t>h</w:t>
      </w:r>
      <w:r w:rsidRPr="0082304C">
        <w:rPr>
          <w:szCs w:val="24"/>
        </w:rPr>
        <w:t xml:space="preserve">tig im Zusammenhang mit </w:t>
      </w:r>
      <w:proofErr w:type="spellStart"/>
      <w:r w:rsidRPr="0082304C">
        <w:rPr>
          <w:szCs w:val="24"/>
        </w:rPr>
        <w:t>Branches</w:t>
      </w:r>
      <w:proofErr w:type="spellEnd"/>
      <w:r w:rsidRPr="0082304C">
        <w:rPr>
          <w:szCs w:val="24"/>
        </w:rPr>
        <w:t xml:space="preserve"> ist jedoch, das</w:t>
      </w:r>
      <w:r>
        <w:rPr>
          <w:szCs w:val="24"/>
        </w:rPr>
        <w:t>s</w:t>
      </w:r>
      <w:r w:rsidRPr="0082304C">
        <w:rPr>
          <w:szCs w:val="24"/>
        </w:rPr>
        <w:t xml:space="preserve"> dieses </w:t>
      </w:r>
      <w:proofErr w:type="spellStart"/>
      <w:r w:rsidRPr="0082304C">
        <w:rPr>
          <w:i/>
          <w:szCs w:val="24"/>
        </w:rPr>
        <w:t>origin</w:t>
      </w:r>
      <w:proofErr w:type="spellEnd"/>
      <w:r w:rsidRPr="0082304C">
        <w:rPr>
          <w:i/>
          <w:szCs w:val="24"/>
        </w:rPr>
        <w:t xml:space="preserve"> </w:t>
      </w:r>
      <w:r w:rsidRPr="0082304C">
        <w:rPr>
          <w:szCs w:val="24"/>
        </w:rPr>
        <w:t>in der R</w:t>
      </w:r>
      <w:r w:rsidRPr="0082304C">
        <w:rPr>
          <w:szCs w:val="24"/>
        </w:rPr>
        <w:t>e</w:t>
      </w:r>
      <w:r w:rsidRPr="0082304C">
        <w:rPr>
          <w:szCs w:val="24"/>
        </w:rPr>
        <w:t xml:space="preserve">gel zwei Hauptentwicklungszweige beinhaltet. Da wäre zunächst der Master-Zweig und als zweites der </w:t>
      </w:r>
      <w:proofErr w:type="spellStart"/>
      <w:r w:rsidRPr="0082304C">
        <w:rPr>
          <w:szCs w:val="24"/>
        </w:rPr>
        <w:t>Develop</w:t>
      </w:r>
      <w:proofErr w:type="spellEnd"/>
      <w:r w:rsidRPr="0082304C">
        <w:rPr>
          <w:szCs w:val="24"/>
        </w:rPr>
        <w:t>-Zweig. Dies hängt stark von Entwic</w:t>
      </w:r>
      <w:r w:rsidRPr="0082304C">
        <w:rPr>
          <w:szCs w:val="24"/>
        </w:rPr>
        <w:t>k</w:t>
      </w:r>
      <w:r w:rsidRPr="0082304C">
        <w:rPr>
          <w:szCs w:val="24"/>
        </w:rPr>
        <w:t>lungsmethode ab, welche man anwenden möchte.</w:t>
      </w:r>
      <w:r w:rsidRPr="0082304C">
        <w:rPr>
          <w:szCs w:val="24"/>
        </w:rPr>
        <w:br/>
        <w:t xml:space="preserve">Der Master-Zweig im </w:t>
      </w:r>
      <w:proofErr w:type="spellStart"/>
      <w:r w:rsidRPr="0082304C">
        <w:rPr>
          <w:i/>
          <w:szCs w:val="24"/>
        </w:rPr>
        <w:t>origin</w:t>
      </w:r>
      <w:proofErr w:type="spellEnd"/>
      <w:r w:rsidRPr="0082304C">
        <w:rPr>
          <w:i/>
          <w:szCs w:val="24"/>
        </w:rPr>
        <w:t xml:space="preserve"> </w:t>
      </w:r>
      <w:r w:rsidRPr="0082304C">
        <w:rPr>
          <w:szCs w:val="24"/>
        </w:rPr>
        <w:t xml:space="preserve">ist der Ort, an dem der Quellcode abgelegt wird, der schlussendlich auch veröffentlicht wird. Der </w:t>
      </w:r>
      <w:proofErr w:type="spellStart"/>
      <w:r w:rsidRPr="0082304C">
        <w:rPr>
          <w:szCs w:val="24"/>
        </w:rPr>
        <w:t>Develop</w:t>
      </w:r>
      <w:proofErr w:type="spellEnd"/>
      <w:r w:rsidRPr="0082304C">
        <w:rPr>
          <w:szCs w:val="24"/>
        </w:rPr>
        <w:t>-Zweig hingegen enthält den zuletzt abgelieferten und für ein Release bereit stehenden Quel</w:t>
      </w:r>
      <w:r w:rsidRPr="0082304C">
        <w:rPr>
          <w:szCs w:val="24"/>
        </w:rPr>
        <w:t>l</w:t>
      </w:r>
      <w:r w:rsidRPr="0082304C">
        <w:rPr>
          <w:szCs w:val="24"/>
        </w:rPr>
        <w:t>code zur Verfügung.</w:t>
      </w:r>
      <w:r w:rsidRPr="0082304C">
        <w:rPr>
          <w:szCs w:val="24"/>
        </w:rPr>
        <w:br/>
        <w:t xml:space="preserve">Wenn all der Fortschritt im </w:t>
      </w:r>
      <w:proofErr w:type="spellStart"/>
      <w:r w:rsidRPr="0082304C">
        <w:rPr>
          <w:szCs w:val="24"/>
        </w:rPr>
        <w:t>Develop</w:t>
      </w:r>
      <w:proofErr w:type="spellEnd"/>
      <w:r w:rsidRPr="0082304C">
        <w:rPr>
          <w:szCs w:val="24"/>
        </w:rPr>
        <w:t>-Zweig an dem Punkt angelangt ist, das er veröffentlicht werden kann, sollte dieser Fortschritt mit dem Master-</w:t>
      </w:r>
      <w:proofErr w:type="spellStart"/>
      <w:r w:rsidRPr="0082304C">
        <w:rPr>
          <w:szCs w:val="24"/>
        </w:rPr>
        <w:t>Branch</w:t>
      </w:r>
      <w:proofErr w:type="spellEnd"/>
      <w:r w:rsidRPr="0082304C">
        <w:rPr>
          <w:szCs w:val="24"/>
        </w:rPr>
        <w:t xml:space="preserve"> zusammengelegt werden.</w:t>
      </w:r>
      <w:bookmarkEnd w:id="221"/>
      <w:r>
        <w:rPr>
          <w:rStyle w:val="Funotenzeichen"/>
        </w:rPr>
        <w:footnoteReference w:id="91"/>
      </w:r>
    </w:p>
    <w:p w:rsidR="00113008" w:rsidRDefault="00113008" w:rsidP="00113008">
      <w:pPr>
        <w:pStyle w:val="berschrift3"/>
      </w:pPr>
      <w:bookmarkStart w:id="223" w:name="_Toc488923964"/>
      <w:r>
        <w:t>Die Unterstützungszweige</w:t>
      </w:r>
      <w:bookmarkEnd w:id="223"/>
    </w:p>
    <w:p w:rsidR="00113008" w:rsidRPr="00113008" w:rsidRDefault="00113008" w:rsidP="00113008"/>
    <w:p w:rsidR="0097384D" w:rsidRPr="0097384D" w:rsidRDefault="0097384D" w:rsidP="0097384D">
      <w:pPr>
        <w:rPr>
          <w:rFonts w:cs="Times New Roman"/>
          <w:szCs w:val="24"/>
        </w:rPr>
      </w:pPr>
      <w:bookmarkStart w:id="224" w:name="_CTVK001fdbe5a256a2f42179df099eebae0d60c"/>
      <w:r w:rsidRPr="0097384D">
        <w:rPr>
          <w:szCs w:val="24"/>
        </w:rPr>
        <w:t xml:space="preserve">Neben diesen Hauptentwicklungszweigen </w:t>
      </w:r>
      <w:r w:rsidR="009420B0">
        <w:rPr>
          <w:szCs w:val="24"/>
        </w:rPr>
        <w:t>gibt es auch</w:t>
      </w:r>
      <w:r w:rsidRPr="0097384D">
        <w:rPr>
          <w:szCs w:val="24"/>
        </w:rPr>
        <w:t xml:space="preserve"> noch eine Vielzahl an Unterstützungszweigen. Diese haben die Aufgabe das gleichzeitige Entw</w:t>
      </w:r>
      <w:r w:rsidRPr="0097384D">
        <w:rPr>
          <w:szCs w:val="24"/>
        </w:rPr>
        <w:t>i</w:t>
      </w:r>
      <w:r w:rsidRPr="0097384D">
        <w:rPr>
          <w:szCs w:val="24"/>
        </w:rPr>
        <w:t>ckeln und den Informationsaustausch zwischen den Entwicklern zu fördern. Darüber hinaus sollen sie dabei helfen neue Feature zu entwickeln, Produ</w:t>
      </w:r>
      <w:r w:rsidRPr="0097384D">
        <w:rPr>
          <w:szCs w:val="24"/>
        </w:rPr>
        <w:t>k</w:t>
      </w:r>
      <w:r w:rsidRPr="0097384D">
        <w:rPr>
          <w:szCs w:val="24"/>
        </w:rPr>
        <w:t>tionsreleases vorzubereiten und auftretende Fehler schnell zu beheben. Di</w:t>
      </w:r>
      <w:r w:rsidRPr="0097384D">
        <w:rPr>
          <w:szCs w:val="24"/>
        </w:rPr>
        <w:t>e</w:t>
      </w:r>
      <w:r w:rsidRPr="0097384D">
        <w:rPr>
          <w:szCs w:val="24"/>
        </w:rPr>
        <w:t>se Zweige unterscheiden sich von den anderen insofern, da</w:t>
      </w:r>
      <w:r w:rsidR="00297D67">
        <w:rPr>
          <w:szCs w:val="24"/>
        </w:rPr>
        <w:t>s</w:t>
      </w:r>
      <w:r w:rsidRPr="0097384D">
        <w:rPr>
          <w:szCs w:val="24"/>
        </w:rPr>
        <w:t xml:space="preserve">s sie nur eine </w:t>
      </w:r>
      <w:r w:rsidRPr="0097384D">
        <w:rPr>
          <w:szCs w:val="24"/>
        </w:rPr>
        <w:lastRenderedPageBreak/>
        <w:t>begrenzte Lebenszeit aufweisen, da sie nach Gebrauch mit einer hohen Wahrscheinlichkeit wieder entfernt werden. Diese Unterstützungszweige werden wie folgt unterschieden:</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Feature-</w:t>
      </w:r>
      <w:proofErr w:type="spellStart"/>
      <w:r w:rsidRPr="0097384D">
        <w:rPr>
          <w:szCs w:val="24"/>
        </w:rPr>
        <w:t>Branch</w:t>
      </w:r>
      <w:proofErr w:type="spellEnd"/>
      <w:r w:rsidRPr="0097384D">
        <w:rPr>
          <w:szCs w:val="24"/>
        </w:rPr>
        <w:t xml:space="preserve"> (Funktionszweig</w:t>
      </w:r>
      <w:r w:rsidR="002C4744">
        <w:rPr>
          <w:szCs w:val="24"/>
        </w:rPr>
        <w:t>/Anforderungen</w:t>
      </w:r>
      <w:r w:rsidRPr="0097384D">
        <w:rPr>
          <w:szCs w:val="24"/>
        </w:rPr>
        <w:t>)</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Release-</w:t>
      </w:r>
      <w:proofErr w:type="spellStart"/>
      <w:r w:rsidRPr="0097384D">
        <w:rPr>
          <w:szCs w:val="24"/>
        </w:rPr>
        <w:t>Branch</w:t>
      </w:r>
      <w:proofErr w:type="spellEnd"/>
      <w:r w:rsidRPr="0097384D">
        <w:rPr>
          <w:szCs w:val="24"/>
        </w:rPr>
        <w:t xml:space="preserve"> (Veröffentlichung)</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Hotfix-</w:t>
      </w:r>
      <w:proofErr w:type="spellStart"/>
      <w:r w:rsidRPr="0097384D">
        <w:rPr>
          <w:szCs w:val="24"/>
        </w:rPr>
        <w:t>Branch</w:t>
      </w:r>
      <w:proofErr w:type="spellEnd"/>
      <w:r w:rsidRPr="0097384D">
        <w:rPr>
          <w:szCs w:val="24"/>
        </w:rPr>
        <w:t xml:space="preserve"> (schnelle Fehlerbehebung)</w:t>
      </w:r>
      <w:bookmarkEnd w:id="224"/>
    </w:p>
    <w:p w:rsidR="0097384D" w:rsidRDefault="0097384D" w:rsidP="005663F8">
      <w:r>
        <w:rPr>
          <w:rStyle w:val="Funotenzeichen"/>
        </w:rPr>
        <w:footnoteReference w:id="92"/>
      </w:r>
    </w:p>
    <w:p w:rsidR="0097384D" w:rsidRDefault="0097384D" w:rsidP="005663F8">
      <w:pPr>
        <w:rPr>
          <w:color w:val="000000"/>
          <w:szCs w:val="24"/>
        </w:rPr>
      </w:pPr>
      <w:bookmarkStart w:id="226" w:name="_CTVK001b122360d1cb441f3bdd0035e19bf1db2"/>
      <w:r w:rsidRPr="0097384D">
        <w:rPr>
          <w:color w:val="000000"/>
          <w:szCs w:val="24"/>
        </w:rPr>
        <w:t>Jeder einzelne dieser Zweige hat ihm zugewiesene Aufgaben und alle unte</w:t>
      </w:r>
      <w:r w:rsidRPr="0097384D">
        <w:rPr>
          <w:color w:val="000000"/>
          <w:szCs w:val="24"/>
        </w:rPr>
        <w:t>r</w:t>
      </w:r>
      <w:r w:rsidRPr="0097384D">
        <w:rPr>
          <w:color w:val="000000"/>
          <w:szCs w:val="24"/>
        </w:rPr>
        <w:t>stehen strengen Regeln. Es ist darauf zu achten, welcher Zweig von we</w:t>
      </w:r>
      <w:r w:rsidRPr="0097384D">
        <w:rPr>
          <w:color w:val="000000"/>
          <w:szCs w:val="24"/>
        </w:rPr>
        <w:t>l</w:t>
      </w:r>
      <w:r w:rsidRPr="0097384D">
        <w:rPr>
          <w:color w:val="000000"/>
          <w:szCs w:val="24"/>
        </w:rPr>
        <w:t>chem hervorgeht und welcher Zweig mit welchem zusammengeführt werden darf.</w:t>
      </w:r>
      <w:bookmarkEnd w:id="226"/>
      <w:r>
        <w:rPr>
          <w:rStyle w:val="Funotenzeichen"/>
        </w:rPr>
        <w:footnoteReference w:id="93"/>
      </w:r>
    </w:p>
    <w:p w:rsidR="009420B0" w:rsidRDefault="00C77F2A" w:rsidP="009420B0">
      <w:pPr>
        <w:pStyle w:val="berschrift3"/>
      </w:pPr>
      <w:bookmarkStart w:id="228" w:name="_Toc488923965"/>
      <w:r>
        <w:t>Der Feature-</w:t>
      </w:r>
      <w:proofErr w:type="spellStart"/>
      <w:r>
        <w:t>Branch</w:t>
      </w:r>
      <w:bookmarkEnd w:id="228"/>
      <w:proofErr w:type="spellEnd"/>
    </w:p>
    <w:p w:rsidR="00C77F2A" w:rsidRDefault="00C77F2A" w:rsidP="00C77F2A"/>
    <w:p w:rsidR="006C67EE" w:rsidRDefault="006C67EE" w:rsidP="00C77F2A">
      <w:pPr>
        <w:rPr>
          <w:szCs w:val="24"/>
        </w:rPr>
      </w:pPr>
      <w:bookmarkStart w:id="229" w:name="_CTVK0019db72c5d116a4670b989b9c4fd1b1e87"/>
      <w:proofErr w:type="spellStart"/>
      <w:r w:rsidRPr="006C67EE">
        <w:rPr>
          <w:szCs w:val="24"/>
        </w:rPr>
        <w:t>Fetaure-Branches</w:t>
      </w:r>
      <w:proofErr w:type="spellEnd"/>
      <w:r w:rsidRPr="006C67EE">
        <w:rPr>
          <w:szCs w:val="24"/>
        </w:rPr>
        <w:t xml:space="preserve"> dienen dazu neue Funktionen und Eigenschaften für das Projekt zu einem beliebigen Zeitpunkt zu entwickeln. Die Frist an dem diese Neuerungen in das Projekt integriert werden soll, ist am Anfang noch unb</w:t>
      </w:r>
      <w:r w:rsidRPr="006C67EE">
        <w:rPr>
          <w:szCs w:val="24"/>
        </w:rPr>
        <w:t>e</w:t>
      </w:r>
      <w:r w:rsidRPr="006C67EE">
        <w:rPr>
          <w:szCs w:val="24"/>
        </w:rPr>
        <w:t>kannt. Ein Feature-</w:t>
      </w:r>
      <w:proofErr w:type="spellStart"/>
      <w:r w:rsidRPr="006C67EE">
        <w:rPr>
          <w:szCs w:val="24"/>
        </w:rPr>
        <w:t>Branch</w:t>
      </w:r>
      <w:proofErr w:type="spellEnd"/>
      <w:r w:rsidRPr="006C67EE">
        <w:rPr>
          <w:szCs w:val="24"/>
        </w:rPr>
        <w:t xml:space="preserve"> zeichnet sich dadurch aus, das es so lange b</w:t>
      </w:r>
      <w:r w:rsidRPr="006C67EE">
        <w:rPr>
          <w:szCs w:val="24"/>
        </w:rPr>
        <w:t>e</w:t>
      </w:r>
      <w:r w:rsidRPr="006C67EE">
        <w:rPr>
          <w:szCs w:val="24"/>
        </w:rPr>
        <w:t xml:space="preserve">stehen bleibt, so lange der zu entwickelnde und benötigte Teil in Arbeit ist. Danach wird der Zweig in den </w:t>
      </w:r>
      <w:proofErr w:type="spellStart"/>
      <w:r w:rsidRPr="006C67EE">
        <w:rPr>
          <w:szCs w:val="24"/>
        </w:rPr>
        <w:t>den</w:t>
      </w:r>
      <w:proofErr w:type="spellEnd"/>
      <w:r w:rsidRPr="006C67EE">
        <w:rPr>
          <w:szCs w:val="24"/>
        </w:rPr>
        <w:t xml:space="preserve"> </w:t>
      </w:r>
      <w:proofErr w:type="spellStart"/>
      <w:r w:rsidRPr="006C67EE">
        <w:rPr>
          <w:szCs w:val="24"/>
        </w:rPr>
        <w:t>Develop</w:t>
      </w:r>
      <w:proofErr w:type="spellEnd"/>
      <w:r w:rsidRPr="006C67EE">
        <w:rPr>
          <w:szCs w:val="24"/>
        </w:rPr>
        <w:t>-Zweig überführt oder im Falle eines Fehlschlages entfernt.</w:t>
      </w:r>
      <w:r>
        <w:rPr>
          <w:szCs w:val="24"/>
        </w:rPr>
        <w:t xml:space="preserve"> </w:t>
      </w:r>
      <w:r w:rsidRPr="006C67EE">
        <w:rPr>
          <w:szCs w:val="24"/>
        </w:rPr>
        <w:t>Der Feature-</w:t>
      </w:r>
      <w:proofErr w:type="spellStart"/>
      <w:r w:rsidRPr="006C67EE">
        <w:rPr>
          <w:szCs w:val="24"/>
        </w:rPr>
        <w:t>Branch</w:t>
      </w:r>
      <w:proofErr w:type="spellEnd"/>
      <w:r w:rsidRPr="006C67EE">
        <w:rPr>
          <w:szCs w:val="24"/>
        </w:rPr>
        <w:t xml:space="preserve"> darf aus dem </w:t>
      </w:r>
      <w:proofErr w:type="spellStart"/>
      <w:r w:rsidRPr="006C67EE">
        <w:rPr>
          <w:szCs w:val="24"/>
        </w:rPr>
        <w:t>Develop</w:t>
      </w:r>
      <w:proofErr w:type="spellEnd"/>
      <w:r w:rsidRPr="006C67EE">
        <w:rPr>
          <w:szCs w:val="24"/>
        </w:rPr>
        <w:t>-Zweig entstehen und darf nur mit ihm wieder zusammengeführt werden.</w:t>
      </w:r>
      <w:r>
        <w:rPr>
          <w:szCs w:val="24"/>
        </w:rPr>
        <w:t xml:space="preserve"> </w:t>
      </w:r>
      <w:r w:rsidRPr="006C67EE">
        <w:rPr>
          <w:szCs w:val="24"/>
        </w:rPr>
        <w:t>T</w:t>
      </w:r>
      <w:r w:rsidRPr="006C67EE">
        <w:rPr>
          <w:szCs w:val="24"/>
        </w:rPr>
        <w:t>y</w:t>
      </w:r>
      <w:r w:rsidRPr="006C67EE">
        <w:rPr>
          <w:szCs w:val="24"/>
        </w:rPr>
        <w:t>pischerweise existieren diese Feature-</w:t>
      </w:r>
      <w:proofErr w:type="spellStart"/>
      <w:r w:rsidRPr="006C67EE">
        <w:rPr>
          <w:szCs w:val="24"/>
        </w:rPr>
        <w:t>Branches</w:t>
      </w:r>
      <w:proofErr w:type="spellEnd"/>
      <w:r w:rsidRPr="006C67EE">
        <w:rPr>
          <w:szCs w:val="24"/>
        </w:rPr>
        <w:t xml:space="preserve"> nur in den </w:t>
      </w:r>
      <w:proofErr w:type="spellStart"/>
      <w:r w:rsidRPr="006C67EE">
        <w:rPr>
          <w:szCs w:val="24"/>
        </w:rPr>
        <w:t>Repositories</w:t>
      </w:r>
      <w:proofErr w:type="spellEnd"/>
      <w:r w:rsidRPr="006C67EE">
        <w:rPr>
          <w:szCs w:val="24"/>
        </w:rPr>
        <w:t xml:space="preserve"> der Entwickler und nicht auf dem </w:t>
      </w:r>
      <w:proofErr w:type="spellStart"/>
      <w:r w:rsidRPr="006C67EE">
        <w:rPr>
          <w:i/>
          <w:szCs w:val="24"/>
        </w:rPr>
        <w:t>origin</w:t>
      </w:r>
      <w:proofErr w:type="spellEnd"/>
      <w:r w:rsidRPr="006C67EE">
        <w:rPr>
          <w:szCs w:val="24"/>
        </w:rPr>
        <w:t>.</w:t>
      </w:r>
      <w:bookmarkEnd w:id="229"/>
      <w:r>
        <w:rPr>
          <w:rStyle w:val="Funotenzeichen"/>
        </w:rPr>
        <w:footnoteReference w:id="94"/>
      </w:r>
    </w:p>
    <w:p w:rsidR="00C3668C" w:rsidRDefault="00C3668C" w:rsidP="00C77F2A">
      <w:pPr>
        <w:rPr>
          <w:szCs w:val="24"/>
        </w:rPr>
      </w:pPr>
      <w:bookmarkStart w:id="231" w:name="_CTVK00175a6dff69e3246acb378ae18fa7b9a71"/>
      <w:r w:rsidRPr="00C3668C">
        <w:rPr>
          <w:szCs w:val="24"/>
        </w:rPr>
        <w:t>Die Planung eines neuen Projektes oder Produktes sollte so gestaltet sein, das Anforderungen paketweise bearbeitet und übergeben werden. Je länger die Bearbeitung an einem Feature läuft, desto höher ist die Wahrscheinlic</w:t>
      </w:r>
      <w:r w:rsidRPr="00C3668C">
        <w:rPr>
          <w:szCs w:val="24"/>
        </w:rPr>
        <w:t>h</w:t>
      </w:r>
      <w:r w:rsidRPr="00C3668C">
        <w:rPr>
          <w:szCs w:val="24"/>
        </w:rPr>
        <w:t>keit, dass bei der Übergabe des Features erhebliche Schwierigkeiten auftr</w:t>
      </w:r>
      <w:r w:rsidRPr="00C3668C">
        <w:rPr>
          <w:szCs w:val="24"/>
        </w:rPr>
        <w:t>e</w:t>
      </w:r>
      <w:r w:rsidRPr="00C3668C">
        <w:rPr>
          <w:szCs w:val="24"/>
        </w:rPr>
        <w:lastRenderedPageBreak/>
        <w:t>ten. Daher sollte die Vervollständigung in eine paar Stunden oder wenigen Tagen erfolgen. Um Fehler auf einem Minimum zu halten, müssen vorher auf dem lokalen Rechner Tests durchgeführt werden. Getestet wird, ob die Ä</w:t>
      </w:r>
      <w:r w:rsidRPr="00C3668C">
        <w:rPr>
          <w:szCs w:val="24"/>
        </w:rPr>
        <w:t>n</w:t>
      </w:r>
      <w:r w:rsidRPr="00C3668C">
        <w:rPr>
          <w:szCs w:val="24"/>
        </w:rPr>
        <w:t>derungen negative Auswirkungen von Features aufeinander haben und ob diese Änderungen ein weiteres Zusammenarbeiten von Anforderungen e</w:t>
      </w:r>
      <w:r w:rsidRPr="00C3668C">
        <w:rPr>
          <w:szCs w:val="24"/>
        </w:rPr>
        <w:t>r</w:t>
      </w:r>
      <w:r w:rsidRPr="00C3668C">
        <w:rPr>
          <w:szCs w:val="24"/>
        </w:rPr>
        <w:t>möglichen. Das Auslassen solcher Tests hat zur Folge, dass ein Fehlerhaftes Projekt in den Master-</w:t>
      </w:r>
      <w:proofErr w:type="spellStart"/>
      <w:r w:rsidRPr="00C3668C">
        <w:rPr>
          <w:szCs w:val="24"/>
        </w:rPr>
        <w:t>Branch</w:t>
      </w:r>
      <w:proofErr w:type="spellEnd"/>
      <w:r w:rsidRPr="00C3668C">
        <w:rPr>
          <w:szCs w:val="24"/>
        </w:rPr>
        <w:t xml:space="preserve"> </w:t>
      </w:r>
      <w:proofErr w:type="spellStart"/>
      <w:r w:rsidRPr="00C3668C">
        <w:rPr>
          <w:szCs w:val="24"/>
        </w:rPr>
        <w:t>gemerged</w:t>
      </w:r>
      <w:proofErr w:type="spellEnd"/>
      <w:r w:rsidRPr="00C3668C">
        <w:rPr>
          <w:szCs w:val="24"/>
        </w:rPr>
        <w:t xml:space="preserve"> wird und Fehler erst in diesem </w:t>
      </w:r>
      <w:proofErr w:type="spellStart"/>
      <w:r w:rsidRPr="00C3668C">
        <w:rPr>
          <w:szCs w:val="24"/>
        </w:rPr>
        <w:t>Branch</w:t>
      </w:r>
      <w:proofErr w:type="spellEnd"/>
      <w:r w:rsidRPr="00C3668C">
        <w:rPr>
          <w:szCs w:val="24"/>
        </w:rPr>
        <w:t xml:space="preserve"> entdeckt werden.</w:t>
      </w:r>
      <w:bookmarkEnd w:id="231"/>
      <w:r>
        <w:rPr>
          <w:rStyle w:val="Funotenzeichen"/>
        </w:rPr>
        <w:footnoteReference w:id="95"/>
      </w:r>
    </w:p>
    <w:p w:rsidR="00BB6B3E" w:rsidRPr="00BB6B3E" w:rsidRDefault="00BB6B3E" w:rsidP="00BB6B3E">
      <w:pPr>
        <w:rPr>
          <w:rFonts w:cs="Times New Roman"/>
          <w:szCs w:val="24"/>
        </w:rPr>
      </w:pPr>
      <w:bookmarkStart w:id="233" w:name="_CTVK001c19fa6c2002c44809c88cc2f7907a748"/>
      <w:r w:rsidRPr="00BB6B3E">
        <w:rPr>
          <w:szCs w:val="24"/>
        </w:rPr>
        <w:t>Es ist sinnvoll zunächst den lokalen Master-</w:t>
      </w:r>
      <w:proofErr w:type="spellStart"/>
      <w:r w:rsidRPr="00BB6B3E">
        <w:rPr>
          <w:szCs w:val="24"/>
        </w:rPr>
        <w:t>Branch</w:t>
      </w:r>
      <w:proofErr w:type="spellEnd"/>
      <w:r w:rsidRPr="00BB6B3E">
        <w:rPr>
          <w:szCs w:val="24"/>
        </w:rPr>
        <w:t xml:space="preserve"> auf den neuesten Stand zu bringen. Dadurch wird verhindert, dass es zu Konflikten beim </w:t>
      </w:r>
      <w:proofErr w:type="spellStart"/>
      <w:r w:rsidRPr="00BB6B3E">
        <w:rPr>
          <w:szCs w:val="24"/>
        </w:rPr>
        <w:t>Merging</w:t>
      </w:r>
      <w:proofErr w:type="spellEnd"/>
      <w:r w:rsidRPr="00BB6B3E">
        <w:rPr>
          <w:szCs w:val="24"/>
        </w:rPr>
        <w:t xml:space="preserve"> kommt.</w:t>
      </w:r>
    </w:p>
    <w:p w:rsidR="00BB6B3E" w:rsidRPr="00BB6B3E" w:rsidRDefault="00BB6B3E" w:rsidP="00BB6B3E">
      <w:pPr>
        <w:rPr>
          <w:rFonts w:cs="Times New Roman"/>
          <w:szCs w:val="24"/>
          <w:lang w:val="en-US"/>
        </w:rPr>
      </w:pPr>
      <w:r w:rsidRPr="00BB6B3E">
        <w:rPr>
          <w:szCs w:val="24"/>
          <w:lang w:val="en-US"/>
        </w:rPr>
        <w:t xml:space="preserve">$ </w:t>
      </w:r>
      <w:proofErr w:type="spellStart"/>
      <w:proofErr w:type="gramStart"/>
      <w:r w:rsidRPr="00BB6B3E">
        <w:rPr>
          <w:szCs w:val="24"/>
          <w:lang w:val="en-US"/>
        </w:rPr>
        <w:t>git</w:t>
      </w:r>
      <w:proofErr w:type="spellEnd"/>
      <w:proofErr w:type="gramEnd"/>
      <w:r w:rsidRPr="00BB6B3E">
        <w:rPr>
          <w:szCs w:val="24"/>
          <w:lang w:val="en-US"/>
        </w:rPr>
        <w:t xml:space="preserve"> checkout master </w:t>
      </w:r>
    </w:p>
    <w:p w:rsidR="00BB6B3E" w:rsidRPr="00BB6B3E" w:rsidRDefault="00BB6B3E" w:rsidP="00BB6B3E">
      <w:pPr>
        <w:rPr>
          <w:rFonts w:cs="Times New Roman"/>
          <w:szCs w:val="24"/>
          <w:lang w:val="en-US"/>
        </w:rPr>
      </w:pPr>
      <w:r w:rsidRPr="00BB6B3E">
        <w:rPr>
          <w:szCs w:val="24"/>
          <w:lang w:val="en-US"/>
        </w:rPr>
        <w:t xml:space="preserve">$ </w:t>
      </w:r>
      <w:proofErr w:type="spellStart"/>
      <w:proofErr w:type="gramStart"/>
      <w:r w:rsidRPr="00BB6B3E">
        <w:rPr>
          <w:szCs w:val="24"/>
          <w:lang w:val="en-US"/>
        </w:rPr>
        <w:t>git</w:t>
      </w:r>
      <w:proofErr w:type="spellEnd"/>
      <w:proofErr w:type="gramEnd"/>
      <w:r w:rsidRPr="00BB6B3E">
        <w:rPr>
          <w:szCs w:val="24"/>
          <w:lang w:val="en-US"/>
        </w:rPr>
        <w:t xml:space="preserve"> pull --</w:t>
      </w:r>
      <w:proofErr w:type="spellStart"/>
      <w:r w:rsidRPr="00BB6B3E">
        <w:rPr>
          <w:szCs w:val="24"/>
          <w:lang w:val="en-US"/>
        </w:rPr>
        <w:t>ff</w:t>
      </w:r>
      <w:proofErr w:type="spellEnd"/>
      <w:r w:rsidRPr="00BB6B3E">
        <w:rPr>
          <w:szCs w:val="24"/>
          <w:lang w:val="en-US"/>
        </w:rPr>
        <w:t>-only</w:t>
      </w:r>
    </w:p>
    <w:p w:rsidR="00BB6B3E" w:rsidRDefault="00BB6B3E" w:rsidP="00BB6B3E">
      <w:pPr>
        <w:rPr>
          <w:szCs w:val="24"/>
        </w:rPr>
      </w:pPr>
      <w:r w:rsidRPr="00BB6B3E">
        <w:rPr>
          <w:szCs w:val="24"/>
        </w:rPr>
        <w:t xml:space="preserve">Der letzte Befehl sorgt dafür, </w:t>
      </w:r>
      <w:proofErr w:type="gramStart"/>
      <w:r w:rsidRPr="00BB6B3E">
        <w:rPr>
          <w:szCs w:val="24"/>
        </w:rPr>
        <w:t>das</w:t>
      </w:r>
      <w:proofErr w:type="gramEnd"/>
      <w:r w:rsidRPr="00BB6B3E">
        <w:rPr>
          <w:szCs w:val="24"/>
        </w:rPr>
        <w:t xml:space="preserve"> nur ein Fast-Forward-</w:t>
      </w:r>
      <w:proofErr w:type="spellStart"/>
      <w:r w:rsidRPr="00BB6B3E">
        <w:rPr>
          <w:szCs w:val="24"/>
        </w:rPr>
        <w:t>Merge</w:t>
      </w:r>
      <w:proofErr w:type="spellEnd"/>
      <w:r w:rsidRPr="00BB6B3E">
        <w:rPr>
          <w:szCs w:val="24"/>
        </w:rPr>
        <w:t xml:space="preserve"> erlaubt ist. Dies bedeutet, dass ein </w:t>
      </w:r>
      <w:proofErr w:type="spellStart"/>
      <w:r w:rsidRPr="00BB6B3E">
        <w:rPr>
          <w:szCs w:val="24"/>
        </w:rPr>
        <w:t>Merge</w:t>
      </w:r>
      <w:proofErr w:type="spellEnd"/>
      <w:r w:rsidRPr="00BB6B3E">
        <w:rPr>
          <w:szCs w:val="24"/>
        </w:rPr>
        <w:t xml:space="preserve"> abgebrochen wird, wenn lokale Änderungen vorliegen. Sofern eine Fehlermeldung auftaucht, dann wurde höchstwah</w:t>
      </w:r>
      <w:r w:rsidRPr="00BB6B3E">
        <w:rPr>
          <w:szCs w:val="24"/>
        </w:rPr>
        <w:t>r</w:t>
      </w:r>
      <w:r w:rsidRPr="00BB6B3E">
        <w:rPr>
          <w:szCs w:val="24"/>
        </w:rPr>
        <w:t>scheinlich vorher auf dem Master-</w:t>
      </w:r>
      <w:proofErr w:type="spellStart"/>
      <w:r w:rsidRPr="00BB6B3E">
        <w:rPr>
          <w:szCs w:val="24"/>
        </w:rPr>
        <w:t>Branch</w:t>
      </w:r>
      <w:proofErr w:type="spellEnd"/>
      <w:r w:rsidRPr="00BB6B3E">
        <w:rPr>
          <w:szCs w:val="24"/>
        </w:rPr>
        <w:t xml:space="preserve"> gearbeitet. Diese Änderungen müssen zunächst auf einen Feature-</w:t>
      </w:r>
      <w:proofErr w:type="spellStart"/>
      <w:r w:rsidRPr="00BB6B3E">
        <w:rPr>
          <w:szCs w:val="24"/>
        </w:rPr>
        <w:t>Branch</w:t>
      </w:r>
      <w:proofErr w:type="spellEnd"/>
      <w:r w:rsidRPr="00BB6B3E">
        <w:rPr>
          <w:szCs w:val="24"/>
        </w:rPr>
        <w:t xml:space="preserve"> verschoben werden, damit es weiter gehen kann.</w:t>
      </w:r>
      <w:bookmarkEnd w:id="233"/>
      <w:r>
        <w:rPr>
          <w:rStyle w:val="Funotenzeichen"/>
        </w:rPr>
        <w:footnoteReference w:id="96"/>
      </w:r>
    </w:p>
    <w:p w:rsidR="00956C40" w:rsidRPr="00956C40" w:rsidRDefault="00956C40" w:rsidP="00956C40">
      <w:pPr>
        <w:spacing w:after="0"/>
        <w:rPr>
          <w:rFonts w:cs="Segoe UI"/>
          <w:color w:val="000000"/>
          <w:szCs w:val="24"/>
        </w:rPr>
      </w:pPr>
      <w:bookmarkStart w:id="235" w:name="_CTVK001dcfa9a4d2b98480680a5874efee93960"/>
      <w:r w:rsidRPr="00956C40">
        <w:rPr>
          <w:color w:val="000000"/>
          <w:szCs w:val="24"/>
        </w:rPr>
        <w:t xml:space="preserve">Um einen </w:t>
      </w:r>
      <w:proofErr w:type="spellStart"/>
      <w:r w:rsidRPr="00956C40">
        <w:rPr>
          <w:color w:val="000000"/>
          <w:szCs w:val="24"/>
        </w:rPr>
        <w:t>Fetaure</w:t>
      </w:r>
      <w:proofErr w:type="spellEnd"/>
      <w:r w:rsidRPr="00956C40">
        <w:rPr>
          <w:color w:val="000000"/>
          <w:szCs w:val="24"/>
        </w:rPr>
        <w:t xml:space="preserve"> </w:t>
      </w:r>
      <w:proofErr w:type="spellStart"/>
      <w:r w:rsidRPr="00956C40">
        <w:rPr>
          <w:color w:val="000000"/>
          <w:szCs w:val="24"/>
        </w:rPr>
        <w:t>Branch</w:t>
      </w:r>
      <w:proofErr w:type="spellEnd"/>
      <w:r w:rsidRPr="00956C40">
        <w:rPr>
          <w:color w:val="000000"/>
          <w:szCs w:val="24"/>
        </w:rPr>
        <w:t xml:space="preserve"> aus dem </w:t>
      </w:r>
      <w:proofErr w:type="spellStart"/>
      <w:r w:rsidRPr="00956C40">
        <w:rPr>
          <w:color w:val="000000"/>
          <w:szCs w:val="24"/>
        </w:rPr>
        <w:t>Devel</w:t>
      </w:r>
      <w:r w:rsidR="005B005B">
        <w:rPr>
          <w:color w:val="000000"/>
          <w:szCs w:val="24"/>
        </w:rPr>
        <w:t>op</w:t>
      </w:r>
      <w:proofErr w:type="spellEnd"/>
      <w:r w:rsidR="005B005B">
        <w:rPr>
          <w:color w:val="000000"/>
          <w:szCs w:val="24"/>
        </w:rPr>
        <w:t>-Zweig zu erzeugen und mit ihm</w:t>
      </w:r>
      <w:r w:rsidRPr="00956C40">
        <w:rPr>
          <w:color w:val="000000"/>
          <w:szCs w:val="24"/>
        </w:rPr>
        <w:t xml:space="preserve"> zu arbeiten, verwendet man folgenden Befehl:</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checkout</w:t>
      </w:r>
      <w:proofErr w:type="spellEnd"/>
      <w:r w:rsidRPr="00956C40">
        <w:rPr>
          <w:color w:val="000000"/>
          <w:szCs w:val="24"/>
        </w:rPr>
        <w:t xml:space="preserve"> -b &lt;Name des neuen </w:t>
      </w:r>
      <w:proofErr w:type="spellStart"/>
      <w:r w:rsidRPr="00956C40">
        <w:rPr>
          <w:color w:val="000000"/>
          <w:szCs w:val="24"/>
        </w:rPr>
        <w:t>Branches</w:t>
      </w:r>
      <w:proofErr w:type="spellEnd"/>
      <w:r w:rsidRPr="00956C40">
        <w:rPr>
          <w:color w:val="000000"/>
          <w:szCs w:val="24"/>
        </w:rPr>
        <w:t xml:space="preserve">&gt; </w:t>
      </w:r>
      <w:proofErr w:type="spellStart"/>
      <w:r w:rsidRPr="00956C40">
        <w:rPr>
          <w:color w:val="000000"/>
          <w:szCs w:val="24"/>
        </w:rPr>
        <w:t>develop</w:t>
      </w:r>
      <w:proofErr w:type="spellEnd"/>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Wenn die Arbeit im Feature-</w:t>
      </w:r>
      <w:proofErr w:type="spellStart"/>
      <w:r w:rsidRPr="00956C40">
        <w:rPr>
          <w:color w:val="000000"/>
          <w:szCs w:val="24"/>
        </w:rPr>
        <w:t>Branch</w:t>
      </w:r>
      <w:proofErr w:type="spellEnd"/>
      <w:r w:rsidRPr="00956C40">
        <w:rPr>
          <w:color w:val="000000"/>
          <w:szCs w:val="24"/>
        </w:rPr>
        <w:t xml:space="preserve"> vollbracht ist, muss er mit dem </w:t>
      </w:r>
      <w:proofErr w:type="spellStart"/>
      <w:r w:rsidRPr="00956C40">
        <w:rPr>
          <w:color w:val="000000"/>
          <w:szCs w:val="24"/>
        </w:rPr>
        <w:t>Develop</w:t>
      </w:r>
      <w:proofErr w:type="spellEnd"/>
      <w:r w:rsidRPr="00956C40">
        <w:rPr>
          <w:color w:val="000000"/>
          <w:szCs w:val="24"/>
        </w:rPr>
        <w:t xml:space="preserve">-Zweig </w:t>
      </w:r>
      <w:proofErr w:type="spellStart"/>
      <w:r w:rsidRPr="00956C40">
        <w:rPr>
          <w:color w:val="000000"/>
          <w:szCs w:val="24"/>
        </w:rPr>
        <w:t>gemerged</w:t>
      </w:r>
      <w:proofErr w:type="spellEnd"/>
      <w:r w:rsidRPr="00956C40">
        <w:rPr>
          <w:color w:val="000000"/>
          <w:szCs w:val="24"/>
        </w:rPr>
        <w:t xml:space="preserve"> werden. Dabei muss man als erstes in den </w:t>
      </w:r>
      <w:proofErr w:type="spellStart"/>
      <w:r w:rsidRPr="00956C40">
        <w:rPr>
          <w:color w:val="000000"/>
          <w:szCs w:val="24"/>
        </w:rPr>
        <w:t>Develop</w:t>
      </w:r>
      <w:proofErr w:type="spellEnd"/>
      <w:r w:rsidRPr="00956C40">
        <w:rPr>
          <w:color w:val="000000"/>
          <w:szCs w:val="24"/>
        </w:rPr>
        <w:t xml:space="preserve">-Zweig wechseln, also in den Zweig in den </w:t>
      </w:r>
      <w:proofErr w:type="spellStart"/>
      <w:r w:rsidRPr="00956C40">
        <w:rPr>
          <w:color w:val="000000"/>
          <w:szCs w:val="24"/>
        </w:rPr>
        <w:t>gemerged</w:t>
      </w:r>
      <w:proofErr w:type="spellEnd"/>
      <w:r w:rsidRPr="00956C40">
        <w:rPr>
          <w:color w:val="000000"/>
          <w:szCs w:val="24"/>
        </w:rPr>
        <w:t xml:space="preserve"> werden soll. Dies geschieht mit: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lastRenderedPageBreak/>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checkout</w:t>
      </w:r>
      <w:proofErr w:type="spellEnd"/>
      <w:r w:rsidRPr="00956C40">
        <w:rPr>
          <w:color w:val="000000"/>
          <w:szCs w:val="24"/>
        </w:rPr>
        <w:t xml:space="preserve"> </w:t>
      </w:r>
      <w:proofErr w:type="spellStart"/>
      <w:r w:rsidRPr="00956C40">
        <w:rPr>
          <w:color w:val="000000"/>
          <w:szCs w:val="24"/>
        </w:rPr>
        <w:t>develop</w:t>
      </w:r>
      <w:proofErr w:type="spellEnd"/>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Anschließend erstellt man ein Commit-Objekt und verhindert somit, dass ke</w:t>
      </w:r>
      <w:r w:rsidRPr="00956C40">
        <w:rPr>
          <w:color w:val="000000"/>
          <w:szCs w:val="24"/>
        </w:rPr>
        <w:t>i</w:t>
      </w:r>
      <w:r w:rsidRPr="00956C40">
        <w:rPr>
          <w:color w:val="000000"/>
          <w:szCs w:val="24"/>
        </w:rPr>
        <w:t>ne Informationen innerhalb der Änderungshistorie verloren gehen und all di</w:t>
      </w:r>
      <w:r w:rsidRPr="00956C40">
        <w:rPr>
          <w:color w:val="000000"/>
          <w:szCs w:val="24"/>
        </w:rPr>
        <w:t>e</w:t>
      </w:r>
      <w:r w:rsidRPr="00956C40">
        <w:rPr>
          <w:color w:val="000000"/>
          <w:szCs w:val="24"/>
        </w:rPr>
        <w:t xml:space="preserve">jenigen </w:t>
      </w:r>
      <w:proofErr w:type="spellStart"/>
      <w:r w:rsidRPr="00956C40">
        <w:rPr>
          <w:color w:val="000000"/>
          <w:szCs w:val="24"/>
        </w:rPr>
        <w:t>Commits</w:t>
      </w:r>
      <w:proofErr w:type="spellEnd"/>
      <w:r w:rsidRPr="00956C40">
        <w:rPr>
          <w:color w:val="000000"/>
          <w:szCs w:val="24"/>
        </w:rPr>
        <w:t xml:space="preserve">, welche die neuen Änderungen beinhalten zusammen als Gruppe übertragen werden. </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merge</w:t>
      </w:r>
      <w:proofErr w:type="spellEnd"/>
      <w:r w:rsidRPr="00956C40">
        <w:rPr>
          <w:color w:val="000000"/>
          <w:szCs w:val="24"/>
        </w:rPr>
        <w:t xml:space="preserve"> --</w:t>
      </w:r>
      <w:proofErr w:type="spellStart"/>
      <w:r w:rsidRPr="00956C40">
        <w:rPr>
          <w:color w:val="000000"/>
          <w:szCs w:val="24"/>
        </w:rPr>
        <w:t>no</w:t>
      </w:r>
      <w:proofErr w:type="spellEnd"/>
      <w:r w:rsidRPr="00956C40">
        <w:rPr>
          <w:color w:val="000000"/>
          <w:szCs w:val="24"/>
        </w:rPr>
        <w:t>-ff &lt;Name des Feature-</w:t>
      </w:r>
      <w:proofErr w:type="spellStart"/>
      <w:r w:rsidRPr="00956C40">
        <w:rPr>
          <w:color w:val="000000"/>
          <w:szCs w:val="24"/>
        </w:rPr>
        <w:t>Branches</w:t>
      </w:r>
      <w:proofErr w:type="spellEnd"/>
      <w:r w:rsidRPr="00956C40">
        <w:rPr>
          <w:color w:val="000000"/>
          <w:szCs w:val="24"/>
        </w:rPr>
        <w:t>&gt;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Es ist schlichtweg unmöglich durch die Änderungshistorie zu sehen, welche </w:t>
      </w:r>
      <w:proofErr w:type="spellStart"/>
      <w:r w:rsidRPr="00956C40">
        <w:rPr>
          <w:color w:val="000000"/>
          <w:szCs w:val="24"/>
        </w:rPr>
        <w:t>Commits</w:t>
      </w:r>
      <w:proofErr w:type="spellEnd"/>
      <w:r w:rsidRPr="00956C40">
        <w:rPr>
          <w:color w:val="000000"/>
          <w:szCs w:val="24"/>
        </w:rPr>
        <w:t xml:space="preserve"> zusammen gehören und gemeinsam ein Feature beigetragen h</w:t>
      </w:r>
      <w:r w:rsidRPr="00956C40">
        <w:rPr>
          <w:color w:val="000000"/>
          <w:szCs w:val="24"/>
        </w:rPr>
        <w:t>a</w:t>
      </w:r>
      <w:r w:rsidRPr="00956C40">
        <w:rPr>
          <w:color w:val="000000"/>
          <w:szCs w:val="24"/>
        </w:rPr>
        <w:t xml:space="preserve">ben. Dazu müsste man sich die einzelnen Protokolldaten manuell ansehen. Falls im Vorfeld zum </w:t>
      </w:r>
      <w:proofErr w:type="spellStart"/>
      <w:r w:rsidRPr="00956C40">
        <w:rPr>
          <w:color w:val="000000"/>
          <w:szCs w:val="24"/>
        </w:rPr>
        <w:t>mergen</w:t>
      </w:r>
      <w:proofErr w:type="spellEnd"/>
      <w:r w:rsidRPr="00956C40">
        <w:rPr>
          <w:color w:val="000000"/>
          <w:szCs w:val="24"/>
        </w:rPr>
        <w:t xml:space="preserve"> der obige Befehl genutzt worden ist, ist es j</w:t>
      </w:r>
      <w:r w:rsidRPr="00956C40">
        <w:rPr>
          <w:color w:val="000000"/>
          <w:szCs w:val="24"/>
        </w:rPr>
        <w:t>e</w:t>
      </w:r>
      <w:r w:rsidRPr="00956C40">
        <w:rPr>
          <w:color w:val="000000"/>
          <w:szCs w:val="24"/>
        </w:rPr>
        <w:t xml:space="preserve">doch wiederum ein Leichtes eine Gruppe von </w:t>
      </w:r>
      <w:proofErr w:type="spellStart"/>
      <w:r w:rsidRPr="00956C40">
        <w:rPr>
          <w:color w:val="000000"/>
          <w:szCs w:val="24"/>
        </w:rPr>
        <w:t>Commits</w:t>
      </w:r>
      <w:proofErr w:type="spellEnd"/>
      <w:r w:rsidRPr="00956C40">
        <w:rPr>
          <w:color w:val="000000"/>
          <w:szCs w:val="24"/>
        </w:rPr>
        <w:t>, welche zusammen gehören und ein gemeinsames Feature implementiert haben, gemeinsam zu entfernen.</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Danach kann man den Feature-</w:t>
      </w:r>
      <w:proofErr w:type="spellStart"/>
      <w:r w:rsidRPr="00956C40">
        <w:rPr>
          <w:color w:val="000000"/>
          <w:szCs w:val="24"/>
        </w:rPr>
        <w:t>Branch</w:t>
      </w:r>
      <w:proofErr w:type="spellEnd"/>
      <w:r w:rsidRPr="00956C40">
        <w:rPr>
          <w:color w:val="000000"/>
          <w:szCs w:val="24"/>
        </w:rPr>
        <w:t xml:space="preserve"> löschen.</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branch</w:t>
      </w:r>
      <w:proofErr w:type="spellEnd"/>
      <w:r w:rsidRPr="00956C40">
        <w:rPr>
          <w:color w:val="000000"/>
          <w:szCs w:val="24"/>
        </w:rPr>
        <w:t xml:space="preserve"> -d &lt;Name des Feature-</w:t>
      </w:r>
      <w:proofErr w:type="spellStart"/>
      <w:r w:rsidRPr="00956C40">
        <w:rPr>
          <w:color w:val="000000"/>
          <w:szCs w:val="24"/>
        </w:rPr>
        <w:t>Branches</w:t>
      </w:r>
      <w:proofErr w:type="spellEnd"/>
      <w:r w:rsidRPr="00956C40">
        <w:rPr>
          <w:color w:val="000000"/>
          <w:szCs w:val="24"/>
        </w:rPr>
        <w:t>&gt;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Als letztes werden die Änderungen in den </w:t>
      </w:r>
      <w:proofErr w:type="spellStart"/>
      <w:r w:rsidRPr="00956C40">
        <w:rPr>
          <w:color w:val="000000"/>
          <w:szCs w:val="24"/>
        </w:rPr>
        <w:t>Develop</w:t>
      </w:r>
      <w:proofErr w:type="spellEnd"/>
      <w:r w:rsidRPr="00956C40">
        <w:rPr>
          <w:color w:val="000000"/>
          <w:szCs w:val="24"/>
        </w:rPr>
        <w:t xml:space="preserve">-Zweig, welcher sich auf dem </w:t>
      </w:r>
      <w:proofErr w:type="spellStart"/>
      <w:r w:rsidRPr="00956C40">
        <w:rPr>
          <w:i/>
          <w:color w:val="000000"/>
          <w:szCs w:val="24"/>
        </w:rPr>
        <w:t>origin</w:t>
      </w:r>
      <w:proofErr w:type="spellEnd"/>
      <w:r w:rsidRPr="00956C40">
        <w:rPr>
          <w:i/>
          <w:color w:val="000000"/>
          <w:szCs w:val="24"/>
        </w:rPr>
        <w:t xml:space="preserve"> </w:t>
      </w:r>
      <w:r w:rsidRPr="00956C40">
        <w:rPr>
          <w:color w:val="000000"/>
          <w:szCs w:val="24"/>
        </w:rPr>
        <w:t>befindet, übertragen.</w:t>
      </w:r>
    </w:p>
    <w:p w:rsidR="00956C40" w:rsidRPr="00956C40" w:rsidRDefault="00956C40" w:rsidP="00956C40">
      <w:pPr>
        <w:spacing w:after="0"/>
        <w:rPr>
          <w:rFonts w:cs="Segoe UI"/>
          <w:color w:val="000000"/>
          <w:szCs w:val="24"/>
        </w:rPr>
      </w:pPr>
    </w:p>
    <w:p w:rsidR="00956C40" w:rsidRDefault="00956C40" w:rsidP="00956C40">
      <w:pPr>
        <w:rPr>
          <w:color w:val="000000"/>
          <w:szCs w:val="24"/>
        </w:rPr>
      </w:pPr>
      <w:r w:rsidRPr="00956C40">
        <w:rPr>
          <w:color w:val="000000"/>
          <w:szCs w:val="24"/>
        </w:rPr>
        <w:t xml:space="preserve">$ push </w:t>
      </w:r>
      <w:proofErr w:type="spellStart"/>
      <w:r w:rsidRPr="00956C40">
        <w:rPr>
          <w:color w:val="000000"/>
          <w:szCs w:val="24"/>
        </w:rPr>
        <w:t>origin</w:t>
      </w:r>
      <w:proofErr w:type="spellEnd"/>
      <w:r w:rsidRPr="00956C40">
        <w:rPr>
          <w:color w:val="000000"/>
          <w:szCs w:val="24"/>
        </w:rPr>
        <w:t xml:space="preserve"> </w:t>
      </w:r>
      <w:proofErr w:type="spellStart"/>
      <w:r w:rsidRPr="00956C40">
        <w:rPr>
          <w:color w:val="000000"/>
          <w:szCs w:val="24"/>
        </w:rPr>
        <w:t>develop</w:t>
      </w:r>
      <w:bookmarkEnd w:id="235"/>
      <w:proofErr w:type="spellEnd"/>
      <w:r>
        <w:rPr>
          <w:rStyle w:val="Funotenzeichen"/>
        </w:rPr>
        <w:footnoteReference w:id="97"/>
      </w:r>
    </w:p>
    <w:p w:rsidR="00E85DE7" w:rsidRPr="00E85DE7" w:rsidRDefault="00E85DE7" w:rsidP="00E85DE7">
      <w:pPr>
        <w:rPr>
          <w:rFonts w:cs="Times New Roman"/>
          <w:szCs w:val="24"/>
        </w:rPr>
      </w:pPr>
      <w:bookmarkStart w:id="237" w:name="_CTVK001722372615ef04f2090c1095b80bbe6e1"/>
      <w:r w:rsidRPr="00E85DE7">
        <w:rPr>
          <w:szCs w:val="24"/>
        </w:rPr>
        <w:t>Weil Feature-</w:t>
      </w:r>
      <w:proofErr w:type="spellStart"/>
      <w:r w:rsidRPr="00E85DE7">
        <w:rPr>
          <w:szCs w:val="24"/>
        </w:rPr>
        <w:t>Branches</w:t>
      </w:r>
      <w:proofErr w:type="spellEnd"/>
      <w:r w:rsidRPr="00E85DE7">
        <w:rPr>
          <w:szCs w:val="24"/>
        </w:rPr>
        <w:t xml:space="preserve"> oft eine kurze Lebensdauer haben, werden sie meist nur lokal angelegt. Jedoch kann es vorkommen, dass die Entwicklung eines neuen Features länger dauert, das Sichern von Zwischenergebnissen sehr wichtig ist oder dass mehrere Entwickler an einem Feature gleichzeitig en</w:t>
      </w:r>
      <w:r w:rsidRPr="00E85DE7">
        <w:rPr>
          <w:szCs w:val="24"/>
        </w:rPr>
        <w:t>t</w:t>
      </w:r>
      <w:r w:rsidRPr="00E85DE7">
        <w:rPr>
          <w:szCs w:val="24"/>
        </w:rPr>
        <w:t xml:space="preserve">wickeln. In diesen Fällen kann der </w:t>
      </w:r>
      <w:proofErr w:type="spellStart"/>
      <w:r w:rsidRPr="00E85DE7">
        <w:rPr>
          <w:szCs w:val="24"/>
        </w:rPr>
        <w:t>Branch</w:t>
      </w:r>
      <w:proofErr w:type="spellEnd"/>
      <w:r w:rsidRPr="00E85DE7">
        <w:rPr>
          <w:szCs w:val="24"/>
        </w:rPr>
        <w:t xml:space="preserve"> auch im zentralen Repository a</w:t>
      </w:r>
      <w:r w:rsidRPr="00E85DE7">
        <w:rPr>
          <w:szCs w:val="24"/>
        </w:rPr>
        <w:t>n</w:t>
      </w:r>
      <w:r w:rsidRPr="00E85DE7">
        <w:rPr>
          <w:szCs w:val="24"/>
        </w:rPr>
        <w:t>gelegt werden. Dazu benutzt man folgenden Befehl:</w:t>
      </w:r>
    </w:p>
    <w:p w:rsidR="00E85DE7" w:rsidRPr="00E85DE7" w:rsidRDefault="00E85DE7" w:rsidP="00E85DE7">
      <w:pPr>
        <w:rPr>
          <w:rFonts w:cs="Times New Roman"/>
          <w:szCs w:val="24"/>
        </w:rPr>
      </w:pPr>
      <w:r w:rsidRPr="00E85DE7">
        <w:rPr>
          <w:szCs w:val="24"/>
        </w:rPr>
        <w:lastRenderedPageBreak/>
        <w:t xml:space="preserve">$ </w:t>
      </w:r>
      <w:proofErr w:type="spellStart"/>
      <w:r w:rsidRPr="00E85DE7">
        <w:rPr>
          <w:szCs w:val="24"/>
        </w:rPr>
        <w:t>git</w:t>
      </w:r>
      <w:proofErr w:type="spellEnd"/>
      <w:r w:rsidRPr="00E85DE7">
        <w:rPr>
          <w:szCs w:val="24"/>
        </w:rPr>
        <w:t xml:space="preserve"> push --</w:t>
      </w:r>
      <w:proofErr w:type="spellStart"/>
      <w:r w:rsidRPr="00E85DE7">
        <w:rPr>
          <w:szCs w:val="24"/>
        </w:rPr>
        <w:t>set-upstream</w:t>
      </w:r>
      <w:proofErr w:type="spellEnd"/>
      <w:r w:rsidRPr="00E85DE7">
        <w:rPr>
          <w:szCs w:val="24"/>
        </w:rPr>
        <w:t xml:space="preserve"> </w:t>
      </w:r>
      <w:proofErr w:type="spellStart"/>
      <w:r w:rsidRPr="00E85DE7">
        <w:rPr>
          <w:szCs w:val="24"/>
        </w:rPr>
        <w:t>origin</w:t>
      </w:r>
      <w:proofErr w:type="spellEnd"/>
      <w:r w:rsidRPr="00E85DE7">
        <w:rPr>
          <w:szCs w:val="24"/>
        </w:rPr>
        <w:t xml:space="preserve"> &lt;Name des Feature-</w:t>
      </w:r>
      <w:proofErr w:type="spellStart"/>
      <w:r w:rsidRPr="00E85DE7">
        <w:rPr>
          <w:szCs w:val="24"/>
        </w:rPr>
        <w:t>Branch</w:t>
      </w:r>
      <w:proofErr w:type="spellEnd"/>
      <w:r w:rsidRPr="00E85DE7">
        <w:rPr>
          <w:szCs w:val="24"/>
        </w:rPr>
        <w:t>&gt;</w:t>
      </w:r>
    </w:p>
    <w:p w:rsidR="00BB6B3E" w:rsidRDefault="00E85DE7" w:rsidP="00E85DE7">
      <w:pPr>
        <w:rPr>
          <w:color w:val="000000"/>
          <w:szCs w:val="24"/>
        </w:rPr>
      </w:pPr>
      <w:r w:rsidRPr="00E85DE7">
        <w:rPr>
          <w:szCs w:val="24"/>
        </w:rPr>
        <w:t>Durch diesen Befehl wird zeitgleich der lokale Feature-</w:t>
      </w:r>
      <w:proofErr w:type="spellStart"/>
      <w:r w:rsidRPr="00E85DE7">
        <w:rPr>
          <w:szCs w:val="24"/>
        </w:rPr>
        <w:t>Branch</w:t>
      </w:r>
      <w:proofErr w:type="spellEnd"/>
      <w:r w:rsidRPr="00E85DE7">
        <w:rPr>
          <w:szCs w:val="24"/>
        </w:rPr>
        <w:t xml:space="preserve"> mit dem auf dem zentralen Repository verknüpft.</w:t>
      </w:r>
      <w:bookmarkEnd w:id="237"/>
      <w:r>
        <w:rPr>
          <w:rStyle w:val="Funotenzeichen"/>
        </w:rPr>
        <w:footnoteReference w:id="98"/>
      </w:r>
    </w:p>
    <w:p w:rsidR="005B005B" w:rsidRDefault="00113008" w:rsidP="00113008">
      <w:pPr>
        <w:pStyle w:val="berschrift3"/>
      </w:pPr>
      <w:bookmarkStart w:id="239" w:name="_Toc488923966"/>
      <w:r>
        <w:t>Der Release-</w:t>
      </w:r>
      <w:proofErr w:type="spellStart"/>
      <w:r>
        <w:t>Branch</w:t>
      </w:r>
      <w:bookmarkEnd w:id="239"/>
      <w:proofErr w:type="spellEnd"/>
    </w:p>
    <w:p w:rsidR="00113008" w:rsidRDefault="00113008" w:rsidP="00113008"/>
    <w:p w:rsidR="00113008" w:rsidRDefault="00ED5CEC" w:rsidP="00113008">
      <w:pPr>
        <w:rPr>
          <w:szCs w:val="24"/>
        </w:rPr>
      </w:pPr>
      <w:bookmarkStart w:id="240" w:name="_CTVK00174f87e2b0e2a422aa0f7e24659ce7de1"/>
      <w:r w:rsidRPr="00ED5CEC">
        <w:rPr>
          <w:szCs w:val="24"/>
        </w:rPr>
        <w:t>Wie der Name schon sagt dienen Release-</w:t>
      </w:r>
      <w:proofErr w:type="spellStart"/>
      <w:r w:rsidRPr="00ED5CEC">
        <w:rPr>
          <w:szCs w:val="24"/>
        </w:rPr>
        <w:t>Branches</w:t>
      </w:r>
      <w:proofErr w:type="spellEnd"/>
      <w:r w:rsidRPr="00ED5CEC">
        <w:rPr>
          <w:szCs w:val="24"/>
        </w:rPr>
        <w:t xml:space="preserve"> dafür, an den Teilen des Projektes zu arbeiten, welche kurz vor einer Veröffentlichung stehen. Sie erlauben es kleinere Fehler und notwendige Vorbereitungen zu meistern, welche immer wieder kurz vor einem Release entstehen. Durch das Erarbe</w:t>
      </w:r>
      <w:r w:rsidRPr="00ED5CEC">
        <w:rPr>
          <w:szCs w:val="24"/>
        </w:rPr>
        <w:t>i</w:t>
      </w:r>
      <w:r w:rsidRPr="00ED5CEC">
        <w:rPr>
          <w:szCs w:val="24"/>
        </w:rPr>
        <w:t xml:space="preserve">ten dieser Dinge auf einem separaten </w:t>
      </w:r>
      <w:proofErr w:type="spellStart"/>
      <w:r w:rsidRPr="00ED5CEC">
        <w:rPr>
          <w:szCs w:val="24"/>
        </w:rPr>
        <w:t>Branch</w:t>
      </w:r>
      <w:proofErr w:type="spellEnd"/>
      <w:r w:rsidRPr="00ED5CEC">
        <w:rPr>
          <w:szCs w:val="24"/>
        </w:rPr>
        <w:t xml:space="preserve"> wird die Arbeit auf dem </w:t>
      </w:r>
      <w:proofErr w:type="spellStart"/>
      <w:r w:rsidRPr="00ED5CEC">
        <w:rPr>
          <w:szCs w:val="24"/>
        </w:rPr>
        <w:t>Dev</w:t>
      </w:r>
      <w:r w:rsidRPr="00ED5CEC">
        <w:rPr>
          <w:szCs w:val="24"/>
        </w:rPr>
        <w:t>e</w:t>
      </w:r>
      <w:r w:rsidRPr="00ED5CEC">
        <w:rPr>
          <w:szCs w:val="24"/>
        </w:rPr>
        <w:t>lop</w:t>
      </w:r>
      <w:proofErr w:type="spellEnd"/>
      <w:r w:rsidRPr="00ED5CEC">
        <w:rPr>
          <w:szCs w:val="24"/>
        </w:rPr>
        <w:t>-Zweig erleichtert damit dieser aus dem Feature-</w:t>
      </w:r>
      <w:proofErr w:type="spellStart"/>
      <w:r w:rsidRPr="00ED5CEC">
        <w:rPr>
          <w:szCs w:val="24"/>
        </w:rPr>
        <w:t>Branch</w:t>
      </w:r>
      <w:proofErr w:type="spellEnd"/>
      <w:r w:rsidRPr="00ED5CEC">
        <w:rPr>
          <w:szCs w:val="24"/>
        </w:rPr>
        <w:t xml:space="preserve"> neues empfa</w:t>
      </w:r>
      <w:r w:rsidRPr="00ED5CEC">
        <w:rPr>
          <w:szCs w:val="24"/>
        </w:rPr>
        <w:t>n</w:t>
      </w:r>
      <w:r w:rsidRPr="00ED5CEC">
        <w:rPr>
          <w:szCs w:val="24"/>
        </w:rPr>
        <w:t>gen und einen neuen Release durchführen kann.</w:t>
      </w:r>
      <w:r w:rsidRPr="00ED5CEC">
        <w:rPr>
          <w:szCs w:val="24"/>
        </w:rPr>
        <w:br/>
        <w:t>Der Release-</w:t>
      </w:r>
      <w:proofErr w:type="spellStart"/>
      <w:r w:rsidRPr="00ED5CEC">
        <w:rPr>
          <w:szCs w:val="24"/>
        </w:rPr>
        <w:t>Branch</w:t>
      </w:r>
      <w:proofErr w:type="spellEnd"/>
      <w:r w:rsidRPr="00ED5CEC">
        <w:rPr>
          <w:szCs w:val="24"/>
        </w:rPr>
        <w:t xml:space="preserve"> geht, wie schon der Feature-</w:t>
      </w:r>
      <w:proofErr w:type="spellStart"/>
      <w:r w:rsidRPr="00ED5CEC">
        <w:rPr>
          <w:szCs w:val="24"/>
        </w:rPr>
        <w:t>Branch</w:t>
      </w:r>
      <w:proofErr w:type="spellEnd"/>
      <w:r w:rsidRPr="00ED5CEC">
        <w:rPr>
          <w:szCs w:val="24"/>
        </w:rPr>
        <w:t xml:space="preserve">, aus dem </w:t>
      </w:r>
      <w:proofErr w:type="spellStart"/>
      <w:r w:rsidRPr="00ED5CEC">
        <w:rPr>
          <w:szCs w:val="24"/>
        </w:rPr>
        <w:t>Develop</w:t>
      </w:r>
      <w:proofErr w:type="spellEnd"/>
      <w:r w:rsidRPr="00ED5CEC">
        <w:rPr>
          <w:szCs w:val="24"/>
        </w:rPr>
        <w:t xml:space="preserve">-Zweig hervor. Er sollte sich erst dann von dem </w:t>
      </w:r>
      <w:proofErr w:type="spellStart"/>
      <w:r w:rsidRPr="00ED5CEC">
        <w:rPr>
          <w:szCs w:val="24"/>
        </w:rPr>
        <w:t>Develop</w:t>
      </w:r>
      <w:proofErr w:type="spellEnd"/>
      <w:r w:rsidRPr="00ED5CEC">
        <w:rPr>
          <w:szCs w:val="24"/>
        </w:rPr>
        <w:t xml:space="preserve">-Zweig </w:t>
      </w:r>
      <w:proofErr w:type="spellStart"/>
      <w:r w:rsidRPr="00ED5CEC">
        <w:rPr>
          <w:szCs w:val="24"/>
        </w:rPr>
        <w:t>entzweigen</w:t>
      </w:r>
      <w:proofErr w:type="spellEnd"/>
      <w:r w:rsidRPr="00ED5CEC">
        <w:rPr>
          <w:szCs w:val="24"/>
        </w:rPr>
        <w:t>, wenn all die vorher geforderten Eigenschaften für die nächste Veröffentl</w:t>
      </w:r>
      <w:r w:rsidRPr="00ED5CEC">
        <w:rPr>
          <w:szCs w:val="24"/>
        </w:rPr>
        <w:t>i</w:t>
      </w:r>
      <w:r w:rsidRPr="00ED5CEC">
        <w:rPr>
          <w:szCs w:val="24"/>
        </w:rPr>
        <w:t>chung bereitstehen. In dem Release-</w:t>
      </w:r>
      <w:proofErr w:type="spellStart"/>
      <w:r w:rsidRPr="00ED5CEC">
        <w:rPr>
          <w:szCs w:val="24"/>
        </w:rPr>
        <w:t>Branch</w:t>
      </w:r>
      <w:proofErr w:type="spellEnd"/>
      <w:r w:rsidRPr="00ED5CEC">
        <w:rPr>
          <w:szCs w:val="24"/>
        </w:rPr>
        <w:t xml:space="preserve"> werden dann die Feinheiten b</w:t>
      </w:r>
      <w:r w:rsidRPr="00ED5CEC">
        <w:rPr>
          <w:szCs w:val="24"/>
        </w:rPr>
        <w:t>e</w:t>
      </w:r>
      <w:r w:rsidRPr="00ED5CEC">
        <w:rPr>
          <w:szCs w:val="24"/>
        </w:rPr>
        <w:t>arbeitet, welche dem nächsten Release im Wege stehen. Funktionen und Eigenschaften, die nicht auf dem Release-</w:t>
      </w:r>
      <w:proofErr w:type="spellStart"/>
      <w:r w:rsidRPr="00ED5CEC">
        <w:rPr>
          <w:szCs w:val="24"/>
        </w:rPr>
        <w:t>Branch</w:t>
      </w:r>
      <w:proofErr w:type="spellEnd"/>
      <w:r w:rsidRPr="00ED5CEC">
        <w:rPr>
          <w:szCs w:val="24"/>
        </w:rPr>
        <w:t xml:space="preserve"> bearbeitet werden, mü</w:t>
      </w:r>
      <w:r w:rsidRPr="00ED5CEC">
        <w:rPr>
          <w:szCs w:val="24"/>
        </w:rPr>
        <w:t>s</w:t>
      </w:r>
      <w:r w:rsidRPr="00ED5CEC">
        <w:rPr>
          <w:szCs w:val="24"/>
        </w:rPr>
        <w:t>sen auf eine nächste Abzweigung warten. Nach getaner Arbeit wird der R</w:t>
      </w:r>
      <w:r w:rsidRPr="00ED5CEC">
        <w:rPr>
          <w:szCs w:val="24"/>
        </w:rPr>
        <w:t>e</w:t>
      </w:r>
      <w:r w:rsidRPr="00ED5CEC">
        <w:rPr>
          <w:szCs w:val="24"/>
        </w:rPr>
        <w:t>lease-</w:t>
      </w:r>
      <w:proofErr w:type="spellStart"/>
      <w:r w:rsidRPr="00ED5CEC">
        <w:rPr>
          <w:szCs w:val="24"/>
        </w:rPr>
        <w:t>Branch</w:t>
      </w:r>
      <w:proofErr w:type="spellEnd"/>
      <w:r w:rsidRPr="00ED5CEC">
        <w:rPr>
          <w:szCs w:val="24"/>
        </w:rPr>
        <w:t xml:space="preserve"> wieder mit dem </w:t>
      </w:r>
      <w:proofErr w:type="spellStart"/>
      <w:r w:rsidRPr="00ED5CEC">
        <w:rPr>
          <w:szCs w:val="24"/>
        </w:rPr>
        <w:t>Develop</w:t>
      </w:r>
      <w:proofErr w:type="spellEnd"/>
      <w:r w:rsidRPr="00ED5CEC">
        <w:rPr>
          <w:szCs w:val="24"/>
        </w:rPr>
        <w:t xml:space="preserve">-Zweig zusammengeführt. Dadurch kann der </w:t>
      </w:r>
      <w:proofErr w:type="spellStart"/>
      <w:r w:rsidRPr="00ED5CEC">
        <w:rPr>
          <w:szCs w:val="24"/>
        </w:rPr>
        <w:t>Develop</w:t>
      </w:r>
      <w:proofErr w:type="spellEnd"/>
      <w:r w:rsidRPr="00ED5CEC">
        <w:rPr>
          <w:szCs w:val="24"/>
        </w:rPr>
        <w:t xml:space="preserve">-Zweig letztendlich in den Master </w:t>
      </w:r>
      <w:proofErr w:type="spellStart"/>
      <w:r w:rsidRPr="00ED5CEC">
        <w:rPr>
          <w:szCs w:val="24"/>
        </w:rPr>
        <w:t>gemerged</w:t>
      </w:r>
      <w:proofErr w:type="spellEnd"/>
      <w:r w:rsidRPr="00ED5CEC">
        <w:rPr>
          <w:szCs w:val="24"/>
        </w:rPr>
        <w:t xml:space="preserve"> und dadurch automatisch </w:t>
      </w:r>
      <w:proofErr w:type="spellStart"/>
      <w:r w:rsidRPr="00ED5CEC">
        <w:rPr>
          <w:szCs w:val="24"/>
        </w:rPr>
        <w:t>released</w:t>
      </w:r>
      <w:proofErr w:type="spellEnd"/>
      <w:r w:rsidRPr="00ED5CEC">
        <w:rPr>
          <w:szCs w:val="24"/>
        </w:rPr>
        <w:t xml:space="preserve"> werden.</w:t>
      </w:r>
      <w:bookmarkEnd w:id="240"/>
      <w:r>
        <w:rPr>
          <w:rStyle w:val="Funotenzeichen"/>
        </w:rPr>
        <w:footnoteReference w:id="99"/>
      </w:r>
    </w:p>
    <w:p w:rsidR="00813D3A" w:rsidRDefault="00813D3A" w:rsidP="00113008">
      <w:pPr>
        <w:rPr>
          <w:szCs w:val="24"/>
        </w:rPr>
      </w:pPr>
      <w:bookmarkStart w:id="242" w:name="_CTVK0016a87bb472a8c4395ab65e3a3fae3b44b"/>
      <w:r w:rsidRPr="00813D3A">
        <w:rPr>
          <w:szCs w:val="24"/>
        </w:rPr>
        <w:t>Mit dem Erzeugen eines neuen Release-</w:t>
      </w:r>
      <w:proofErr w:type="spellStart"/>
      <w:r w:rsidRPr="00813D3A">
        <w:rPr>
          <w:szCs w:val="24"/>
        </w:rPr>
        <w:t>Branches</w:t>
      </w:r>
      <w:proofErr w:type="spellEnd"/>
      <w:r w:rsidRPr="00813D3A">
        <w:rPr>
          <w:szCs w:val="24"/>
        </w:rPr>
        <w:t xml:space="preserve"> wird diesem auch gleic</w:t>
      </w:r>
      <w:r w:rsidRPr="00813D3A">
        <w:rPr>
          <w:szCs w:val="24"/>
        </w:rPr>
        <w:t>h</w:t>
      </w:r>
      <w:r w:rsidRPr="00813D3A">
        <w:rPr>
          <w:szCs w:val="24"/>
        </w:rPr>
        <w:t xml:space="preserve">zeitig eine neue Versionsnummer für das neue Release zugewiesen. Durch das Zuweisen einer Versionsnummer wird auch im Vorfeld bekannt um was für eine Art von Release es sich letztendlich handelt. Nehmen wir an unser Produkt befindet sich in der Version mit der Versionsnummer 1.1.5. Der </w:t>
      </w:r>
      <w:proofErr w:type="spellStart"/>
      <w:r w:rsidRPr="00813D3A">
        <w:rPr>
          <w:szCs w:val="24"/>
        </w:rPr>
        <w:t>D</w:t>
      </w:r>
      <w:r w:rsidRPr="00813D3A">
        <w:rPr>
          <w:szCs w:val="24"/>
        </w:rPr>
        <w:t>e</w:t>
      </w:r>
      <w:r w:rsidRPr="00813D3A">
        <w:rPr>
          <w:szCs w:val="24"/>
        </w:rPr>
        <w:t>velop</w:t>
      </w:r>
      <w:proofErr w:type="spellEnd"/>
      <w:r w:rsidRPr="00813D3A">
        <w:rPr>
          <w:szCs w:val="24"/>
        </w:rPr>
        <w:t>-Zweig steht für die Veröffentlichung einer neuen Version bereit. Beim Erzeugen eines neuen Release-</w:t>
      </w:r>
      <w:proofErr w:type="spellStart"/>
      <w:r w:rsidRPr="00813D3A">
        <w:rPr>
          <w:szCs w:val="24"/>
        </w:rPr>
        <w:t>Branches</w:t>
      </w:r>
      <w:proofErr w:type="spellEnd"/>
      <w:r w:rsidRPr="00813D3A">
        <w:rPr>
          <w:szCs w:val="24"/>
        </w:rPr>
        <w:t xml:space="preserve"> wird gleich zu Beginn eine neue </w:t>
      </w:r>
      <w:r w:rsidRPr="00813D3A">
        <w:rPr>
          <w:szCs w:val="24"/>
        </w:rPr>
        <w:lastRenderedPageBreak/>
        <w:t xml:space="preserve">Versionsnummer vergeben, z.B. 1.2. Dadurch wird klar ob es sich um einen </w:t>
      </w:r>
      <w:proofErr w:type="spellStart"/>
      <w:r w:rsidRPr="00813D3A">
        <w:rPr>
          <w:szCs w:val="24"/>
        </w:rPr>
        <w:t>großern</w:t>
      </w:r>
      <w:proofErr w:type="spellEnd"/>
      <w:r w:rsidRPr="00813D3A">
        <w:rPr>
          <w:szCs w:val="24"/>
        </w:rPr>
        <w:t xml:space="preserve"> oder einen kleineren Release handelt.</w:t>
      </w:r>
      <w:bookmarkEnd w:id="242"/>
      <w:r>
        <w:rPr>
          <w:rStyle w:val="Funotenzeichen"/>
        </w:rPr>
        <w:footnoteReference w:id="100"/>
      </w:r>
    </w:p>
    <w:p w:rsidR="00BE6DA4" w:rsidRPr="00BE6DA4" w:rsidRDefault="00BE6DA4" w:rsidP="00BE6DA4">
      <w:pPr>
        <w:rPr>
          <w:rFonts w:cs="Segoe UI"/>
          <w:szCs w:val="24"/>
        </w:rPr>
      </w:pPr>
      <w:bookmarkStart w:id="244" w:name="_CTVK001f247f480c0a1450ea18b284af115d374"/>
      <w:r w:rsidRPr="00BE6DA4">
        <w:rPr>
          <w:szCs w:val="24"/>
        </w:rPr>
        <w:t xml:space="preserve">Zunächst wird ein neuer </w:t>
      </w:r>
      <w:proofErr w:type="spellStart"/>
      <w:r w:rsidRPr="00BE6DA4">
        <w:rPr>
          <w:szCs w:val="24"/>
        </w:rPr>
        <w:t>Branch</w:t>
      </w:r>
      <w:proofErr w:type="spellEnd"/>
      <w:r w:rsidRPr="00BE6DA4">
        <w:rPr>
          <w:szCs w:val="24"/>
        </w:rPr>
        <w:t xml:space="preserve"> aus dem </w:t>
      </w:r>
      <w:proofErr w:type="spellStart"/>
      <w:r w:rsidRPr="00BE6DA4">
        <w:rPr>
          <w:szCs w:val="24"/>
        </w:rPr>
        <w:t>Develop</w:t>
      </w:r>
      <w:proofErr w:type="spellEnd"/>
      <w:r w:rsidRPr="00BE6DA4">
        <w:rPr>
          <w:szCs w:val="24"/>
        </w:rPr>
        <w:t>-Zweig erstellt und in di</w:t>
      </w:r>
      <w:r w:rsidRPr="00BE6DA4">
        <w:rPr>
          <w:szCs w:val="24"/>
        </w:rPr>
        <w:t>e</w:t>
      </w:r>
      <w:r w:rsidRPr="00BE6DA4">
        <w:rPr>
          <w:szCs w:val="24"/>
        </w:rPr>
        <w:t>sen gewechselt.</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checkout -b &lt;Name des Branches&gt; develop</w:t>
      </w:r>
    </w:p>
    <w:p w:rsidR="00BE6DA4" w:rsidRPr="00BE6DA4" w:rsidRDefault="00BE6DA4" w:rsidP="00BE6DA4">
      <w:pPr>
        <w:rPr>
          <w:rFonts w:cs="Segoe UI"/>
          <w:szCs w:val="24"/>
        </w:rPr>
      </w:pPr>
      <w:r w:rsidRPr="00BE6DA4">
        <w:rPr>
          <w:szCs w:val="24"/>
        </w:rPr>
        <w:t xml:space="preserve">In diesem Fall ist es </w:t>
      </w:r>
      <w:proofErr w:type="spellStart"/>
      <w:r w:rsidRPr="00BE6DA4">
        <w:rPr>
          <w:szCs w:val="24"/>
        </w:rPr>
        <w:t>sinvoll</w:t>
      </w:r>
      <w:proofErr w:type="spellEnd"/>
      <w:r w:rsidRPr="00BE6DA4">
        <w:rPr>
          <w:szCs w:val="24"/>
        </w:rPr>
        <w:t xml:space="preserve"> auch gleich die </w:t>
      </w:r>
      <w:proofErr w:type="spellStart"/>
      <w:r w:rsidRPr="00BE6DA4">
        <w:rPr>
          <w:szCs w:val="24"/>
        </w:rPr>
        <w:t>Versionnummer</w:t>
      </w:r>
      <w:proofErr w:type="spellEnd"/>
      <w:r w:rsidRPr="00BE6DA4">
        <w:rPr>
          <w:szCs w:val="24"/>
        </w:rPr>
        <w:t xml:space="preserve"> in den Namen des </w:t>
      </w:r>
      <w:proofErr w:type="spellStart"/>
      <w:r w:rsidRPr="00BE6DA4">
        <w:rPr>
          <w:szCs w:val="24"/>
        </w:rPr>
        <w:t>Branches</w:t>
      </w:r>
      <w:proofErr w:type="spellEnd"/>
      <w:r w:rsidRPr="00BE6DA4">
        <w:rPr>
          <w:szCs w:val="24"/>
        </w:rPr>
        <w:t xml:space="preserve"> einzutragen. Beispielsweise könnte der Befehl dann so auss</w:t>
      </w:r>
      <w:r w:rsidRPr="00BE6DA4">
        <w:rPr>
          <w:szCs w:val="24"/>
        </w:rPr>
        <w:t>e</w:t>
      </w:r>
      <w:r w:rsidRPr="00BE6DA4">
        <w:rPr>
          <w:szCs w:val="24"/>
        </w:rPr>
        <w:t>hen:</w:t>
      </w:r>
    </w:p>
    <w:p w:rsidR="00BE6DA4" w:rsidRPr="00BE6DA4" w:rsidRDefault="00BE6DA4" w:rsidP="00BE6DA4">
      <w:pPr>
        <w:rPr>
          <w:rFonts w:cs="Segoe UI"/>
          <w:szCs w:val="24"/>
        </w:rPr>
      </w:pPr>
      <w:r w:rsidRPr="00BE6DA4">
        <w:rPr>
          <w:szCs w:val="24"/>
        </w:rPr>
        <w:t xml:space="preserve">$ </w:t>
      </w:r>
      <w:proofErr w:type="spellStart"/>
      <w:r w:rsidRPr="00BE6DA4">
        <w:rPr>
          <w:szCs w:val="24"/>
        </w:rPr>
        <w:t>git</w:t>
      </w:r>
      <w:proofErr w:type="spellEnd"/>
      <w:r w:rsidRPr="00BE6DA4">
        <w:rPr>
          <w:szCs w:val="24"/>
        </w:rPr>
        <w:t xml:space="preserve"> </w:t>
      </w:r>
      <w:proofErr w:type="spellStart"/>
      <w:r w:rsidRPr="00BE6DA4">
        <w:rPr>
          <w:szCs w:val="24"/>
        </w:rPr>
        <w:t>checkout</w:t>
      </w:r>
      <w:proofErr w:type="spellEnd"/>
      <w:r w:rsidRPr="00BE6DA4">
        <w:rPr>
          <w:szCs w:val="24"/>
        </w:rPr>
        <w:t xml:space="preserve"> -b release-1.2 </w:t>
      </w:r>
      <w:proofErr w:type="spellStart"/>
      <w:r w:rsidRPr="00BE6DA4">
        <w:rPr>
          <w:szCs w:val="24"/>
        </w:rPr>
        <w:t>develop</w:t>
      </w:r>
      <w:proofErr w:type="spellEnd"/>
    </w:p>
    <w:p w:rsidR="00BE6DA4" w:rsidRPr="00BE6DA4" w:rsidRDefault="00BE6DA4" w:rsidP="00BE6DA4">
      <w:pPr>
        <w:rPr>
          <w:rFonts w:cs="Segoe UI"/>
          <w:szCs w:val="24"/>
        </w:rPr>
      </w:pPr>
      <w:r w:rsidRPr="00BE6DA4">
        <w:rPr>
          <w:szCs w:val="24"/>
        </w:rPr>
        <w:t>Nachdem der Zweig erstellt und in ihn gewechselt wurde, muss ihm die en</w:t>
      </w:r>
      <w:r w:rsidRPr="00BE6DA4">
        <w:rPr>
          <w:szCs w:val="24"/>
        </w:rPr>
        <w:t>t</w:t>
      </w:r>
      <w:r w:rsidRPr="00BE6DA4">
        <w:rPr>
          <w:szCs w:val="24"/>
        </w:rPr>
        <w:t xml:space="preserve">sprechende Versionsnummer nun noch zugewiesen werden. Dies geschieht mit dem Befehl </w:t>
      </w:r>
      <w:proofErr w:type="spellStart"/>
      <w:r w:rsidRPr="00BE6DA4">
        <w:rPr>
          <w:i/>
          <w:szCs w:val="24"/>
        </w:rPr>
        <w:t>bump</w:t>
      </w:r>
      <w:proofErr w:type="spellEnd"/>
      <w:r w:rsidRPr="00BE6DA4">
        <w:rPr>
          <w:szCs w:val="24"/>
        </w:rPr>
        <w:t>.</w:t>
      </w:r>
    </w:p>
    <w:p w:rsidR="00BE6DA4" w:rsidRPr="00BE6DA4" w:rsidRDefault="00BE6DA4" w:rsidP="00BE6DA4">
      <w:pPr>
        <w:rPr>
          <w:rFonts w:cs="Segoe UI"/>
          <w:szCs w:val="24"/>
        </w:rPr>
      </w:pPr>
      <w:r w:rsidRPr="00BE6DA4">
        <w:rPr>
          <w:szCs w:val="24"/>
        </w:rPr>
        <w:t xml:space="preserve">$ ./bump-version.sh 1.2 </w:t>
      </w:r>
    </w:p>
    <w:p w:rsidR="00BE6DA4" w:rsidRPr="00BE6DA4" w:rsidRDefault="00BE6DA4" w:rsidP="00BE6DA4">
      <w:pPr>
        <w:rPr>
          <w:rFonts w:cs="Segoe UI"/>
          <w:szCs w:val="24"/>
        </w:rPr>
      </w:pPr>
      <w:r w:rsidRPr="00BE6DA4">
        <w:rPr>
          <w:szCs w:val="24"/>
        </w:rPr>
        <w:t>Dadurch werden einige Dateien verändert, um auf die neue Version zu ve</w:t>
      </w:r>
      <w:r w:rsidRPr="00BE6DA4">
        <w:rPr>
          <w:szCs w:val="24"/>
        </w:rPr>
        <w:t>r</w:t>
      </w:r>
      <w:r w:rsidRPr="00BE6DA4">
        <w:rPr>
          <w:szCs w:val="24"/>
        </w:rPr>
        <w:t xml:space="preserve">weisen. Die neue Versionsnummer wird dadurch auch </w:t>
      </w:r>
      <w:proofErr w:type="spellStart"/>
      <w:r w:rsidRPr="00BE6DA4">
        <w:rPr>
          <w:szCs w:val="24"/>
        </w:rPr>
        <w:t>comitted</w:t>
      </w:r>
      <w:proofErr w:type="spellEnd"/>
      <w:r w:rsidRPr="00BE6DA4">
        <w:rPr>
          <w:szCs w:val="24"/>
        </w:rPr>
        <w:t>. Dieser Zweig existiert dann solange bis eine offizielle Veröffentlichung der Version stattfindet. Wie schon erwähnt dient dieser Zweig eher dem Bugfixing. Er ist nicht dafür gedacht neue und große Änderungen zu implementieren.</w:t>
      </w:r>
      <w:r w:rsidRPr="00BE6DA4">
        <w:rPr>
          <w:szCs w:val="24"/>
        </w:rPr>
        <w:br/>
        <w:t xml:space="preserve">Um schlussendlich </w:t>
      </w:r>
      <w:proofErr w:type="spellStart"/>
      <w:r w:rsidRPr="00BE6DA4">
        <w:rPr>
          <w:szCs w:val="24"/>
        </w:rPr>
        <w:t>releasen</w:t>
      </w:r>
      <w:proofErr w:type="spellEnd"/>
      <w:r w:rsidRPr="00BE6DA4">
        <w:rPr>
          <w:szCs w:val="24"/>
        </w:rPr>
        <w:t xml:space="preserve"> zu können sind einige Schritte notwendig. Als erstes muss man den Release-</w:t>
      </w:r>
      <w:proofErr w:type="spellStart"/>
      <w:r w:rsidRPr="00BE6DA4">
        <w:rPr>
          <w:szCs w:val="24"/>
        </w:rPr>
        <w:t>Branch</w:t>
      </w:r>
      <w:proofErr w:type="spellEnd"/>
      <w:r w:rsidRPr="00BE6DA4">
        <w:rPr>
          <w:szCs w:val="24"/>
        </w:rPr>
        <w:t xml:space="preserve"> mit dem </w:t>
      </w:r>
      <w:proofErr w:type="spellStart"/>
      <w:r w:rsidRPr="00BE6DA4">
        <w:rPr>
          <w:szCs w:val="24"/>
        </w:rPr>
        <w:t>master</w:t>
      </w:r>
      <w:proofErr w:type="spellEnd"/>
      <w:r w:rsidRPr="00BE6DA4">
        <w:rPr>
          <w:szCs w:val="24"/>
        </w:rPr>
        <w:t xml:space="preserve"> zusammenführen. Dazu muss man erst in den </w:t>
      </w:r>
      <w:proofErr w:type="spellStart"/>
      <w:r w:rsidRPr="00BE6DA4">
        <w:rPr>
          <w:szCs w:val="24"/>
        </w:rPr>
        <w:t>master</w:t>
      </w:r>
      <w:proofErr w:type="spellEnd"/>
      <w:r w:rsidRPr="00BE6DA4">
        <w:rPr>
          <w:szCs w:val="24"/>
        </w:rPr>
        <w:t xml:space="preserve"> wechseln.</w:t>
      </w:r>
    </w:p>
    <w:p w:rsidR="00BE6DA4" w:rsidRPr="00BE6DA4" w:rsidRDefault="00BE6DA4" w:rsidP="00BE6DA4">
      <w:pPr>
        <w:rPr>
          <w:rFonts w:cs="Segoe UI"/>
          <w:szCs w:val="24"/>
        </w:rPr>
      </w:pPr>
      <w:r w:rsidRPr="00BE6DA4">
        <w:rPr>
          <w:szCs w:val="24"/>
        </w:rPr>
        <w:t xml:space="preserve">$ </w:t>
      </w:r>
      <w:proofErr w:type="spellStart"/>
      <w:r w:rsidRPr="00BE6DA4">
        <w:rPr>
          <w:szCs w:val="24"/>
        </w:rPr>
        <w:t>git</w:t>
      </w:r>
      <w:proofErr w:type="spellEnd"/>
      <w:r w:rsidRPr="00BE6DA4">
        <w:rPr>
          <w:szCs w:val="24"/>
        </w:rPr>
        <w:t xml:space="preserve"> </w:t>
      </w:r>
      <w:proofErr w:type="spellStart"/>
      <w:r w:rsidRPr="00BE6DA4">
        <w:rPr>
          <w:szCs w:val="24"/>
        </w:rPr>
        <w:t>checkout</w:t>
      </w:r>
      <w:proofErr w:type="spellEnd"/>
      <w:r w:rsidRPr="00BE6DA4">
        <w:rPr>
          <w:szCs w:val="24"/>
        </w:rPr>
        <w:t xml:space="preserve"> </w:t>
      </w:r>
      <w:proofErr w:type="spellStart"/>
      <w:r w:rsidRPr="00BE6DA4">
        <w:rPr>
          <w:szCs w:val="24"/>
        </w:rPr>
        <w:t>master</w:t>
      </w:r>
      <w:proofErr w:type="spellEnd"/>
    </w:p>
    <w:p w:rsidR="00BE6DA4" w:rsidRPr="00BE6DA4" w:rsidRDefault="00841DE8" w:rsidP="00BE6DA4">
      <w:pPr>
        <w:rPr>
          <w:rFonts w:cs="Segoe UI"/>
          <w:szCs w:val="24"/>
        </w:rPr>
      </w:pPr>
      <w:r>
        <w:rPr>
          <w:szCs w:val="24"/>
        </w:rPr>
        <w:t>Alles was auf dem M</w:t>
      </w:r>
      <w:r w:rsidR="00BE6DA4" w:rsidRPr="00BE6DA4">
        <w:rPr>
          <w:szCs w:val="24"/>
        </w:rPr>
        <w:t xml:space="preserve">aster landet wird auch veröffentlicht. </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merge --no-</w:t>
      </w:r>
      <w:proofErr w:type="spellStart"/>
      <w:r w:rsidRPr="00BE6DA4">
        <w:rPr>
          <w:szCs w:val="24"/>
          <w:lang w:val="en-US"/>
        </w:rPr>
        <w:t>ff</w:t>
      </w:r>
      <w:proofErr w:type="spellEnd"/>
      <w:r w:rsidRPr="00BE6DA4">
        <w:rPr>
          <w:szCs w:val="24"/>
          <w:lang w:val="en-US"/>
        </w:rPr>
        <w:t xml:space="preserve"> release-1.2</w:t>
      </w:r>
    </w:p>
    <w:p w:rsidR="00BE6DA4" w:rsidRPr="00BE6DA4" w:rsidRDefault="00BE6DA4" w:rsidP="00BE6DA4">
      <w:pPr>
        <w:rPr>
          <w:rFonts w:cs="Segoe UI"/>
          <w:szCs w:val="24"/>
        </w:rPr>
      </w:pPr>
      <w:r w:rsidRPr="00BE6DA4">
        <w:rPr>
          <w:szCs w:val="24"/>
        </w:rPr>
        <w:lastRenderedPageBreak/>
        <w:t xml:space="preserve">Als nächstes muss dieser </w:t>
      </w:r>
      <w:proofErr w:type="spellStart"/>
      <w:r w:rsidRPr="00BE6DA4">
        <w:rPr>
          <w:szCs w:val="24"/>
        </w:rPr>
        <w:t>commit</w:t>
      </w:r>
      <w:proofErr w:type="spellEnd"/>
      <w:r w:rsidRPr="00BE6DA4">
        <w:rPr>
          <w:szCs w:val="24"/>
        </w:rPr>
        <w:t xml:space="preserve"> durch einen </w:t>
      </w:r>
      <w:proofErr w:type="spellStart"/>
      <w:r w:rsidRPr="00BE6DA4">
        <w:rPr>
          <w:i/>
          <w:szCs w:val="24"/>
        </w:rPr>
        <w:t>tag</w:t>
      </w:r>
      <w:proofErr w:type="spellEnd"/>
      <w:r w:rsidRPr="00BE6DA4">
        <w:rPr>
          <w:i/>
          <w:szCs w:val="24"/>
        </w:rPr>
        <w:t xml:space="preserve"> </w:t>
      </w:r>
      <w:r w:rsidRPr="00BE6DA4">
        <w:rPr>
          <w:szCs w:val="24"/>
        </w:rPr>
        <w:t xml:space="preserve">gekennzeichnet werden, damit später aus der Änderungshistorie ersichtlich wird wie dieser </w:t>
      </w:r>
      <w:proofErr w:type="spellStart"/>
      <w:r w:rsidRPr="00BE6DA4">
        <w:rPr>
          <w:szCs w:val="24"/>
        </w:rPr>
        <w:t>commit</w:t>
      </w:r>
      <w:proofErr w:type="spellEnd"/>
      <w:r w:rsidRPr="00BE6DA4">
        <w:rPr>
          <w:szCs w:val="24"/>
        </w:rPr>
        <w:t xml:space="preserve"> zugeordnet werden kann.</w:t>
      </w:r>
    </w:p>
    <w:p w:rsidR="00BE6DA4" w:rsidRPr="00BE6DA4" w:rsidRDefault="00BE6DA4" w:rsidP="00BE6DA4">
      <w:pPr>
        <w:rPr>
          <w:rFonts w:cs="Segoe UI"/>
          <w:szCs w:val="24"/>
        </w:rPr>
      </w:pPr>
      <w:r w:rsidRPr="00BE6DA4">
        <w:rPr>
          <w:szCs w:val="24"/>
        </w:rPr>
        <w:t xml:space="preserve">$ </w:t>
      </w:r>
      <w:proofErr w:type="spellStart"/>
      <w:r w:rsidRPr="00BE6DA4">
        <w:rPr>
          <w:szCs w:val="24"/>
        </w:rPr>
        <w:t>git</w:t>
      </w:r>
      <w:proofErr w:type="spellEnd"/>
      <w:r w:rsidRPr="00BE6DA4">
        <w:rPr>
          <w:szCs w:val="24"/>
        </w:rPr>
        <w:t xml:space="preserve"> tag -a 1.2</w:t>
      </w:r>
    </w:p>
    <w:p w:rsidR="00BE6DA4" w:rsidRPr="00BE6DA4" w:rsidRDefault="00BE6DA4" w:rsidP="00BE6DA4">
      <w:pPr>
        <w:rPr>
          <w:rFonts w:cs="Segoe UI"/>
          <w:szCs w:val="24"/>
        </w:rPr>
      </w:pPr>
      <w:r w:rsidRPr="00BE6DA4">
        <w:rPr>
          <w:szCs w:val="24"/>
        </w:rPr>
        <w:t>Der Release ist jetzt durch und für die Zukunft gekennzeichnet.</w:t>
      </w:r>
    </w:p>
    <w:p w:rsidR="00BE6DA4" w:rsidRPr="00BE6DA4" w:rsidRDefault="00BE6DA4" w:rsidP="00BE6DA4">
      <w:pPr>
        <w:rPr>
          <w:rFonts w:cs="Segoe UI"/>
          <w:szCs w:val="24"/>
        </w:rPr>
      </w:pPr>
      <w:r w:rsidRPr="00BE6DA4">
        <w:rPr>
          <w:szCs w:val="24"/>
        </w:rPr>
        <w:t>Um die in dem Release-</w:t>
      </w:r>
      <w:proofErr w:type="spellStart"/>
      <w:r w:rsidRPr="00BE6DA4">
        <w:rPr>
          <w:szCs w:val="24"/>
        </w:rPr>
        <w:t>Branch</w:t>
      </w:r>
      <w:proofErr w:type="spellEnd"/>
      <w:r w:rsidRPr="00BE6DA4">
        <w:rPr>
          <w:szCs w:val="24"/>
        </w:rPr>
        <w:t xml:space="preserve"> gemachten Änderungen nicht zu verlieren, muss dieser wieder mit dem </w:t>
      </w:r>
      <w:proofErr w:type="spellStart"/>
      <w:r w:rsidRPr="00BE6DA4">
        <w:rPr>
          <w:szCs w:val="24"/>
        </w:rPr>
        <w:t>Develop</w:t>
      </w:r>
      <w:proofErr w:type="spellEnd"/>
      <w:r w:rsidRPr="00BE6DA4">
        <w:rPr>
          <w:szCs w:val="24"/>
        </w:rPr>
        <w:t xml:space="preserve">-Zweig zusammengeführt werden, aus dem er hervorgegangen ist. </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checkout develop</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merge --no-</w:t>
      </w:r>
      <w:proofErr w:type="spellStart"/>
      <w:r w:rsidRPr="00BE6DA4">
        <w:rPr>
          <w:szCs w:val="24"/>
          <w:lang w:val="en-US"/>
        </w:rPr>
        <w:t>ff</w:t>
      </w:r>
      <w:proofErr w:type="spellEnd"/>
      <w:r w:rsidRPr="00BE6DA4">
        <w:rPr>
          <w:szCs w:val="24"/>
          <w:lang w:val="en-US"/>
        </w:rPr>
        <w:t xml:space="preserve"> release-1.2</w:t>
      </w:r>
    </w:p>
    <w:p w:rsidR="00BE6DA4" w:rsidRPr="00BE6DA4" w:rsidRDefault="00BE6DA4" w:rsidP="00BE6DA4">
      <w:pPr>
        <w:rPr>
          <w:rFonts w:cs="Segoe UI"/>
          <w:szCs w:val="24"/>
        </w:rPr>
      </w:pPr>
      <w:r w:rsidRPr="00BE6DA4">
        <w:rPr>
          <w:szCs w:val="24"/>
        </w:rPr>
        <w:t>Jetzt sind wir mit dem Release durch und können den Release-</w:t>
      </w:r>
      <w:proofErr w:type="spellStart"/>
      <w:r w:rsidRPr="00BE6DA4">
        <w:rPr>
          <w:szCs w:val="24"/>
        </w:rPr>
        <w:t>Branch</w:t>
      </w:r>
      <w:proofErr w:type="spellEnd"/>
      <w:r w:rsidRPr="00BE6DA4">
        <w:rPr>
          <w:szCs w:val="24"/>
        </w:rPr>
        <w:t xml:space="preserve"> l</w:t>
      </w:r>
      <w:r w:rsidRPr="00BE6DA4">
        <w:rPr>
          <w:szCs w:val="24"/>
        </w:rPr>
        <w:t>ö</w:t>
      </w:r>
      <w:r w:rsidRPr="00BE6DA4">
        <w:rPr>
          <w:szCs w:val="24"/>
        </w:rPr>
        <w:t>schen, da er nicht mehr gebraucht wird.</w:t>
      </w:r>
    </w:p>
    <w:p w:rsidR="00BE6DA4" w:rsidRDefault="00BE6DA4" w:rsidP="00BE6DA4">
      <w:pPr>
        <w:rPr>
          <w:szCs w:val="24"/>
        </w:rPr>
      </w:pPr>
      <w:r w:rsidRPr="00BE6DA4">
        <w:rPr>
          <w:szCs w:val="24"/>
        </w:rPr>
        <w:t xml:space="preserve">$ </w:t>
      </w:r>
      <w:proofErr w:type="spellStart"/>
      <w:r w:rsidRPr="00BE6DA4">
        <w:rPr>
          <w:szCs w:val="24"/>
        </w:rPr>
        <w:t>git</w:t>
      </w:r>
      <w:proofErr w:type="spellEnd"/>
      <w:r w:rsidRPr="00BE6DA4">
        <w:rPr>
          <w:szCs w:val="24"/>
        </w:rPr>
        <w:t xml:space="preserve"> </w:t>
      </w:r>
      <w:proofErr w:type="spellStart"/>
      <w:r w:rsidRPr="00BE6DA4">
        <w:rPr>
          <w:szCs w:val="24"/>
        </w:rPr>
        <w:t>branch</w:t>
      </w:r>
      <w:proofErr w:type="spellEnd"/>
      <w:r w:rsidRPr="00BE6DA4">
        <w:rPr>
          <w:szCs w:val="24"/>
        </w:rPr>
        <w:t xml:space="preserve"> -d release-1.2</w:t>
      </w:r>
      <w:bookmarkEnd w:id="244"/>
      <w:r>
        <w:rPr>
          <w:rStyle w:val="Funotenzeichen"/>
        </w:rPr>
        <w:footnoteReference w:id="101"/>
      </w:r>
    </w:p>
    <w:p w:rsidR="00BD3CC1" w:rsidRDefault="00BD3CC1" w:rsidP="00BD3CC1">
      <w:pPr>
        <w:pStyle w:val="berschrift3"/>
      </w:pPr>
      <w:bookmarkStart w:id="246" w:name="_Toc488923967"/>
      <w:r>
        <w:t>Der Hotfix-</w:t>
      </w:r>
      <w:proofErr w:type="spellStart"/>
      <w:r>
        <w:t>Branch</w:t>
      </w:r>
      <w:bookmarkEnd w:id="246"/>
      <w:proofErr w:type="spellEnd"/>
    </w:p>
    <w:p w:rsidR="00BD3CC1" w:rsidRDefault="00BD3CC1" w:rsidP="00BD3CC1"/>
    <w:p w:rsidR="008A7929" w:rsidRDefault="008A7929" w:rsidP="00BD3CC1">
      <w:pPr>
        <w:rPr>
          <w:szCs w:val="24"/>
        </w:rPr>
      </w:pPr>
      <w:bookmarkStart w:id="247" w:name="_CTVK001a49d896619da4a628d7973f7973607e4"/>
      <w:r w:rsidRPr="008A7929">
        <w:rPr>
          <w:szCs w:val="24"/>
        </w:rPr>
        <w:t>Hotfix-</w:t>
      </w:r>
      <w:proofErr w:type="spellStart"/>
      <w:r w:rsidRPr="008A7929">
        <w:rPr>
          <w:szCs w:val="24"/>
        </w:rPr>
        <w:t>Branches</w:t>
      </w:r>
      <w:proofErr w:type="spellEnd"/>
      <w:r w:rsidRPr="008A7929">
        <w:rPr>
          <w:szCs w:val="24"/>
        </w:rPr>
        <w:t xml:space="preserve"> ähneln sich in ihrem Sinn und Zweck den Release-</w:t>
      </w:r>
      <w:proofErr w:type="spellStart"/>
      <w:r w:rsidRPr="008A7929">
        <w:rPr>
          <w:szCs w:val="24"/>
        </w:rPr>
        <w:t>Branches</w:t>
      </w:r>
      <w:proofErr w:type="spellEnd"/>
      <w:r w:rsidRPr="008A7929">
        <w:rPr>
          <w:szCs w:val="24"/>
        </w:rPr>
        <w:t>. Hotfix-</w:t>
      </w:r>
      <w:proofErr w:type="spellStart"/>
      <w:r w:rsidRPr="008A7929">
        <w:rPr>
          <w:szCs w:val="24"/>
        </w:rPr>
        <w:t>Branches</w:t>
      </w:r>
      <w:proofErr w:type="spellEnd"/>
      <w:r w:rsidRPr="008A7929">
        <w:rPr>
          <w:szCs w:val="24"/>
        </w:rPr>
        <w:t xml:space="preserve"> sind ebenfalls dazu gedacht, bevorstehende R</w:t>
      </w:r>
      <w:r w:rsidRPr="008A7929">
        <w:rPr>
          <w:szCs w:val="24"/>
        </w:rPr>
        <w:t>e</w:t>
      </w:r>
      <w:r w:rsidRPr="008A7929">
        <w:rPr>
          <w:szCs w:val="24"/>
        </w:rPr>
        <w:t>leases zu unterstützen oder vorzubereiten. Der Unterschied zwischen diesen beiden Zweigen ist allerdings, dass der Hotfix-</w:t>
      </w:r>
      <w:proofErr w:type="spellStart"/>
      <w:r w:rsidRPr="008A7929">
        <w:rPr>
          <w:szCs w:val="24"/>
        </w:rPr>
        <w:t>Branch</w:t>
      </w:r>
      <w:proofErr w:type="spellEnd"/>
      <w:r w:rsidRPr="008A7929">
        <w:rPr>
          <w:szCs w:val="24"/>
        </w:rPr>
        <w:t xml:space="preserve"> aus einer Notsituation heraus entsteht. Bei einem fehlerhaften Zustand des Produkts, wird ein ne</w:t>
      </w:r>
      <w:r w:rsidRPr="008A7929">
        <w:rPr>
          <w:szCs w:val="24"/>
        </w:rPr>
        <w:t>u</w:t>
      </w:r>
      <w:r w:rsidRPr="008A7929">
        <w:rPr>
          <w:szCs w:val="24"/>
        </w:rPr>
        <w:t xml:space="preserve">er </w:t>
      </w:r>
      <w:proofErr w:type="spellStart"/>
      <w:r w:rsidRPr="008A7929">
        <w:rPr>
          <w:szCs w:val="24"/>
        </w:rPr>
        <w:t>Branch</w:t>
      </w:r>
      <w:proofErr w:type="spellEnd"/>
      <w:r w:rsidRPr="008A7929">
        <w:rPr>
          <w:szCs w:val="24"/>
        </w:rPr>
        <w:t xml:space="preserve"> gebildet, um diese neu entdeckten Fehler so schnell wie möglich zu beheben. Dieser neue </w:t>
      </w:r>
      <w:proofErr w:type="spellStart"/>
      <w:r w:rsidRPr="008A7929">
        <w:rPr>
          <w:szCs w:val="24"/>
        </w:rPr>
        <w:t>Branch</w:t>
      </w:r>
      <w:proofErr w:type="spellEnd"/>
      <w:r w:rsidRPr="008A7929">
        <w:rPr>
          <w:szCs w:val="24"/>
        </w:rPr>
        <w:t xml:space="preserve"> entstammt nicht wie die anderen aus dem </w:t>
      </w:r>
      <w:proofErr w:type="spellStart"/>
      <w:r w:rsidRPr="008A7929">
        <w:rPr>
          <w:szCs w:val="24"/>
        </w:rPr>
        <w:t>Develop</w:t>
      </w:r>
      <w:proofErr w:type="spellEnd"/>
      <w:r w:rsidRPr="008A7929">
        <w:rPr>
          <w:szCs w:val="24"/>
        </w:rPr>
        <w:t xml:space="preserve">-Zweig, sondern entsteht aus dem Master heraus. Dadurch ist es möglich auf dem </w:t>
      </w:r>
      <w:proofErr w:type="spellStart"/>
      <w:r w:rsidRPr="008A7929">
        <w:rPr>
          <w:szCs w:val="24"/>
        </w:rPr>
        <w:t>Develop</w:t>
      </w:r>
      <w:proofErr w:type="spellEnd"/>
      <w:r w:rsidRPr="008A7929">
        <w:rPr>
          <w:szCs w:val="24"/>
        </w:rPr>
        <w:t>-Zweig ungehindert weiter zu arbeiten während a</w:t>
      </w:r>
      <w:r w:rsidRPr="008A7929">
        <w:rPr>
          <w:szCs w:val="24"/>
        </w:rPr>
        <w:t>n</w:t>
      </w:r>
      <w:r w:rsidRPr="008A7929">
        <w:rPr>
          <w:szCs w:val="24"/>
        </w:rPr>
        <w:t>dere Teammitglieder, die neu entdeckten Fehler rasch beheben können.</w:t>
      </w:r>
      <w:bookmarkEnd w:id="247"/>
      <w:r>
        <w:rPr>
          <w:rStyle w:val="Funotenzeichen"/>
        </w:rPr>
        <w:footnoteReference w:id="102"/>
      </w:r>
    </w:p>
    <w:p w:rsidR="00841DE8" w:rsidRPr="00841DE8" w:rsidRDefault="00841DE8" w:rsidP="00841DE8">
      <w:pPr>
        <w:rPr>
          <w:rFonts w:cs="Times New Roman"/>
          <w:szCs w:val="24"/>
        </w:rPr>
      </w:pPr>
      <w:bookmarkStart w:id="249" w:name="_CTVK001ec84e181c76f459590e1724f7ea97b20"/>
      <w:r w:rsidRPr="00841DE8">
        <w:rPr>
          <w:szCs w:val="24"/>
        </w:rPr>
        <w:lastRenderedPageBreak/>
        <w:t>Tauchen in einem neuen Release schwerwiegender Fehler auf, müssen di</w:t>
      </w:r>
      <w:r w:rsidRPr="00841DE8">
        <w:rPr>
          <w:szCs w:val="24"/>
        </w:rPr>
        <w:t>e</w:t>
      </w:r>
      <w:r w:rsidRPr="00841DE8">
        <w:rPr>
          <w:szCs w:val="24"/>
        </w:rPr>
        <w:t xml:space="preserve">se so schnell wie möglich behoben werden. Da auf dem </w:t>
      </w:r>
      <w:proofErr w:type="spellStart"/>
      <w:r w:rsidRPr="00841DE8">
        <w:rPr>
          <w:szCs w:val="24"/>
        </w:rPr>
        <w:t>Develop</w:t>
      </w:r>
      <w:proofErr w:type="spellEnd"/>
      <w:r w:rsidRPr="00841DE8">
        <w:rPr>
          <w:szCs w:val="24"/>
        </w:rPr>
        <w:t>-Zweig i</w:t>
      </w:r>
      <w:r w:rsidRPr="00841DE8">
        <w:rPr>
          <w:szCs w:val="24"/>
        </w:rPr>
        <w:t>n</w:t>
      </w:r>
      <w:r w:rsidRPr="00841DE8">
        <w:rPr>
          <w:szCs w:val="24"/>
        </w:rPr>
        <w:t xml:space="preserve">zwischen an einem neuen Release gearbeitet wird, ist es daher nicht ratsam, die fehlerhafte Version in den </w:t>
      </w:r>
      <w:proofErr w:type="spellStart"/>
      <w:r w:rsidRPr="00841DE8">
        <w:rPr>
          <w:szCs w:val="24"/>
        </w:rPr>
        <w:t>Develop</w:t>
      </w:r>
      <w:proofErr w:type="spellEnd"/>
      <w:r w:rsidRPr="00841DE8">
        <w:rPr>
          <w:szCs w:val="24"/>
        </w:rPr>
        <w:t xml:space="preserve">-Zweig zu </w:t>
      </w:r>
      <w:proofErr w:type="spellStart"/>
      <w:r w:rsidRPr="00841DE8">
        <w:rPr>
          <w:szCs w:val="24"/>
        </w:rPr>
        <w:t>mergen</w:t>
      </w:r>
      <w:proofErr w:type="spellEnd"/>
      <w:r w:rsidRPr="00841DE8">
        <w:rPr>
          <w:szCs w:val="24"/>
        </w:rPr>
        <w:t xml:space="preserve"> um die Fehler dort zu beheben. Stattdessen wird aus dem Master heraus ein neuer Zweig e</w:t>
      </w:r>
      <w:r w:rsidRPr="00841DE8">
        <w:rPr>
          <w:szCs w:val="24"/>
        </w:rPr>
        <w:t>r</w:t>
      </w:r>
      <w:r w:rsidRPr="00841DE8">
        <w:rPr>
          <w:szCs w:val="24"/>
        </w:rPr>
        <w:t>stellt, welcher Hotfix-</w:t>
      </w:r>
      <w:proofErr w:type="spellStart"/>
      <w:r w:rsidRPr="00841DE8">
        <w:rPr>
          <w:szCs w:val="24"/>
        </w:rPr>
        <w:t>Branch</w:t>
      </w:r>
      <w:proofErr w:type="spellEnd"/>
      <w:r w:rsidRPr="00841DE8">
        <w:rPr>
          <w:szCs w:val="24"/>
        </w:rPr>
        <w:t xml:space="preserve"> genannt wird. Zu beachten sind die </w:t>
      </w:r>
      <w:proofErr w:type="spellStart"/>
      <w:r w:rsidRPr="00841DE8">
        <w:rPr>
          <w:szCs w:val="24"/>
        </w:rPr>
        <w:t>Commits</w:t>
      </w:r>
      <w:proofErr w:type="spellEnd"/>
      <w:r w:rsidRPr="00841DE8">
        <w:rPr>
          <w:szCs w:val="24"/>
        </w:rPr>
        <w:t xml:space="preserve"> mit den entsprechenden </w:t>
      </w:r>
      <w:r w:rsidRPr="00841DE8">
        <w:rPr>
          <w:i/>
          <w:szCs w:val="24"/>
        </w:rPr>
        <w:t xml:space="preserve">tags </w:t>
      </w:r>
      <w:r w:rsidRPr="00841DE8">
        <w:rPr>
          <w:szCs w:val="24"/>
        </w:rPr>
        <w:t>und den Versionsnummern.</w:t>
      </w:r>
    </w:p>
    <w:p w:rsidR="00841DE8" w:rsidRPr="00841DE8" w:rsidRDefault="00841DE8" w:rsidP="00841DE8">
      <w:pPr>
        <w:rPr>
          <w:rFonts w:cs="Times New Roman"/>
          <w:szCs w:val="24"/>
        </w:rPr>
      </w:pPr>
      <w:r w:rsidRPr="00841DE8">
        <w:rPr>
          <w:szCs w:val="24"/>
        </w:rPr>
        <w:t xml:space="preserve">$ </w:t>
      </w:r>
      <w:proofErr w:type="spellStart"/>
      <w:r w:rsidRPr="00841DE8">
        <w:rPr>
          <w:szCs w:val="24"/>
        </w:rPr>
        <w:t>git</w:t>
      </w:r>
      <w:proofErr w:type="spellEnd"/>
      <w:r w:rsidRPr="00841DE8">
        <w:rPr>
          <w:szCs w:val="24"/>
        </w:rPr>
        <w:t xml:space="preserve"> </w:t>
      </w:r>
      <w:proofErr w:type="spellStart"/>
      <w:r w:rsidRPr="00841DE8">
        <w:rPr>
          <w:szCs w:val="24"/>
        </w:rPr>
        <w:t>checkout</w:t>
      </w:r>
      <w:proofErr w:type="spellEnd"/>
      <w:r w:rsidRPr="00841DE8">
        <w:rPr>
          <w:szCs w:val="24"/>
        </w:rPr>
        <w:t xml:space="preserve"> -b hotfix-&lt;Versionsnummer&gt; </w:t>
      </w:r>
      <w:proofErr w:type="spellStart"/>
      <w:r w:rsidRPr="00841DE8">
        <w:rPr>
          <w:szCs w:val="24"/>
        </w:rPr>
        <w:t>master</w:t>
      </w:r>
      <w:proofErr w:type="spellEnd"/>
    </w:p>
    <w:p w:rsidR="00841DE8" w:rsidRPr="00841DE8" w:rsidRDefault="00841DE8" w:rsidP="00841DE8">
      <w:pPr>
        <w:rPr>
          <w:rFonts w:cs="Times New Roman"/>
          <w:szCs w:val="24"/>
        </w:rPr>
      </w:pPr>
      <w:r w:rsidRPr="00841DE8">
        <w:rPr>
          <w:szCs w:val="24"/>
        </w:rPr>
        <w:t xml:space="preserve">Die entsprechende Versionsnummer muss nun dem </w:t>
      </w:r>
      <w:proofErr w:type="spellStart"/>
      <w:r w:rsidRPr="00841DE8">
        <w:rPr>
          <w:szCs w:val="24"/>
        </w:rPr>
        <w:t>Branch</w:t>
      </w:r>
      <w:proofErr w:type="spellEnd"/>
      <w:r w:rsidRPr="00841DE8">
        <w:rPr>
          <w:szCs w:val="24"/>
        </w:rPr>
        <w:t xml:space="preserve"> zugewiesen werden. </w:t>
      </w:r>
    </w:p>
    <w:p w:rsidR="00841DE8" w:rsidRPr="00841DE8" w:rsidRDefault="00841DE8" w:rsidP="00841DE8">
      <w:pPr>
        <w:rPr>
          <w:rFonts w:cs="Times New Roman"/>
          <w:szCs w:val="24"/>
        </w:rPr>
      </w:pPr>
      <w:r w:rsidRPr="00841DE8">
        <w:rPr>
          <w:szCs w:val="24"/>
        </w:rPr>
        <w:t>$ ./bump-version.sh &lt;Versionsnummer&gt;</w:t>
      </w:r>
    </w:p>
    <w:p w:rsidR="00841DE8" w:rsidRPr="00841DE8" w:rsidRDefault="00841DE8" w:rsidP="00841DE8">
      <w:pPr>
        <w:rPr>
          <w:rFonts w:cs="Times New Roman"/>
          <w:szCs w:val="24"/>
        </w:rPr>
      </w:pPr>
      <w:r w:rsidRPr="00841DE8">
        <w:rPr>
          <w:szCs w:val="24"/>
        </w:rPr>
        <w:t xml:space="preserve">Nachdem die Fehler behoben wurden, werden die Änderungen </w:t>
      </w:r>
      <w:proofErr w:type="spellStart"/>
      <w:r w:rsidRPr="00841DE8">
        <w:rPr>
          <w:szCs w:val="24"/>
        </w:rPr>
        <w:t>comitted</w:t>
      </w:r>
      <w:proofErr w:type="spellEnd"/>
      <w:r w:rsidRPr="00841DE8">
        <w:rPr>
          <w:szCs w:val="24"/>
        </w:rPr>
        <w:t>.</w:t>
      </w:r>
    </w:p>
    <w:p w:rsidR="00841DE8" w:rsidRPr="00841DE8" w:rsidRDefault="00841DE8" w:rsidP="00841DE8">
      <w:pPr>
        <w:rPr>
          <w:rFonts w:cs="Times New Roman"/>
          <w:szCs w:val="24"/>
        </w:rPr>
      </w:pPr>
      <w:r w:rsidRPr="00841DE8">
        <w:rPr>
          <w:szCs w:val="24"/>
        </w:rPr>
        <w:t xml:space="preserve">$ </w:t>
      </w:r>
      <w:proofErr w:type="spellStart"/>
      <w:r w:rsidRPr="00841DE8">
        <w:rPr>
          <w:szCs w:val="24"/>
        </w:rPr>
        <w:t>git</w:t>
      </w:r>
      <w:proofErr w:type="spellEnd"/>
      <w:r w:rsidRPr="00841DE8">
        <w:rPr>
          <w:szCs w:val="24"/>
        </w:rPr>
        <w:t xml:space="preserve"> </w:t>
      </w:r>
      <w:proofErr w:type="spellStart"/>
      <w:r w:rsidRPr="00841DE8">
        <w:rPr>
          <w:szCs w:val="24"/>
        </w:rPr>
        <w:t>commit</w:t>
      </w:r>
      <w:proofErr w:type="spellEnd"/>
      <w:r w:rsidRPr="00841DE8">
        <w:rPr>
          <w:szCs w:val="24"/>
        </w:rPr>
        <w:t xml:space="preserve"> -m</w:t>
      </w:r>
    </w:p>
    <w:p w:rsidR="008A7929" w:rsidRDefault="00841DE8" w:rsidP="00841DE8">
      <w:pPr>
        <w:rPr>
          <w:szCs w:val="24"/>
        </w:rPr>
      </w:pPr>
      <w:r w:rsidRPr="00841DE8">
        <w:rPr>
          <w:szCs w:val="24"/>
        </w:rPr>
        <w:t>Anschließend wird der Hotfix-</w:t>
      </w:r>
      <w:proofErr w:type="spellStart"/>
      <w:r w:rsidRPr="00841DE8">
        <w:rPr>
          <w:szCs w:val="24"/>
        </w:rPr>
        <w:t>Branch</w:t>
      </w:r>
      <w:proofErr w:type="spellEnd"/>
      <w:r w:rsidRPr="00841DE8">
        <w:rPr>
          <w:szCs w:val="24"/>
        </w:rPr>
        <w:t xml:space="preserve"> zurück in den Master </w:t>
      </w:r>
      <w:proofErr w:type="spellStart"/>
      <w:r w:rsidRPr="00841DE8">
        <w:rPr>
          <w:szCs w:val="24"/>
        </w:rPr>
        <w:t>gemerged</w:t>
      </w:r>
      <w:proofErr w:type="spellEnd"/>
      <w:r w:rsidRPr="00841DE8">
        <w:rPr>
          <w:szCs w:val="24"/>
        </w:rPr>
        <w:t xml:space="preserve"> aber auch in den </w:t>
      </w:r>
      <w:proofErr w:type="spellStart"/>
      <w:r w:rsidRPr="00841DE8">
        <w:rPr>
          <w:szCs w:val="24"/>
        </w:rPr>
        <w:t>Develop</w:t>
      </w:r>
      <w:proofErr w:type="spellEnd"/>
      <w:r w:rsidRPr="00841DE8">
        <w:rPr>
          <w:szCs w:val="24"/>
        </w:rPr>
        <w:t>-Zweig. Dadurch wird sichergestellt, dass die verbesse</w:t>
      </w:r>
      <w:r w:rsidRPr="00841DE8">
        <w:rPr>
          <w:szCs w:val="24"/>
        </w:rPr>
        <w:t>r</w:t>
      </w:r>
      <w:r w:rsidRPr="00841DE8">
        <w:rPr>
          <w:szCs w:val="24"/>
        </w:rPr>
        <w:t>ten Fehler, nicht erneut auftauchen.</w:t>
      </w:r>
      <w:bookmarkEnd w:id="249"/>
      <w:r>
        <w:rPr>
          <w:rStyle w:val="Funotenzeichen"/>
        </w:rPr>
        <w:footnoteReference w:id="103"/>
      </w:r>
    </w:p>
    <w:p w:rsidR="004B2CAC" w:rsidRDefault="004B2CAC" w:rsidP="00841DE8">
      <w:pPr>
        <w:rPr>
          <w:szCs w:val="24"/>
        </w:rPr>
      </w:pPr>
      <w:bookmarkStart w:id="251" w:name="_CTVK001d0bbe6b90f0447dfb02373254e2051da"/>
      <w:r w:rsidRPr="004B2CAC">
        <w:rPr>
          <w:szCs w:val="24"/>
        </w:rPr>
        <w:t>Falls während dieses gesamten Vorgangs ein Release-</w:t>
      </w:r>
      <w:proofErr w:type="spellStart"/>
      <w:r w:rsidRPr="004B2CAC">
        <w:rPr>
          <w:szCs w:val="24"/>
        </w:rPr>
        <w:t>Branch</w:t>
      </w:r>
      <w:proofErr w:type="spellEnd"/>
      <w:r w:rsidRPr="004B2CAC">
        <w:rPr>
          <w:szCs w:val="24"/>
        </w:rPr>
        <w:t xml:space="preserve"> existiert, müssen die Änderungen aus dem Hotfix in den Release-</w:t>
      </w:r>
      <w:proofErr w:type="spellStart"/>
      <w:r w:rsidRPr="004B2CAC">
        <w:rPr>
          <w:szCs w:val="24"/>
        </w:rPr>
        <w:t>Branch</w:t>
      </w:r>
      <w:proofErr w:type="spellEnd"/>
      <w:r w:rsidRPr="004B2CAC">
        <w:rPr>
          <w:szCs w:val="24"/>
        </w:rPr>
        <w:t xml:space="preserve"> </w:t>
      </w:r>
      <w:proofErr w:type="spellStart"/>
      <w:r w:rsidRPr="004B2CAC">
        <w:rPr>
          <w:szCs w:val="24"/>
        </w:rPr>
        <w:t>gemerged</w:t>
      </w:r>
      <w:proofErr w:type="spellEnd"/>
      <w:r w:rsidRPr="004B2CAC">
        <w:rPr>
          <w:szCs w:val="24"/>
        </w:rPr>
        <w:t xml:space="preserve"> werden. Da dieser wiederum mit dem </w:t>
      </w:r>
      <w:proofErr w:type="spellStart"/>
      <w:r w:rsidRPr="004B2CAC">
        <w:rPr>
          <w:szCs w:val="24"/>
        </w:rPr>
        <w:t>Develop</w:t>
      </w:r>
      <w:proofErr w:type="spellEnd"/>
      <w:r w:rsidRPr="004B2CAC">
        <w:rPr>
          <w:szCs w:val="24"/>
        </w:rPr>
        <w:t xml:space="preserve">-Zweig zusammengeführt wird, werden die Verbesserungen schlussendlich im neuen Release landen. Dies ist jedoch Situationsabhängig. Wenn die Verbesserungen aus dem Hotfix zeitnah benötigt werden, können sie auch direkt wieder in den Master </w:t>
      </w:r>
      <w:proofErr w:type="spellStart"/>
      <w:r w:rsidRPr="004B2CAC">
        <w:rPr>
          <w:szCs w:val="24"/>
        </w:rPr>
        <w:t>g</w:t>
      </w:r>
      <w:r w:rsidRPr="004B2CAC">
        <w:rPr>
          <w:szCs w:val="24"/>
        </w:rPr>
        <w:t>e</w:t>
      </w:r>
      <w:r w:rsidRPr="004B2CAC">
        <w:rPr>
          <w:szCs w:val="24"/>
        </w:rPr>
        <w:t>merged</w:t>
      </w:r>
      <w:proofErr w:type="spellEnd"/>
      <w:r w:rsidRPr="004B2CAC">
        <w:rPr>
          <w:szCs w:val="24"/>
        </w:rPr>
        <w:t xml:space="preserve"> werden.</w:t>
      </w:r>
      <w:bookmarkEnd w:id="251"/>
      <w:r>
        <w:rPr>
          <w:rStyle w:val="Funotenzeichen"/>
        </w:rPr>
        <w:footnoteReference w:id="104"/>
      </w:r>
    </w:p>
    <w:p w:rsidR="002717D7" w:rsidRDefault="002717D7" w:rsidP="00841DE8">
      <w:pPr>
        <w:rPr>
          <w:szCs w:val="24"/>
        </w:rPr>
      </w:pPr>
      <w:r>
        <w:rPr>
          <w:szCs w:val="24"/>
        </w:rPr>
        <w:t>Der Hotfix-</w:t>
      </w:r>
      <w:proofErr w:type="spellStart"/>
      <w:r>
        <w:rPr>
          <w:szCs w:val="24"/>
        </w:rPr>
        <w:t>Branch</w:t>
      </w:r>
      <w:proofErr w:type="spellEnd"/>
      <w:r>
        <w:rPr>
          <w:szCs w:val="24"/>
        </w:rPr>
        <w:t xml:space="preserve"> wird ab diesem Zeitpunkt nicht mehr benötigt und kann nun gelöscht werden.</w:t>
      </w:r>
    </w:p>
    <w:p w:rsidR="002717D7" w:rsidRDefault="002717D7" w:rsidP="00841DE8">
      <w:r>
        <w:rPr>
          <w:szCs w:val="24"/>
        </w:rPr>
        <w:t xml:space="preserve">$ </w:t>
      </w:r>
      <w:proofErr w:type="spellStart"/>
      <w:r>
        <w:rPr>
          <w:szCs w:val="24"/>
        </w:rPr>
        <w:t>git</w:t>
      </w:r>
      <w:proofErr w:type="spellEnd"/>
      <w:r>
        <w:rPr>
          <w:szCs w:val="24"/>
        </w:rPr>
        <w:t xml:space="preserve"> </w:t>
      </w:r>
      <w:proofErr w:type="spellStart"/>
      <w:r>
        <w:rPr>
          <w:szCs w:val="24"/>
        </w:rPr>
        <w:t>branch</w:t>
      </w:r>
      <w:proofErr w:type="spellEnd"/>
      <w:r>
        <w:rPr>
          <w:szCs w:val="24"/>
        </w:rPr>
        <w:t xml:space="preserve"> -d hotfix-&lt;Versionsnummer&gt;</w:t>
      </w:r>
    </w:p>
    <w:p w:rsidR="00ED6198" w:rsidRDefault="00ED6198" w:rsidP="00ED6198">
      <w:pPr>
        <w:pStyle w:val="berschrift3"/>
      </w:pPr>
      <w:bookmarkStart w:id="253" w:name="_Toc488923968"/>
      <w:bookmarkEnd w:id="216"/>
      <w:proofErr w:type="spellStart"/>
      <w:r>
        <w:lastRenderedPageBreak/>
        <w:t>Branches</w:t>
      </w:r>
      <w:proofErr w:type="spellEnd"/>
      <w:r>
        <w:t xml:space="preserve"> verwalten</w:t>
      </w:r>
      <w:bookmarkEnd w:id="253"/>
    </w:p>
    <w:p w:rsidR="008067CC" w:rsidRDefault="008067CC" w:rsidP="008067CC"/>
    <w:p w:rsidR="006A3FEB" w:rsidRDefault="006A3FEB" w:rsidP="008067CC">
      <w:bookmarkStart w:id="254" w:name="_CTVK0013b9df560355747af82c4402266a1352a"/>
      <w:r w:rsidRPr="006A3FEB">
        <w:rPr>
          <w:color w:val="000000"/>
          <w:szCs w:val="24"/>
        </w:rPr>
        <w:t xml:space="preserve">Einen neuen </w:t>
      </w:r>
      <w:proofErr w:type="spellStart"/>
      <w:r w:rsidRPr="006A3FEB">
        <w:rPr>
          <w:color w:val="000000"/>
          <w:szCs w:val="24"/>
        </w:rPr>
        <w:t>Branch</w:t>
      </w:r>
      <w:proofErr w:type="spellEnd"/>
      <w:r w:rsidRPr="006A3FEB">
        <w:rPr>
          <w:color w:val="000000"/>
          <w:szCs w:val="24"/>
        </w:rPr>
        <w:t xml:space="preserve"> anzulegen ist unter </w:t>
      </w:r>
      <w:proofErr w:type="spellStart"/>
      <w:r w:rsidRPr="006A3FEB">
        <w:rPr>
          <w:color w:val="000000"/>
          <w:szCs w:val="24"/>
        </w:rPr>
        <w:t>Git</w:t>
      </w:r>
      <w:proofErr w:type="spellEnd"/>
      <w:r w:rsidRPr="006A3FEB">
        <w:rPr>
          <w:color w:val="000000"/>
          <w:szCs w:val="24"/>
        </w:rPr>
        <w:t xml:space="preserve"> kein Problem. Dazu muss ledi</w:t>
      </w:r>
      <w:r w:rsidRPr="006A3FEB">
        <w:rPr>
          <w:color w:val="000000"/>
          <w:szCs w:val="24"/>
        </w:rPr>
        <w:t>g</w:t>
      </w:r>
      <w:r w:rsidRPr="006A3FEB">
        <w:rPr>
          <w:color w:val="000000"/>
          <w:szCs w:val="24"/>
        </w:rPr>
        <w:t>lich der aktuell ausgecheckte Commit ausfindig gemacht und der entspr</w:t>
      </w:r>
      <w:r w:rsidRPr="006A3FEB">
        <w:rPr>
          <w:color w:val="000000"/>
          <w:szCs w:val="24"/>
        </w:rPr>
        <w:t>e</w:t>
      </w:r>
      <w:r w:rsidRPr="006A3FEB">
        <w:rPr>
          <w:color w:val="000000"/>
          <w:szCs w:val="24"/>
        </w:rPr>
        <w:t>chende Hash-Wert in der .</w:t>
      </w:r>
      <w:proofErr w:type="spellStart"/>
      <w:r w:rsidRPr="006A3FEB">
        <w:rPr>
          <w:color w:val="000000"/>
          <w:szCs w:val="24"/>
        </w:rPr>
        <w:t>git</w:t>
      </w:r>
      <w:proofErr w:type="spellEnd"/>
      <w:r w:rsidRPr="006A3FEB">
        <w:rPr>
          <w:color w:val="000000"/>
          <w:szCs w:val="24"/>
        </w:rPr>
        <w:t>-Datei abgelegt werden.</w:t>
      </w:r>
      <w:bookmarkEnd w:id="254"/>
      <w:r>
        <w:rPr>
          <w:rStyle w:val="Funotenzeichen"/>
        </w:rPr>
        <w:footnoteReference w:id="105"/>
      </w:r>
    </w:p>
    <w:p w:rsidR="00850B1C" w:rsidRDefault="00850B1C" w:rsidP="008067CC">
      <w:r>
        <w:t xml:space="preserve">Einige wichtige Befehle zur Bedienung von </w:t>
      </w:r>
      <w:proofErr w:type="spellStart"/>
      <w:r>
        <w:t>Branches</w:t>
      </w:r>
      <w:proofErr w:type="spellEnd"/>
      <w:r>
        <w:t xml:space="preserve"> sind:</w:t>
      </w:r>
    </w:p>
    <w:p w:rsidR="00606929" w:rsidRDefault="00606929"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-b (Name des </w:t>
      </w:r>
      <w:proofErr w:type="spellStart"/>
      <w:r>
        <w:t>Branches</w:t>
      </w:r>
      <w:proofErr w:type="spellEnd"/>
      <w:r>
        <w:t>)</w:t>
      </w:r>
    </w:p>
    <w:p w:rsidR="00850B1C" w:rsidRDefault="00850B1C" w:rsidP="00850B1C">
      <w:pPr>
        <w:ind w:left="576"/>
      </w:pPr>
      <w:r>
        <w:t xml:space="preserve">Neuen </w:t>
      </w:r>
      <w:proofErr w:type="spellStart"/>
      <w:r>
        <w:t>Branch</w:t>
      </w:r>
      <w:proofErr w:type="spellEnd"/>
      <w:r>
        <w:t xml:space="preserve"> erstellen und in diesen </w:t>
      </w:r>
      <w:proofErr w:type="spellStart"/>
      <w:r>
        <w:t>Branch</w:t>
      </w:r>
      <w:proofErr w:type="spellEnd"/>
      <w:r>
        <w:t xml:space="preserve"> wechseln.</w:t>
      </w:r>
    </w:p>
    <w:p w:rsidR="00850B1C" w:rsidRDefault="00850B1C"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w:t>
      </w:r>
      <w:proofErr w:type="spellStart"/>
      <w:r>
        <w:t>master</w:t>
      </w:r>
      <w:proofErr w:type="spellEnd"/>
    </w:p>
    <w:p w:rsidR="00850B1C" w:rsidRDefault="00850B1C" w:rsidP="00850B1C">
      <w:pPr>
        <w:ind w:left="576"/>
      </w:pPr>
      <w:r>
        <w:t>Zum Master-</w:t>
      </w:r>
      <w:proofErr w:type="spellStart"/>
      <w:r>
        <w:t>Branch</w:t>
      </w:r>
      <w:proofErr w:type="spellEnd"/>
      <w:r>
        <w:t xml:space="preserve"> wechseln.</w:t>
      </w:r>
    </w:p>
    <w:p w:rsidR="00850B1C" w:rsidRDefault="00850B1C" w:rsidP="00850B1C"/>
    <w:p w:rsidR="00850B1C" w:rsidRDefault="00850B1C" w:rsidP="00850B1C">
      <w:pPr>
        <w:spacing w:after="0"/>
      </w:pPr>
      <w:r>
        <w:t xml:space="preserve">$ </w:t>
      </w:r>
      <w:proofErr w:type="spellStart"/>
      <w:r>
        <w:t>git</w:t>
      </w:r>
      <w:proofErr w:type="spellEnd"/>
      <w:r>
        <w:t xml:space="preserve"> </w:t>
      </w:r>
      <w:proofErr w:type="spellStart"/>
      <w:r>
        <w:t>branch</w:t>
      </w:r>
      <w:proofErr w:type="spellEnd"/>
      <w:r>
        <w:t xml:space="preserve"> -d </w:t>
      </w:r>
      <w:r w:rsidR="001F3D7E">
        <w:t>&lt;</w:t>
      </w:r>
      <w:proofErr w:type="spellStart"/>
      <w:r w:rsidR="001F3D7E">
        <w:t>branch</w:t>
      </w:r>
      <w:proofErr w:type="spellEnd"/>
      <w:r w:rsidR="001F3D7E">
        <w:t>&gt;</w:t>
      </w:r>
    </w:p>
    <w:p w:rsidR="00850B1C" w:rsidRDefault="00850B1C" w:rsidP="00850B1C">
      <w:pPr>
        <w:ind w:left="576"/>
      </w:pPr>
      <w:r>
        <w:t xml:space="preserve">Einen bestehenden oder erstellten </w:t>
      </w:r>
      <w:proofErr w:type="spellStart"/>
      <w:r>
        <w:t>Branch</w:t>
      </w:r>
      <w:proofErr w:type="spellEnd"/>
      <w:r>
        <w:t xml:space="preserve"> löschen.</w:t>
      </w:r>
      <w:r w:rsidR="001F3D7E">
        <w:t xml:space="preserve"> Es können mehrere </w:t>
      </w:r>
      <w:proofErr w:type="spellStart"/>
      <w:r w:rsidR="001F3D7E">
        <w:t>Branches</w:t>
      </w:r>
      <w:proofErr w:type="spellEnd"/>
      <w:r w:rsidR="001F3D7E">
        <w:t xml:space="preserve"> </w:t>
      </w:r>
      <w:r w:rsidR="007E6C18">
        <w:t xml:space="preserve">gleichzeitig </w:t>
      </w:r>
      <w:r w:rsidR="001F3D7E">
        <w:t xml:space="preserve">ausgewählt werden, jedoch </w:t>
      </w:r>
      <w:r w:rsidR="007E6C18">
        <w:t>müssen diese ko</w:t>
      </w:r>
      <w:r w:rsidR="007E6C18">
        <w:t>m</w:t>
      </w:r>
      <w:r w:rsidR="007E6C18">
        <w:t>plett im HEAD integriert sein.</w:t>
      </w:r>
    </w:p>
    <w:p w:rsidR="00E941C6" w:rsidRDefault="00E941C6" w:rsidP="00E941C6"/>
    <w:p w:rsidR="00E941C6" w:rsidRDefault="00E941C6" w:rsidP="00E941C6">
      <w:pPr>
        <w:spacing w:after="0"/>
      </w:pPr>
      <w:r>
        <w:t xml:space="preserve">$ </w:t>
      </w:r>
      <w:proofErr w:type="spellStart"/>
      <w:r>
        <w:t>git</w:t>
      </w:r>
      <w:proofErr w:type="spellEnd"/>
      <w:r>
        <w:t xml:space="preserve"> push </w:t>
      </w:r>
      <w:proofErr w:type="spellStart"/>
      <w:r>
        <w:t>origin</w:t>
      </w:r>
      <w:proofErr w:type="spellEnd"/>
      <w:r>
        <w:t xml:space="preserve"> (Name des </w:t>
      </w:r>
      <w:proofErr w:type="spellStart"/>
      <w:r>
        <w:t>Branches</w:t>
      </w:r>
      <w:proofErr w:type="spellEnd"/>
      <w:r>
        <w:t>)</w:t>
      </w:r>
    </w:p>
    <w:p w:rsidR="00E941C6" w:rsidRDefault="00E941C6" w:rsidP="00E941C6">
      <w:pPr>
        <w:ind w:left="576"/>
      </w:pPr>
      <w:r>
        <w:t xml:space="preserve">Lädt den </w:t>
      </w:r>
      <w:proofErr w:type="spellStart"/>
      <w:r>
        <w:t>Branch</w:t>
      </w:r>
      <w:proofErr w:type="spellEnd"/>
      <w:r>
        <w:t xml:space="preserve"> in das </w:t>
      </w:r>
      <w:r w:rsidR="00693B98">
        <w:t>remote</w:t>
      </w:r>
      <w:r>
        <w:t xml:space="preserve"> Repository hoch, um es für andere z</w:t>
      </w:r>
      <w:r>
        <w:t>u</w:t>
      </w:r>
      <w:r>
        <w:t>gänglich zu machen</w:t>
      </w:r>
    </w:p>
    <w:p w:rsidR="00E941C6" w:rsidRDefault="00E941C6" w:rsidP="00E941C6"/>
    <w:p w:rsidR="00693B98" w:rsidRDefault="00693B98" w:rsidP="00693B98">
      <w:pPr>
        <w:spacing w:after="0"/>
      </w:pPr>
      <w:r>
        <w:t xml:space="preserve">$ </w:t>
      </w:r>
      <w:proofErr w:type="spellStart"/>
      <w:r>
        <w:t>git</w:t>
      </w:r>
      <w:proofErr w:type="spellEnd"/>
      <w:r>
        <w:t xml:space="preserve"> </w:t>
      </w:r>
      <w:proofErr w:type="spellStart"/>
      <w:r>
        <w:t>branch</w:t>
      </w:r>
      <w:proofErr w:type="spellEnd"/>
    </w:p>
    <w:p w:rsidR="00693B98" w:rsidRDefault="00693B98" w:rsidP="00693B98">
      <w:pPr>
        <w:ind w:left="576"/>
      </w:pPr>
      <w:r>
        <w:t>Gibt eine Liste mit allen vorhandenen Entwicklungszweigen aus.</w:t>
      </w:r>
    </w:p>
    <w:p w:rsidR="00693B98" w:rsidRDefault="00693B98" w:rsidP="00693B98"/>
    <w:p w:rsidR="00693B98" w:rsidRDefault="00891CF2" w:rsidP="00472A9B">
      <w:pPr>
        <w:spacing w:after="0"/>
      </w:pPr>
      <w:r>
        <w:t>$</w:t>
      </w:r>
      <w:r w:rsidR="00693B98">
        <w:t xml:space="preserve"> </w:t>
      </w:r>
      <w:proofErr w:type="spellStart"/>
      <w:r w:rsidR="00693B98">
        <w:t>git</w:t>
      </w:r>
      <w:proofErr w:type="spellEnd"/>
      <w:r w:rsidR="00693B98">
        <w:t xml:space="preserve"> </w:t>
      </w:r>
      <w:proofErr w:type="spellStart"/>
      <w:r w:rsidR="00693B98">
        <w:t>branch</w:t>
      </w:r>
      <w:proofErr w:type="spellEnd"/>
      <w:r w:rsidR="00693B98">
        <w:t xml:space="preserve"> -v</w:t>
      </w:r>
    </w:p>
    <w:p w:rsidR="00693B98" w:rsidRDefault="00472A9B" w:rsidP="00472A9B">
      <w:pPr>
        <w:ind w:left="576"/>
      </w:pPr>
      <w:r>
        <w:lastRenderedPageBreak/>
        <w:t xml:space="preserve">Liste mit vorhandenen </w:t>
      </w:r>
      <w:proofErr w:type="spellStart"/>
      <w:r>
        <w:t>Branches</w:t>
      </w:r>
      <w:proofErr w:type="spellEnd"/>
      <w:r>
        <w:t xml:space="preserve"> und den dazugehörigen letzten </w:t>
      </w:r>
      <w:proofErr w:type="spellStart"/>
      <w:r>
        <w:t>Co</w:t>
      </w:r>
      <w:r>
        <w:t>m</w:t>
      </w:r>
      <w:r>
        <w:t>mits</w:t>
      </w:r>
      <w:proofErr w:type="spellEnd"/>
      <w:r>
        <w:t>.</w:t>
      </w:r>
    </w:p>
    <w:p w:rsidR="00472A9B" w:rsidRDefault="00472A9B" w:rsidP="00472A9B"/>
    <w:p w:rsidR="00472A9B" w:rsidRDefault="00891CF2" w:rsidP="00472A9B">
      <w:pPr>
        <w:spacing w:after="0"/>
      </w:pPr>
      <w:r>
        <w:t>$</w:t>
      </w:r>
      <w:r w:rsidR="00472A9B">
        <w:t xml:space="preserve"> </w:t>
      </w:r>
      <w:proofErr w:type="spellStart"/>
      <w:r w:rsidR="00472A9B">
        <w:t>git</w:t>
      </w:r>
      <w:proofErr w:type="spellEnd"/>
      <w:r w:rsidR="00472A9B">
        <w:t xml:space="preserve"> </w:t>
      </w:r>
      <w:proofErr w:type="spellStart"/>
      <w:r w:rsidR="00472A9B">
        <w:t>branch</w:t>
      </w:r>
      <w:proofErr w:type="spellEnd"/>
      <w:r w:rsidR="00472A9B">
        <w:t xml:space="preserve"> -- </w:t>
      </w:r>
      <w:proofErr w:type="spellStart"/>
      <w:r w:rsidR="00472A9B">
        <w:t>merged</w:t>
      </w:r>
      <w:proofErr w:type="spellEnd"/>
    </w:p>
    <w:p w:rsidR="00472A9B" w:rsidRDefault="00472A9B" w:rsidP="00472A9B">
      <w:pPr>
        <w:ind w:left="576"/>
      </w:pPr>
      <w:r>
        <w:t xml:space="preserve">Zeigt an, welche </w:t>
      </w:r>
      <w:proofErr w:type="spellStart"/>
      <w:r>
        <w:t>Branches</w:t>
      </w:r>
      <w:proofErr w:type="spellEnd"/>
      <w:r>
        <w:t xml:space="preserve"> bereits mit dem aktuell benutzten Zweig z</w:t>
      </w:r>
      <w:r>
        <w:t>u</w:t>
      </w:r>
      <w:r>
        <w:t>sammengeführt wurden.</w:t>
      </w:r>
    </w:p>
    <w:p w:rsidR="00891CF2" w:rsidRDefault="00891CF2" w:rsidP="00891CF2"/>
    <w:p w:rsidR="00891CF2" w:rsidRDefault="00891CF2" w:rsidP="00891CF2">
      <w:pPr>
        <w:spacing w:after="0"/>
      </w:pPr>
      <w:r>
        <w:t xml:space="preserve">$ </w:t>
      </w:r>
      <w:proofErr w:type="spellStart"/>
      <w:r>
        <w:t>git</w:t>
      </w:r>
      <w:proofErr w:type="spellEnd"/>
      <w:r>
        <w:t xml:space="preserve"> </w:t>
      </w:r>
      <w:proofErr w:type="spellStart"/>
      <w:r>
        <w:t>branch</w:t>
      </w:r>
      <w:proofErr w:type="spellEnd"/>
      <w:r>
        <w:t xml:space="preserve"> --</w:t>
      </w:r>
      <w:proofErr w:type="spellStart"/>
      <w:r>
        <w:t>no</w:t>
      </w:r>
      <w:proofErr w:type="spellEnd"/>
      <w:r>
        <w:t xml:space="preserve"> –</w:t>
      </w:r>
      <w:proofErr w:type="spellStart"/>
      <w:r>
        <w:t>merged</w:t>
      </w:r>
      <w:proofErr w:type="spellEnd"/>
    </w:p>
    <w:p w:rsidR="00891CF2" w:rsidRDefault="00891CF2" w:rsidP="00891CF2">
      <w:pPr>
        <w:ind w:left="576"/>
      </w:pPr>
      <w:r>
        <w:t xml:space="preserve">Zeigt an, welche </w:t>
      </w:r>
      <w:proofErr w:type="spellStart"/>
      <w:r>
        <w:t>Branches</w:t>
      </w:r>
      <w:proofErr w:type="spellEnd"/>
      <w:r>
        <w:t xml:space="preserve"> mit dem aktuell benutzten Zweig noch nicht zusammengeführt wurden.</w:t>
      </w:r>
    </w:p>
    <w:p w:rsidR="00516CC3" w:rsidRDefault="00516CC3" w:rsidP="00516CC3"/>
    <w:p w:rsidR="00516CC3" w:rsidRDefault="00516CC3" w:rsidP="00516CC3">
      <w:pPr>
        <w:spacing w:after="0"/>
      </w:pPr>
      <w:r>
        <w:t xml:space="preserve">$ </w:t>
      </w:r>
      <w:proofErr w:type="spellStart"/>
      <w:r>
        <w:t>git</w:t>
      </w:r>
      <w:proofErr w:type="spellEnd"/>
      <w:r>
        <w:t xml:space="preserve"> </w:t>
      </w:r>
      <w:proofErr w:type="spellStart"/>
      <w:r>
        <w:t>checkout</w:t>
      </w:r>
      <w:proofErr w:type="spellEnd"/>
      <w:r>
        <w:t xml:space="preserve"> &lt;</w:t>
      </w:r>
      <w:proofErr w:type="spellStart"/>
      <w:r>
        <w:t>branch</w:t>
      </w:r>
      <w:proofErr w:type="spellEnd"/>
      <w:r>
        <w:t>&gt;</w:t>
      </w:r>
    </w:p>
    <w:p w:rsidR="00516CC3" w:rsidRDefault="00516CC3" w:rsidP="00516CC3">
      <w:pPr>
        <w:ind w:left="576"/>
      </w:pPr>
      <w:r>
        <w:t xml:space="preserve">Wechseln zwischen </w:t>
      </w:r>
      <w:proofErr w:type="spellStart"/>
      <w:r>
        <w:t>Branches</w:t>
      </w:r>
      <w:proofErr w:type="spellEnd"/>
      <w:r>
        <w:t>.</w:t>
      </w:r>
    </w:p>
    <w:p w:rsidR="00516CC3" w:rsidRDefault="00516CC3" w:rsidP="00516CC3"/>
    <w:p w:rsidR="00606929" w:rsidRDefault="00606929" w:rsidP="00516CC3">
      <w:pPr>
        <w:rPr>
          <w:szCs w:val="24"/>
        </w:rPr>
      </w:pPr>
      <w:bookmarkStart w:id="256" w:name="_CTVK0015dbead5683984e58b15a4921faec8b3e"/>
      <w:r w:rsidRPr="00606929">
        <w:rPr>
          <w:szCs w:val="24"/>
        </w:rPr>
        <w:t xml:space="preserve">Was passiert denn nun genau bei einem </w:t>
      </w:r>
      <w:proofErr w:type="spellStart"/>
      <w:r w:rsidRPr="00606929">
        <w:rPr>
          <w:szCs w:val="24"/>
        </w:rPr>
        <w:t>Checkout</w:t>
      </w:r>
      <w:proofErr w:type="spellEnd"/>
      <w:r w:rsidRPr="00606929">
        <w:rPr>
          <w:szCs w:val="24"/>
        </w:rPr>
        <w:t xml:space="preserve">? Jeder </w:t>
      </w:r>
      <w:proofErr w:type="spellStart"/>
      <w:r w:rsidRPr="00606929">
        <w:rPr>
          <w:szCs w:val="24"/>
        </w:rPr>
        <w:t>Branch</w:t>
      </w:r>
      <w:proofErr w:type="spellEnd"/>
      <w:r w:rsidRPr="00606929">
        <w:rPr>
          <w:szCs w:val="24"/>
        </w:rPr>
        <w:t xml:space="preserve"> nimmt B</w:t>
      </w:r>
      <w:r w:rsidRPr="00606929">
        <w:rPr>
          <w:szCs w:val="24"/>
        </w:rPr>
        <w:t>e</w:t>
      </w:r>
      <w:r w:rsidRPr="00606929">
        <w:rPr>
          <w:szCs w:val="24"/>
        </w:rPr>
        <w:t xml:space="preserve">zug zu einem Commit. Dieser Commit wiederum bezieht sich auf einen </w:t>
      </w:r>
      <w:proofErr w:type="spellStart"/>
      <w:r w:rsidRPr="00606929">
        <w:rPr>
          <w:szCs w:val="24"/>
        </w:rPr>
        <w:t>Tree</w:t>
      </w:r>
      <w:proofErr w:type="spellEnd"/>
      <w:r w:rsidRPr="00606929">
        <w:rPr>
          <w:szCs w:val="24"/>
        </w:rPr>
        <w:t xml:space="preserve">. Ein </w:t>
      </w:r>
      <w:proofErr w:type="spellStart"/>
      <w:r w:rsidRPr="00606929">
        <w:rPr>
          <w:szCs w:val="24"/>
        </w:rPr>
        <w:t>Tree</w:t>
      </w:r>
      <w:proofErr w:type="spellEnd"/>
      <w:r w:rsidRPr="00606929">
        <w:rPr>
          <w:szCs w:val="24"/>
        </w:rPr>
        <w:t xml:space="preserve"> </w:t>
      </w:r>
      <w:r w:rsidR="001D7FCA">
        <w:rPr>
          <w:szCs w:val="24"/>
        </w:rPr>
        <w:t>stellt</w:t>
      </w:r>
      <w:r w:rsidRPr="00606929">
        <w:rPr>
          <w:szCs w:val="24"/>
        </w:rPr>
        <w:t xml:space="preserve"> das Abbild einer Verzeichnisstruktur</w:t>
      </w:r>
      <w:r w:rsidR="001D7FCA">
        <w:rPr>
          <w:szCs w:val="24"/>
        </w:rPr>
        <w:t xml:space="preserve"> dar</w:t>
      </w:r>
      <w:r w:rsidRPr="00606929">
        <w:rPr>
          <w:szCs w:val="24"/>
        </w:rPr>
        <w:t xml:space="preserve">. Durch den Befehl </w:t>
      </w:r>
      <w:proofErr w:type="spellStart"/>
      <w:r w:rsidRPr="00606929">
        <w:rPr>
          <w:szCs w:val="24"/>
        </w:rPr>
        <w:t>git</w:t>
      </w:r>
      <w:proofErr w:type="spellEnd"/>
      <w:r w:rsidRPr="00606929">
        <w:rPr>
          <w:szCs w:val="24"/>
        </w:rPr>
        <w:t xml:space="preserve"> </w:t>
      </w:r>
      <w:proofErr w:type="spellStart"/>
      <w:r w:rsidRPr="00606929">
        <w:rPr>
          <w:szCs w:val="24"/>
        </w:rPr>
        <w:t>checkout</w:t>
      </w:r>
      <w:proofErr w:type="spellEnd"/>
      <w:r w:rsidRPr="00606929">
        <w:rPr>
          <w:szCs w:val="24"/>
        </w:rPr>
        <w:t xml:space="preserve"> &lt;</w:t>
      </w:r>
      <w:proofErr w:type="spellStart"/>
      <w:r w:rsidRPr="00606929">
        <w:rPr>
          <w:szCs w:val="24"/>
        </w:rPr>
        <w:t>branch</w:t>
      </w:r>
      <w:proofErr w:type="spellEnd"/>
      <w:r w:rsidRPr="00606929">
        <w:rPr>
          <w:szCs w:val="24"/>
        </w:rPr>
        <w:t xml:space="preserve">&gt; werden die Beziehungen von diesem Commit zu dem Zweig aufgelöst. Der </w:t>
      </w:r>
      <w:proofErr w:type="spellStart"/>
      <w:r w:rsidRPr="00606929">
        <w:rPr>
          <w:szCs w:val="24"/>
        </w:rPr>
        <w:t>Tree</w:t>
      </w:r>
      <w:proofErr w:type="spellEnd"/>
      <w:r w:rsidRPr="00606929">
        <w:rPr>
          <w:szCs w:val="24"/>
        </w:rPr>
        <w:t xml:space="preserve"> des </w:t>
      </w:r>
      <w:proofErr w:type="spellStart"/>
      <w:r w:rsidRPr="00606929">
        <w:rPr>
          <w:szCs w:val="24"/>
        </w:rPr>
        <w:t>Commits</w:t>
      </w:r>
      <w:proofErr w:type="spellEnd"/>
      <w:r w:rsidRPr="00606929">
        <w:rPr>
          <w:szCs w:val="24"/>
        </w:rPr>
        <w:t xml:space="preserve"> wird dabei kopiert und auf dem In-</w:t>
      </w:r>
      <w:proofErr w:type="spellStart"/>
      <w:r w:rsidRPr="00606929">
        <w:rPr>
          <w:szCs w:val="24"/>
        </w:rPr>
        <w:t>dex</w:t>
      </w:r>
      <w:proofErr w:type="spellEnd"/>
      <w:r w:rsidRPr="00606929">
        <w:rPr>
          <w:szCs w:val="24"/>
        </w:rPr>
        <w:t xml:space="preserve"> und </w:t>
      </w:r>
      <w:r>
        <w:rPr>
          <w:szCs w:val="24"/>
        </w:rPr>
        <w:t xml:space="preserve">dem </w:t>
      </w:r>
      <w:r w:rsidRPr="00606929">
        <w:rPr>
          <w:szCs w:val="24"/>
        </w:rPr>
        <w:t xml:space="preserve">Working </w:t>
      </w:r>
      <w:proofErr w:type="spellStart"/>
      <w:r w:rsidRPr="00606929">
        <w:rPr>
          <w:szCs w:val="24"/>
        </w:rPr>
        <w:t>Tree</w:t>
      </w:r>
      <w:proofErr w:type="spellEnd"/>
      <w:r w:rsidRPr="00606929">
        <w:rPr>
          <w:szCs w:val="24"/>
        </w:rPr>
        <w:t xml:space="preserve"> abgelegt. Er wurde also repliziert.</w:t>
      </w:r>
      <w:bookmarkEnd w:id="256"/>
      <w:r>
        <w:rPr>
          <w:szCs w:val="24"/>
        </w:rPr>
        <w:t xml:space="preserve"> </w:t>
      </w:r>
      <w:proofErr w:type="spellStart"/>
      <w:r>
        <w:rPr>
          <w:szCs w:val="24"/>
        </w:rPr>
        <w:t>Git</w:t>
      </w:r>
      <w:proofErr w:type="spellEnd"/>
      <w:r>
        <w:rPr>
          <w:szCs w:val="24"/>
        </w:rPr>
        <w:t xml:space="preserve"> weiß in welcher Version sich Dateien auf dem Index und auf dem Working </w:t>
      </w:r>
      <w:proofErr w:type="spellStart"/>
      <w:r>
        <w:rPr>
          <w:szCs w:val="24"/>
        </w:rPr>
        <w:t>Tree</w:t>
      </w:r>
      <w:proofErr w:type="spellEnd"/>
      <w:r>
        <w:rPr>
          <w:szCs w:val="24"/>
        </w:rPr>
        <w:t xml:space="preserve"> b</w:t>
      </w:r>
      <w:r>
        <w:rPr>
          <w:szCs w:val="24"/>
        </w:rPr>
        <w:t>e</w:t>
      </w:r>
      <w:r>
        <w:rPr>
          <w:szCs w:val="24"/>
        </w:rPr>
        <w:t xml:space="preserve">finden. Daher müssen nur die Dateien ausgecheckt werden, die sich auf dem neuen und dem alten </w:t>
      </w:r>
      <w:proofErr w:type="spellStart"/>
      <w:r>
        <w:rPr>
          <w:szCs w:val="24"/>
        </w:rPr>
        <w:t>Branch</w:t>
      </w:r>
      <w:proofErr w:type="spellEnd"/>
      <w:r>
        <w:rPr>
          <w:szCs w:val="24"/>
        </w:rPr>
        <w:t xml:space="preserve"> unterscheiden.</w:t>
      </w:r>
      <w:r>
        <w:rPr>
          <w:rStyle w:val="Funotenzeichen"/>
        </w:rPr>
        <w:footnoteReference w:id="106"/>
      </w:r>
    </w:p>
    <w:p w:rsidR="000F42D8" w:rsidRDefault="000F42D8" w:rsidP="00516CC3">
      <w:pPr>
        <w:rPr>
          <w:szCs w:val="24"/>
        </w:rPr>
      </w:pPr>
      <w:bookmarkStart w:id="258" w:name="_CTVK001b3fd2d17d8e94ca6948f34e0c7001556"/>
      <w:proofErr w:type="spellStart"/>
      <w:r w:rsidRPr="000F42D8">
        <w:rPr>
          <w:color w:val="000000"/>
          <w:szCs w:val="24"/>
        </w:rPr>
        <w:t>Git</w:t>
      </w:r>
      <w:proofErr w:type="spellEnd"/>
      <w:r w:rsidRPr="000F42D8">
        <w:rPr>
          <w:color w:val="000000"/>
          <w:szCs w:val="24"/>
        </w:rPr>
        <w:t xml:space="preserve"> sorgt dafür, dass Informationen nicht verloren gehen. Es ist wahrscheinl</w:t>
      </w:r>
      <w:r w:rsidRPr="000F42D8">
        <w:rPr>
          <w:color w:val="000000"/>
          <w:szCs w:val="24"/>
        </w:rPr>
        <w:t>i</w:t>
      </w:r>
      <w:r w:rsidRPr="000F42D8">
        <w:rPr>
          <w:color w:val="000000"/>
          <w:szCs w:val="24"/>
        </w:rPr>
        <w:t xml:space="preserve">cher dass ein </w:t>
      </w:r>
      <w:proofErr w:type="spellStart"/>
      <w:r w:rsidRPr="000F42D8">
        <w:rPr>
          <w:color w:val="000000"/>
          <w:szCs w:val="24"/>
        </w:rPr>
        <w:t>Checkout</w:t>
      </w:r>
      <w:proofErr w:type="spellEnd"/>
      <w:r w:rsidRPr="000F42D8">
        <w:rPr>
          <w:color w:val="000000"/>
          <w:szCs w:val="24"/>
        </w:rPr>
        <w:t xml:space="preserve"> fehlschlägt, als dass Dateien überschrieben werden. </w:t>
      </w:r>
      <w:proofErr w:type="spellStart"/>
      <w:r w:rsidRPr="000F42D8">
        <w:rPr>
          <w:color w:val="000000"/>
          <w:szCs w:val="24"/>
        </w:rPr>
        <w:t>Git</w:t>
      </w:r>
      <w:proofErr w:type="spellEnd"/>
      <w:r w:rsidRPr="000F42D8">
        <w:rPr>
          <w:color w:val="000000"/>
          <w:szCs w:val="24"/>
        </w:rPr>
        <w:t xml:space="preserve"> würde einen </w:t>
      </w:r>
      <w:proofErr w:type="spellStart"/>
      <w:r w:rsidRPr="000F42D8">
        <w:rPr>
          <w:color w:val="000000"/>
          <w:szCs w:val="24"/>
        </w:rPr>
        <w:t>Checkout</w:t>
      </w:r>
      <w:proofErr w:type="spellEnd"/>
      <w:r w:rsidRPr="000F42D8">
        <w:rPr>
          <w:color w:val="000000"/>
          <w:szCs w:val="24"/>
        </w:rPr>
        <w:t xml:space="preserve"> fehlschlagen lassen, wenn:</w:t>
      </w:r>
      <w:bookmarkEnd w:id="258"/>
      <w:r>
        <w:rPr>
          <w:rStyle w:val="Funotenzeichen"/>
        </w:rPr>
        <w:footnoteReference w:id="107"/>
      </w:r>
    </w:p>
    <w:p w:rsidR="000C459A" w:rsidRPr="000C459A" w:rsidRDefault="000C459A" w:rsidP="000C459A">
      <w:pPr>
        <w:pStyle w:val="Listenabsatz"/>
        <w:numPr>
          <w:ilvl w:val="0"/>
          <w:numId w:val="19"/>
        </w:numPr>
        <w:rPr>
          <w:szCs w:val="24"/>
        </w:rPr>
      </w:pPr>
      <w:r w:rsidRPr="000C459A">
        <w:rPr>
          <w:szCs w:val="24"/>
        </w:rPr>
        <w:lastRenderedPageBreak/>
        <w:t xml:space="preserve">Eine Datei den Working </w:t>
      </w:r>
      <w:proofErr w:type="spellStart"/>
      <w:r w:rsidRPr="000C459A">
        <w:rPr>
          <w:szCs w:val="24"/>
        </w:rPr>
        <w:t>Tree</w:t>
      </w:r>
      <w:proofErr w:type="spellEnd"/>
      <w:r w:rsidRPr="000C459A">
        <w:rPr>
          <w:szCs w:val="24"/>
        </w:rPr>
        <w:t xml:space="preserve"> überschreiben wollen würde, auf dem sich Änderungen befinden.</w:t>
      </w:r>
    </w:p>
    <w:p w:rsidR="000C459A" w:rsidRPr="000C459A" w:rsidRDefault="000C459A" w:rsidP="000C459A">
      <w:pPr>
        <w:pStyle w:val="Listenabsatz"/>
        <w:numPr>
          <w:ilvl w:val="0"/>
          <w:numId w:val="19"/>
        </w:numPr>
        <w:rPr>
          <w:szCs w:val="24"/>
        </w:rPr>
      </w:pPr>
      <w:r w:rsidRPr="000C459A">
        <w:rPr>
          <w:szCs w:val="24"/>
        </w:rPr>
        <w:t>Änderungen an einer Datei sich auf dem Index befinden und ein Wechsel des Zweiges diese Datei verändern würde.</w:t>
      </w:r>
    </w:p>
    <w:p w:rsidR="000C459A" w:rsidRPr="0066049C" w:rsidRDefault="000C459A" w:rsidP="000C459A">
      <w:pPr>
        <w:pStyle w:val="Listenabsatz"/>
        <w:numPr>
          <w:ilvl w:val="0"/>
          <w:numId w:val="19"/>
        </w:numPr>
      </w:pPr>
      <w:r w:rsidRPr="000C459A">
        <w:rPr>
          <w:szCs w:val="24"/>
        </w:rPr>
        <w:t xml:space="preserve">Eine Datei überschreiben werden würde, welche nicht von </w:t>
      </w:r>
      <w:proofErr w:type="spellStart"/>
      <w:r w:rsidRPr="000C459A">
        <w:rPr>
          <w:szCs w:val="24"/>
        </w:rPr>
        <w:t>Git</w:t>
      </w:r>
      <w:proofErr w:type="spellEnd"/>
      <w:r w:rsidRPr="000C459A">
        <w:rPr>
          <w:szCs w:val="24"/>
        </w:rPr>
        <w:t xml:space="preserve"> verwa</w:t>
      </w:r>
      <w:r w:rsidRPr="000C459A">
        <w:rPr>
          <w:szCs w:val="24"/>
        </w:rPr>
        <w:t>l</w:t>
      </w:r>
      <w:r w:rsidRPr="000C459A">
        <w:rPr>
          <w:szCs w:val="24"/>
        </w:rPr>
        <w:t>tet wird.</w:t>
      </w:r>
    </w:p>
    <w:p w:rsidR="0066049C" w:rsidRDefault="00782C97" w:rsidP="00782C97">
      <w:pPr>
        <w:pStyle w:val="berschrift3"/>
      </w:pPr>
      <w:r>
        <w:t xml:space="preserve">Fast Forward </w:t>
      </w:r>
      <w:r w:rsidR="00E93FFE">
        <w:t>Merges</w:t>
      </w:r>
      <w:bookmarkStart w:id="260" w:name="_GoBack"/>
      <w:bookmarkEnd w:id="260"/>
    </w:p>
    <w:p w:rsidR="00891CF2" w:rsidRDefault="00891CF2" w:rsidP="00891CF2">
      <w:pPr>
        <w:pStyle w:val="berschrift2"/>
      </w:pPr>
      <w:bookmarkStart w:id="261" w:name="_Toc488923969"/>
      <w:r>
        <w:t>Der HEAD</w:t>
      </w:r>
      <w:bookmarkEnd w:id="261"/>
    </w:p>
    <w:p w:rsidR="00CA5903" w:rsidRDefault="00CA5903" w:rsidP="00CA5903">
      <w:pPr>
        <w:pStyle w:val="berschrift2"/>
      </w:pPr>
      <w:bookmarkStart w:id="262" w:name="_Toc488923970"/>
      <w:r>
        <w:t>Protokollierung</w:t>
      </w:r>
      <w:bookmarkEnd w:id="262"/>
    </w:p>
    <w:p w:rsidR="00CA5903" w:rsidRDefault="00CA5903" w:rsidP="00CA5903">
      <w:pPr>
        <w:pStyle w:val="berschrift2"/>
      </w:pPr>
      <w:bookmarkStart w:id="263" w:name="_Toc488923971"/>
      <w:r>
        <w:t>Wiederherstellung</w:t>
      </w:r>
      <w:bookmarkEnd w:id="263"/>
    </w:p>
    <w:p w:rsidR="00CA5903" w:rsidRDefault="00CA5903" w:rsidP="00CA5903">
      <w:pPr>
        <w:pStyle w:val="berschrift2"/>
      </w:pPr>
      <w:bookmarkStart w:id="264" w:name="_Toc488923972"/>
      <w:r>
        <w:t>Archivierung</w:t>
      </w:r>
      <w:bookmarkEnd w:id="264"/>
    </w:p>
    <w:p w:rsidR="00CA5903" w:rsidRDefault="00CA5903" w:rsidP="00CA5903">
      <w:pPr>
        <w:pStyle w:val="berschrift2"/>
      </w:pPr>
      <w:bookmarkStart w:id="265" w:name="_Toc488923973"/>
      <w:r>
        <w:t>Koordinierung</w:t>
      </w:r>
      <w:bookmarkEnd w:id="265"/>
    </w:p>
    <w:p w:rsidR="00053F13" w:rsidRDefault="00CA5903" w:rsidP="00CA5903">
      <w:pPr>
        <w:pStyle w:val="berschrift2"/>
      </w:pPr>
      <w:bookmarkStart w:id="266" w:name="_Toc488923974"/>
      <w:r>
        <w:t>Gleichzeitiges Entwickeln</w:t>
      </w:r>
      <w:bookmarkEnd w:id="266"/>
    </w:p>
    <w:p w:rsidR="00F62A2E" w:rsidRPr="00F62A2E" w:rsidRDefault="00F62A2E" w:rsidP="007775BF">
      <w:pPr>
        <w:pStyle w:val="berschrift2"/>
      </w:pPr>
      <w:bookmarkStart w:id="267" w:name="_Toc488923975"/>
      <w:r>
        <w:t>Konflikte</w:t>
      </w:r>
      <w:bookmarkEnd w:id="267"/>
    </w:p>
    <w:p w:rsidR="00053F13" w:rsidRDefault="00053F13" w:rsidP="00CA5903">
      <w:pPr>
        <w:pStyle w:val="berschrift2"/>
      </w:pPr>
      <w:bookmarkStart w:id="268" w:name="_Toc488923976"/>
      <w:r>
        <w:t>Verteilte Abläufe</w:t>
      </w:r>
      <w:bookmarkEnd w:id="268"/>
    </w:p>
    <w:p w:rsidR="00053F13" w:rsidRDefault="00053F13" w:rsidP="00CA5903">
      <w:pPr>
        <w:pStyle w:val="berschrift2"/>
      </w:pPr>
      <w:bookmarkStart w:id="269" w:name="_Toc488923977"/>
      <w:r>
        <w:t xml:space="preserve">Hosting über </w:t>
      </w:r>
      <w:proofErr w:type="spellStart"/>
      <w:r>
        <w:t>GitHub</w:t>
      </w:r>
      <w:bookmarkEnd w:id="269"/>
      <w:proofErr w:type="spellEnd"/>
    </w:p>
    <w:p w:rsidR="00053F13" w:rsidRPr="00DE5CC2" w:rsidRDefault="00053F13" w:rsidP="00CA5903">
      <w:pPr>
        <w:pStyle w:val="berschrift2"/>
      </w:pPr>
      <w:bookmarkStart w:id="270" w:name="_Toc488923978"/>
      <w:r>
        <w:t>Befehle</w:t>
      </w:r>
      <w:bookmarkEnd w:id="270"/>
    </w:p>
    <w:p w:rsidR="00053F13" w:rsidRDefault="00053F13" w:rsidP="00CA5903">
      <w:pPr>
        <w:pStyle w:val="berschrift2"/>
      </w:pPr>
      <w:bookmarkStart w:id="271" w:name="_Toc488923979"/>
      <w:r>
        <w:t xml:space="preserve">Kommandozeile zur Bedienung von </w:t>
      </w:r>
      <w:proofErr w:type="spellStart"/>
      <w:r>
        <w:t>Git</w:t>
      </w:r>
      <w:bookmarkEnd w:id="271"/>
      <w:proofErr w:type="spellEnd"/>
    </w:p>
    <w:p w:rsidR="00A320A5" w:rsidRPr="00A320A5" w:rsidRDefault="00A320A5" w:rsidP="00A320A5">
      <w:pPr>
        <w:pStyle w:val="berschrift2"/>
      </w:pPr>
      <w:bookmarkStart w:id="272" w:name="_Toc488923980"/>
      <w:r>
        <w:t>Zusammenfassung</w:t>
      </w:r>
      <w:bookmarkEnd w:id="272"/>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273" w:name="_Toc488923981"/>
      <w:r>
        <w:lastRenderedPageBreak/>
        <w:t>Versionsverwaltungssysteme</w:t>
      </w:r>
      <w:bookmarkEnd w:id="273"/>
    </w:p>
    <w:p w:rsidR="00BF6141" w:rsidRDefault="00BF6141" w:rsidP="00BF6141">
      <w:pPr>
        <w:pStyle w:val="berschrift2"/>
      </w:pPr>
      <w:bookmarkStart w:id="274" w:name="_Toc488923982"/>
      <w:r>
        <w:t>Ziele</w:t>
      </w:r>
      <w:r w:rsidR="008A68B6">
        <w:t xml:space="preserve"> der Versionsverwaltung</w:t>
      </w:r>
      <w:bookmarkEnd w:id="274"/>
    </w:p>
    <w:p w:rsidR="00BF6141" w:rsidRDefault="00BF6141" w:rsidP="00BF6141">
      <w:pPr>
        <w:pStyle w:val="berschrift2"/>
      </w:pPr>
      <w:bookmarkStart w:id="275" w:name="_Toc488923983"/>
      <w:r>
        <w:t>Verschiedene Versionsverwaltungssysteme im Überblick</w:t>
      </w:r>
      <w:bookmarkEnd w:id="275"/>
    </w:p>
    <w:p w:rsidR="00BF6141" w:rsidRDefault="00BF6141" w:rsidP="00BF6141">
      <w:pPr>
        <w:pStyle w:val="berschrift3"/>
      </w:pPr>
      <w:bookmarkStart w:id="276" w:name="_Toc488923984"/>
      <w:proofErr w:type="spellStart"/>
      <w:r>
        <w:t>Darcs</w:t>
      </w:r>
      <w:bookmarkEnd w:id="276"/>
      <w:proofErr w:type="spellEnd"/>
    </w:p>
    <w:p w:rsidR="00BF6141" w:rsidRDefault="00BF6141" w:rsidP="00BF6141">
      <w:pPr>
        <w:pStyle w:val="berschrift3"/>
      </w:pPr>
      <w:bookmarkStart w:id="277" w:name="_Toc488923985"/>
      <w:proofErr w:type="spellStart"/>
      <w:r>
        <w:t>Git</w:t>
      </w:r>
      <w:bookmarkEnd w:id="277"/>
      <w:proofErr w:type="spellEnd"/>
    </w:p>
    <w:p w:rsidR="00BF6141" w:rsidRDefault="00BF6141" w:rsidP="00BF6141">
      <w:pPr>
        <w:pStyle w:val="berschrift3"/>
      </w:pPr>
      <w:bookmarkStart w:id="278" w:name="_Toc488923986"/>
      <w:r>
        <w:t xml:space="preserve">GNU </w:t>
      </w:r>
      <w:proofErr w:type="spellStart"/>
      <w:r>
        <w:t>arch</w:t>
      </w:r>
      <w:bookmarkEnd w:id="278"/>
      <w:proofErr w:type="spellEnd"/>
    </w:p>
    <w:p w:rsidR="00BF6141" w:rsidRDefault="00BF6141" w:rsidP="00BF6141">
      <w:pPr>
        <w:pStyle w:val="berschrift3"/>
      </w:pPr>
      <w:bookmarkStart w:id="279" w:name="_Toc488923987"/>
      <w:r>
        <w:t>Apache Subversion</w:t>
      </w:r>
      <w:bookmarkEnd w:id="279"/>
    </w:p>
    <w:p w:rsidR="00BF6141" w:rsidRDefault="00BF6141" w:rsidP="00BF6141">
      <w:pPr>
        <w:pStyle w:val="berschrift3"/>
      </w:pPr>
      <w:bookmarkStart w:id="280" w:name="_Toc488923988"/>
      <w:r>
        <w:t>Fossil</w:t>
      </w:r>
      <w:bookmarkEnd w:id="280"/>
    </w:p>
    <w:p w:rsidR="00BF6141" w:rsidRDefault="00BF6141" w:rsidP="00BF6141">
      <w:pPr>
        <w:pStyle w:val="berschrift3"/>
      </w:pPr>
      <w:bookmarkStart w:id="281" w:name="_Toc488923989"/>
      <w:proofErr w:type="spellStart"/>
      <w:r>
        <w:t>Mercurial</w:t>
      </w:r>
      <w:bookmarkEnd w:id="281"/>
      <w:proofErr w:type="spellEnd"/>
    </w:p>
    <w:p w:rsidR="00BF6141" w:rsidRDefault="00BF6141" w:rsidP="00BF6141">
      <w:pPr>
        <w:pStyle w:val="berschrift3"/>
      </w:pPr>
      <w:bookmarkStart w:id="282" w:name="_Toc488923990"/>
      <w:proofErr w:type="spellStart"/>
      <w:r>
        <w:t>Bazaar</w:t>
      </w:r>
      <w:bookmarkEnd w:id="282"/>
      <w:proofErr w:type="spellEnd"/>
    </w:p>
    <w:p w:rsidR="00BF6141" w:rsidRDefault="00BF6141" w:rsidP="00BF6141">
      <w:pPr>
        <w:pStyle w:val="berschrift3"/>
      </w:pPr>
      <w:bookmarkStart w:id="283" w:name="_Toc488923991"/>
      <w:r>
        <w:t>Gegenüberstellung verschiede</w:t>
      </w:r>
      <w:r w:rsidR="00785CB6">
        <w:t>ne</w:t>
      </w:r>
      <w:r>
        <w:t>r Systeme</w:t>
      </w:r>
      <w:bookmarkEnd w:id="283"/>
    </w:p>
    <w:p w:rsidR="00223678" w:rsidRPr="00223678" w:rsidRDefault="00223678" w:rsidP="00223678">
      <w:pPr>
        <w:pStyle w:val="berschrift3"/>
      </w:pPr>
      <w:bookmarkStart w:id="284" w:name="_Toc488923992"/>
      <w:proofErr w:type="spellStart"/>
      <w:r>
        <w:t>Git</w:t>
      </w:r>
      <w:proofErr w:type="spellEnd"/>
      <w:r>
        <w:t xml:space="preserve"> oder SVN</w:t>
      </w:r>
      <w:r w:rsidR="00761E01">
        <w:t>?</w:t>
      </w:r>
      <w:bookmarkEnd w:id="284"/>
    </w:p>
    <w:p w:rsidR="00A320A5" w:rsidRPr="00A320A5" w:rsidRDefault="00A320A5" w:rsidP="00A320A5">
      <w:pPr>
        <w:pStyle w:val="berschrift2"/>
      </w:pPr>
      <w:bookmarkStart w:id="285" w:name="_Toc488923993"/>
      <w:r>
        <w:t>Zusammenfassung</w:t>
      </w:r>
      <w:bookmarkEnd w:id="285"/>
    </w:p>
    <w:p w:rsidR="005A6595" w:rsidRDefault="007732FD" w:rsidP="005A6595">
      <w:pPr>
        <w:pStyle w:val="berschrift1"/>
      </w:pPr>
      <w:bookmarkStart w:id="286" w:name="_Toc488923994"/>
      <w:r>
        <w:t>Umsetzung/In</w:t>
      </w:r>
      <w:r w:rsidR="005A6595">
        <w:t>t</w:t>
      </w:r>
      <w:r>
        <w:t>egration des Tools in die Vorlesung</w:t>
      </w:r>
      <w:bookmarkEnd w:id="286"/>
    </w:p>
    <w:p w:rsidR="007732FD" w:rsidRDefault="007732FD" w:rsidP="007732FD">
      <w:pPr>
        <w:pStyle w:val="berschrift2"/>
      </w:pPr>
      <w:bookmarkStart w:id="287" w:name="_Toc488923995"/>
      <w:proofErr w:type="spellStart"/>
      <w:r>
        <w:t>Git</w:t>
      </w:r>
      <w:proofErr w:type="spellEnd"/>
      <w:r>
        <w:t xml:space="preserve"> installieren</w:t>
      </w:r>
      <w:bookmarkEnd w:id="287"/>
    </w:p>
    <w:p w:rsidR="007732FD" w:rsidRDefault="007732FD" w:rsidP="007732FD">
      <w:pPr>
        <w:pStyle w:val="berschrift2"/>
      </w:pPr>
      <w:bookmarkStart w:id="288" w:name="_Toc488923996"/>
      <w:proofErr w:type="spellStart"/>
      <w:r>
        <w:t>GitHub</w:t>
      </w:r>
      <w:bookmarkEnd w:id="288"/>
      <w:proofErr w:type="spellEnd"/>
    </w:p>
    <w:p w:rsidR="007732FD" w:rsidRDefault="007732FD" w:rsidP="007732FD">
      <w:pPr>
        <w:pStyle w:val="berschrift2"/>
      </w:pPr>
      <w:bookmarkStart w:id="289" w:name="_Toc488923997"/>
      <w:r>
        <w:t>Repository aufbauen</w:t>
      </w:r>
      <w:bookmarkEnd w:id="289"/>
    </w:p>
    <w:p w:rsidR="00ED6198" w:rsidRDefault="00ED6198" w:rsidP="00ED6198">
      <w:pPr>
        <w:pStyle w:val="berschrift3"/>
      </w:pPr>
      <w:bookmarkStart w:id="290" w:name="_Toc488923998"/>
      <w:r>
        <w:t>Vorhandene Daten übernehmen</w:t>
      </w:r>
      <w:bookmarkEnd w:id="290"/>
    </w:p>
    <w:p w:rsidR="00ED6198" w:rsidRPr="00ED6198" w:rsidRDefault="00ED6198" w:rsidP="00ED6198">
      <w:pPr>
        <w:pStyle w:val="berschrift3"/>
      </w:pPr>
      <w:bookmarkStart w:id="291" w:name="_Toc488923999"/>
      <w:r>
        <w:t>Repository klonen</w:t>
      </w:r>
      <w:bookmarkEnd w:id="291"/>
    </w:p>
    <w:p w:rsidR="007732FD" w:rsidRDefault="007732FD" w:rsidP="007732FD">
      <w:pPr>
        <w:pStyle w:val="berschrift2"/>
      </w:pPr>
      <w:bookmarkStart w:id="292" w:name="_Toc488924000"/>
      <w:r>
        <w:t>Veränderung an Repository melden</w:t>
      </w:r>
      <w:bookmarkEnd w:id="292"/>
    </w:p>
    <w:p w:rsidR="007732FD" w:rsidRDefault="007732FD" w:rsidP="007732FD">
      <w:pPr>
        <w:pStyle w:val="berschrift2"/>
      </w:pPr>
      <w:bookmarkStart w:id="293" w:name="_Toc488924001"/>
      <w:r>
        <w:t>Commit-Verlauf einsehen</w:t>
      </w:r>
      <w:bookmarkEnd w:id="293"/>
    </w:p>
    <w:p w:rsidR="007732FD" w:rsidRDefault="007732FD" w:rsidP="007732FD">
      <w:pPr>
        <w:pStyle w:val="berschrift2"/>
      </w:pPr>
      <w:bookmarkStart w:id="294" w:name="_Toc488924002"/>
      <w:r>
        <w:lastRenderedPageBreak/>
        <w:t>Rückgängig machen</w:t>
      </w:r>
      <w:bookmarkEnd w:id="294"/>
    </w:p>
    <w:p w:rsidR="00175C31" w:rsidRPr="00175C31" w:rsidRDefault="00175C31" w:rsidP="00175C31">
      <w:pPr>
        <w:pStyle w:val="berschrift2"/>
      </w:pPr>
      <w:bookmarkStart w:id="295" w:name="_Toc488924003"/>
      <w:r>
        <w:t>Wartung und Wiederherstellung</w:t>
      </w:r>
      <w:bookmarkEnd w:id="295"/>
    </w:p>
    <w:p w:rsidR="00A320A5" w:rsidRDefault="007732FD" w:rsidP="000B53D3">
      <w:pPr>
        <w:pStyle w:val="berschrift2"/>
      </w:pPr>
      <w:bookmarkStart w:id="296" w:name="_Toc488924004"/>
      <w:proofErr w:type="spellStart"/>
      <w:r>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296"/>
    </w:p>
    <w:p w:rsidR="00A320A5" w:rsidRPr="00A320A5" w:rsidRDefault="00A320A5" w:rsidP="00A320A5">
      <w:pPr>
        <w:pStyle w:val="berschrift2"/>
      </w:pPr>
      <w:bookmarkStart w:id="297" w:name="_Toc488924005"/>
      <w:r>
        <w:t>Zusammenfassung</w:t>
      </w:r>
      <w:bookmarkEnd w:id="297"/>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298" w:name="_Toc488924006"/>
      <w:proofErr w:type="spellStart"/>
      <w:r>
        <w:t>Resumee</w:t>
      </w:r>
      <w:bookmarkEnd w:id="298"/>
      <w:proofErr w:type="spellEnd"/>
    </w:p>
    <w:p w:rsidR="00D9183C" w:rsidRDefault="00993D94" w:rsidP="005A6595">
      <w:pPr>
        <w:pStyle w:val="berschrift1"/>
        <w:numPr>
          <w:ilvl w:val="0"/>
          <w:numId w:val="0"/>
        </w:numPr>
      </w:pPr>
      <w:bookmarkStart w:id="299" w:name="_Toc488924007"/>
      <w:r w:rsidRPr="00992A1D">
        <w:lastRenderedPageBreak/>
        <w:t>Literaturverzeichnis</w:t>
      </w:r>
      <w:bookmarkEnd w:id="299"/>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175C7D6A" wp14:editId="52441264">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7730" w:rsidRPr="009937AF" w:rsidRDefault="00CF7730"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11" o:spid="_x0000_s1026"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iL3wIAACM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" adj="2435,-6650" fillcolor="white [3212]" strokecolor="red" strokeweight="2pt">
                <v:textbox>
                  <w:txbxContent>
                    <w:p w:rsidR="00CF7730" w:rsidRPr="009937AF" w:rsidRDefault="00CF7730"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300" w:name="_Toc488924008"/>
      <w:r w:rsidRPr="00992A1D">
        <w:lastRenderedPageBreak/>
        <w:t>Stichwortverzeichnis</w:t>
      </w:r>
      <w:bookmarkEnd w:id="300"/>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188259BA" wp14:editId="5BB8EE6A">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7730" w:rsidRPr="009937AF" w:rsidRDefault="00CF7730"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7"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oG3A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" adj="2435,-6650" fillcolor="white [3212]" strokecolor="red" strokeweight="2pt">
                <v:textbox>
                  <w:txbxContent>
                    <w:p w:rsidR="00CF7730" w:rsidRPr="009937AF" w:rsidRDefault="00CF7730"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fldSimple w:instr=" INDEX \e &quot; &quot; \c &quot;2&quot; \z &quot;1031&quot; ">
        <w:r w:rsidR="004218E9">
          <w:rPr>
            <w:b/>
            <w:noProof/>
          </w:rPr>
          <w:t>Keine Indexeinträge gefunden.</w:t>
        </w:r>
      </w:fldSimple>
    </w:p>
    <w:p w:rsidR="005A6595" w:rsidRDefault="00387FE8" w:rsidP="005A6595">
      <w:pPr>
        <w:pStyle w:val="berschrift1"/>
        <w:numPr>
          <w:ilvl w:val="0"/>
          <w:numId w:val="0"/>
        </w:numPr>
        <w:ind w:left="360" w:hanging="360"/>
      </w:pPr>
      <w:bookmarkStart w:id="301" w:name="_Toc488924009"/>
      <w:r w:rsidRPr="00992A1D">
        <w:lastRenderedPageBreak/>
        <w:t>Eidesstattliche Erklärung</w:t>
      </w:r>
      <w:bookmarkEnd w:id="301"/>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609F3B09" wp14:editId="57A8C300">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7730" w:rsidRPr="009937AF" w:rsidRDefault="00CF7730"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8"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B0gnijeAgAAKgYAAA4AAAAAAAAAAAAAAAAA&#10;LgIAAGRycy9lMm9Eb2MueG1sUEsBAi0AFAAGAAgAAAAhANSJ8TbeAAAACwEAAA8AAAAAAAAAAAAA&#10;AAAAOAUAAGRycy9kb3ducmV2LnhtbFBLBQYAAAAABAAEAPMAAABDBgAAAAA=&#10;" adj="2435,-6650" fillcolor="white [3212]" strokecolor="red" strokeweight="2pt">
                <v:textbox>
                  <w:txbxContent>
                    <w:p w:rsidR="00CF7730" w:rsidRPr="009937AF" w:rsidRDefault="00CF7730"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302" w:name="_Toc488924010"/>
      <w:r>
        <w:lastRenderedPageBreak/>
        <w:t>[</w:t>
      </w:r>
      <w:r w:rsidR="00993D94" w:rsidRPr="00992A1D">
        <w:t>Anhang</w:t>
      </w:r>
      <w:r>
        <w:t>]</w:t>
      </w:r>
      <w:bookmarkEnd w:id="302"/>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004DC513" wp14:editId="428E16DC">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7730" w:rsidRPr="009937AF" w:rsidRDefault="00CF7730"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29"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FAVP3feAgAAKAYAAA4AAAAAAAAAAAAAAAAA&#10;LgIAAGRycy9lMm9Eb2MueG1sUEsBAi0AFAAGAAgAAAAhAHofCRTeAAAACwEAAA8AAAAAAAAAAAAA&#10;AAAAOAUAAGRycy9kb3ducmV2LnhtbFBLBQYAAAAABAAEAPMAAABDBgAAAAA=&#10;" adj="2435,-6650" fillcolor="white [3212]" strokecolor="red" strokeweight="2pt">
                <v:textbox>
                  <w:txbxContent>
                    <w:p w:rsidR="00CF7730" w:rsidRPr="009937AF" w:rsidRDefault="00CF7730"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Default="0002488F" w:rsidP="0002488F">
      <w:pPr>
        <w:pStyle w:val="CitaviBibliographyEntry"/>
      </w:pPr>
    </w:p>
    <w:p w:rsidR="00A847F3" w:rsidRDefault="00A847F3" w:rsidP="00A847F3">
      <w:pPr>
        <w:pStyle w:val="CitaviBibliographyEntry"/>
      </w:pPr>
    </w:p>
    <w:p w:rsidR="00A847F3" w:rsidRDefault="00A847F3" w:rsidP="00A847F3">
      <w:pPr>
        <w:pStyle w:val="CitaviBibliographyEntry"/>
      </w:pPr>
    </w:p>
    <w:p w:rsidR="00CB151C" w:rsidRDefault="00CB151C" w:rsidP="00CB151C">
      <w:pPr>
        <w:pStyle w:val="CitaviBibliographyEntry"/>
      </w:pPr>
    </w:p>
    <w:p w:rsidR="00CB151C" w:rsidRDefault="00CB151C" w:rsidP="00CB151C">
      <w:pPr>
        <w:pStyle w:val="CitaviBibliographyEntry"/>
      </w:pPr>
    </w:p>
    <w:p w:rsidR="00275A52" w:rsidRDefault="00275A52" w:rsidP="00275A52">
      <w:pPr>
        <w:pStyle w:val="CitaviBibliographyEntry"/>
      </w:pPr>
    </w:p>
    <w:p w:rsidR="00770905" w:rsidRDefault="00275A52" w:rsidP="00770905">
      <w:pPr>
        <w:pStyle w:val="CitaviBibliographyHeading"/>
      </w:pPr>
      <w:r>
        <w:fldChar w:fldCharType="begin"/>
      </w:r>
      <w:r w:rsidR="00770905">
        <w:instrText>ADDIN CITAVI.BIBLIOGRAPHY PD94bWwgdmVyc2lvbj0iMS4wIiBlbmNvZGluZz0idXRmLTE2Ij8+PEJpYmxpb2dyYXBoeT48QWRkSW5WZXJzaW9uPjUuNi4wLjI8L0FkZEluVmVyc2lvbj48SWQ+ZWQ0ZTliOWMtM2Y0OS00MjZhLTg5YzgtMzgwZDIxMjY2NmQy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</w:instrText>
      </w:r>
      <w:r>
        <w:fldChar w:fldCharType="separate"/>
      </w:r>
      <w:bookmarkStart w:id="303" w:name="_CTVBIBLIOGRAPHY1"/>
      <w:bookmarkEnd w:id="303"/>
      <w:r w:rsidR="00770905">
        <w:t>Literaturverzeichnis</w:t>
      </w:r>
    </w:p>
    <w:p w:rsidR="00770905" w:rsidRDefault="00770905" w:rsidP="00770905">
      <w:pPr>
        <w:pStyle w:val="CitaviBibliographyEntry"/>
      </w:pPr>
      <w:bookmarkStart w:id="304" w:name="_CTVL001d682e6f3f7ec47199fa4552bfc666333"/>
      <w:r>
        <w:t>Bechara, John, „Revisionssichere Archivierung. Verteiltes Dokumentenm</w:t>
      </w:r>
      <w:r>
        <w:t>a</w:t>
      </w:r>
      <w:r>
        <w:t>nagement.“ (2009). Geprüft am 17. Juni 2017. Online: https://www.unibw.de/inf2/Lehre/FT09/lza/bechara.pdf.</w:t>
      </w:r>
    </w:p>
    <w:p w:rsidR="00770905" w:rsidRDefault="00770905" w:rsidP="00770905">
      <w:pPr>
        <w:pStyle w:val="CitaviBibliographyEntry"/>
      </w:pPr>
      <w:bookmarkStart w:id="305" w:name="_CTVL0013d89d81636b04b63a4f9e17901885c5d"/>
      <w:bookmarkEnd w:id="304"/>
      <w:r>
        <w:lastRenderedPageBreak/>
        <w:t>Burch, Philipp, „Versionsverwaltung mit Mercurial (Teil 2) - ActiveVB.“. G</w:t>
      </w:r>
      <w:r>
        <w:t>e</w:t>
      </w:r>
      <w:r>
        <w:t>prüft am 11. April 2017. Online: https://activevb.de/tutorials/tut_versionsverwaltung/tut_versionsverwaltung_2.html.</w:t>
      </w:r>
    </w:p>
    <w:p w:rsidR="00770905" w:rsidRDefault="00770905" w:rsidP="00770905">
      <w:pPr>
        <w:pStyle w:val="CitaviBibliographyEntry"/>
      </w:pPr>
      <w:bookmarkStart w:id="306" w:name="_CTVL001df55c57a8242482eac75c6b9386205d0"/>
      <w:bookmarkEnd w:id="305"/>
      <w:r>
        <w:t>Chacon, Scott and Ben Straub, „Git - Book.“. Geprüft am 19. April 2017. O</w:t>
      </w:r>
      <w:r>
        <w:t>n</w:t>
      </w:r>
      <w:r>
        <w:t>line: https://git-scm.com/book/de/v1.</w:t>
      </w:r>
    </w:p>
    <w:p w:rsidR="00770905" w:rsidRDefault="00770905" w:rsidP="00770905">
      <w:pPr>
        <w:pStyle w:val="CitaviBibliographyEntry"/>
      </w:pPr>
      <w:bookmarkStart w:id="307" w:name="_CTVL00121f41628a8c245deaa8f72fd7d6a12b8"/>
      <w:bookmarkEnd w:id="306"/>
      <w:r>
        <w:t>Dederer, Paul, Matrikel-Nr.: 245211, paul.dederer@hs-furtwangen.de, „Eff</w:t>
      </w:r>
      <w:r>
        <w:t>i</w:t>
      </w:r>
      <w:r>
        <w:t>ziente Softwareentwicklung durch Versionskontrolle.“ (2016). Geprüft am 8. Mai 2017.</w:t>
      </w:r>
    </w:p>
    <w:p w:rsidR="00770905" w:rsidRDefault="00770905" w:rsidP="00770905">
      <w:pPr>
        <w:pStyle w:val="CitaviBibliographyEntry"/>
      </w:pPr>
      <w:bookmarkStart w:id="308" w:name="_CTVL001ce6d0649d8a2498991e6dcf8b10e432d"/>
      <w:bookmarkEnd w:id="307"/>
      <w:r>
        <w:t>Denker, Merlin and Stefan Srecec, „Versionsverwaltung mit Git. Fortgeschri</w:t>
      </w:r>
      <w:r>
        <w:t>t</w:t>
      </w:r>
      <w:r>
        <w:t>tene Programmierkonzepte in Java, Haskell und Prolog.“ (2015). Geprüft am 17. Juni 2017. Online: http://merlindenker.de/files/Proseminar_Git.pdf.</w:t>
      </w:r>
    </w:p>
    <w:p w:rsidR="00770905" w:rsidRDefault="00770905" w:rsidP="00770905">
      <w:pPr>
        <w:pStyle w:val="CitaviBibliographyEntry"/>
      </w:pPr>
      <w:bookmarkStart w:id="309" w:name="_CTVL0014c2c6a78d6624d7f80df578013a9beba"/>
      <w:bookmarkEnd w:id="308"/>
      <w:r>
        <w:t>Dr.-Ing. Mathias Magdowski, „Versionskontrolle mit Apache Subversion.“. Geprüft am 8. Mai 2017. Online: http://www.studentbranch.ovgu.de/studentbranch_media/Downloads/IEEE+Versionskontrolle+Workshop/Versionskontrolle_mit_Apache_Subversion.pdf.</w:t>
      </w:r>
    </w:p>
    <w:p w:rsidR="00770905" w:rsidRDefault="00770905" w:rsidP="00770905">
      <w:pPr>
        <w:pStyle w:val="CitaviBibliographyEntry"/>
      </w:pPr>
      <w:bookmarkStart w:id="310" w:name="_CTVL001dfaa21eaee9d4f03843e1882e22b8530"/>
      <w:bookmarkEnd w:id="309"/>
      <w:r>
        <w:t>Driessen, Vincent, „A successful Git branching model.“. Geprüft am 8. Juni 2017. Online: http://nvie.com/posts/a-successful-git-branching-model/.</w:t>
      </w:r>
    </w:p>
    <w:p w:rsidR="00770905" w:rsidRDefault="00770905" w:rsidP="00770905">
      <w:pPr>
        <w:pStyle w:val="CitaviBibliographyEntry"/>
      </w:pPr>
      <w:bookmarkStart w:id="311" w:name="_CTVL0014feacbcf1caa4bd991d92490555fbe9f"/>
      <w:bookmarkEnd w:id="310"/>
      <w:r>
        <w:t>Fischer, Lars, „Werkzeuge zum Versions- und Variantenmanagement:. CVS/Subversion vs. ClearCase.“. Geprüft am 17. Mai 2017. Online: https://www.wi1.uni-muenster.de/pi/lehre/ws0506/skiseminar/versionsverwaltung.pdf.</w:t>
      </w:r>
    </w:p>
    <w:p w:rsidR="00770905" w:rsidRDefault="00770905" w:rsidP="00770905">
      <w:pPr>
        <w:pStyle w:val="CitaviBibliographyEntry"/>
      </w:pPr>
      <w:bookmarkStart w:id="312" w:name="_CTVL0010b857b2cbcd14e428b89e38e8b25a4a3"/>
      <w:bookmarkEnd w:id="311"/>
      <w:r>
        <w:t>Fünten, Alexander a. d., „GIT &amp; SVN. Versionsverwaltung.“ (2012). Geprüft am 17. Juni 2017.</w:t>
      </w:r>
    </w:p>
    <w:p w:rsidR="00770905" w:rsidRDefault="00770905" w:rsidP="00770905">
      <w:pPr>
        <w:pStyle w:val="CitaviBibliographyEntry"/>
      </w:pPr>
      <w:bookmarkStart w:id="313" w:name="_CTVL0013fd207e593de46b38a9d006de3e387c6"/>
      <w:bookmarkEnd w:id="312"/>
      <w:r>
        <w:t>GlossarWiki, „Versionsverwaltung – GlossarWiki.“. Geprüft am 27. April 2017. Online: https://glossar.hs-augsburg.de/Versionsverwaltung.</w:t>
      </w:r>
    </w:p>
    <w:p w:rsidR="00770905" w:rsidRDefault="00770905" w:rsidP="00770905">
      <w:pPr>
        <w:pStyle w:val="CitaviBibliographyEntry"/>
      </w:pPr>
      <w:bookmarkStart w:id="314" w:name="_CTVL00104bf1841fa4f4f1eb05537dd0222e866"/>
      <w:bookmarkEnd w:id="313"/>
      <w:r w:rsidRPr="00770905">
        <w:rPr>
          <w:lang w:val="en-US"/>
        </w:rPr>
        <w:t xml:space="preserve">Haenel, Valentin and Julius Plenz. </w:t>
      </w:r>
      <w:bookmarkEnd w:id="314"/>
      <w:r w:rsidRPr="00770905">
        <w:rPr>
          <w:i/>
        </w:rPr>
        <w:t xml:space="preserve">Git. Verteilte Versionsverwaltung für Code und Dokumente. </w:t>
      </w:r>
      <w:r w:rsidRPr="00770905">
        <w:t>München: Open Source Press, 2011.</w:t>
      </w:r>
    </w:p>
    <w:p w:rsidR="00770905" w:rsidRDefault="00770905" w:rsidP="00770905">
      <w:pPr>
        <w:pStyle w:val="CitaviBibliographyEntry"/>
      </w:pPr>
      <w:bookmarkStart w:id="315" w:name="_CTVL001336f310b131f47a3824ce10bd5fd2596"/>
      <w:r>
        <w:t>Lämmer, Frank, „Traditionelle Webentwicklung vs Versionsverwaltung.“. G</w:t>
      </w:r>
      <w:r>
        <w:t>e</w:t>
      </w:r>
      <w:r>
        <w:t>prüft am 6. April 2017. Online: http://t3n.de/news/traditionelle-webentwicklung-versionsverwaltung-303580/.</w:t>
      </w:r>
    </w:p>
    <w:p w:rsidR="00770905" w:rsidRDefault="00770905" w:rsidP="00770905">
      <w:pPr>
        <w:pStyle w:val="CitaviBibliographyEntry"/>
      </w:pPr>
      <w:bookmarkStart w:id="316" w:name="_CTVL001e573ef7ff94541e287d14b137ae522bf"/>
      <w:bookmarkEnd w:id="315"/>
      <w:r w:rsidRPr="00770905">
        <w:rPr>
          <w:lang w:val="en-US"/>
        </w:rPr>
        <w:t xml:space="preserve">Loeliger, Jon and Matthew McCullough, „Version control with Git. [powerful tools and techniques for collaborative software development ; covers </w:t>
      </w:r>
      <w:r w:rsidRPr="00770905">
        <w:rPr>
          <w:lang w:val="en-US"/>
        </w:rPr>
        <w:lastRenderedPageBreak/>
        <w:t xml:space="preserve">GitHub].“. </w:t>
      </w:r>
      <w:r>
        <w:t>Online: http://proquest.tech.safaribooksonline.de/book/databases/content-management-sy</w:t>
      </w:r>
      <w:r>
        <w:t>s</w:t>
      </w:r>
      <w:r>
        <w:t>tems/9781449345037/firstchapter#X2ludGVybmFsX0h0bWxWaWV3P3htbGlkPTk3ODE0NDkzNDUwMzclMkZpZDI5MzI5NCZxdWVyeT0=.</w:t>
      </w:r>
    </w:p>
    <w:p w:rsidR="00770905" w:rsidRDefault="00770905" w:rsidP="00770905">
      <w:pPr>
        <w:pStyle w:val="CitaviBibliographyEntry"/>
      </w:pPr>
      <w:bookmarkStart w:id="317" w:name="_CTVL0017197879924b34b90880f62ef607faec2"/>
      <w:bookmarkEnd w:id="316"/>
      <w:r>
        <w:t>Mauel, Volker, „Vergleich von Git und SVN.“. Geprüft am 17. Juni 2017. Onl</w:t>
      </w:r>
      <w:r>
        <w:t>i</w:t>
      </w:r>
      <w:r>
        <w:t>ne: https://www.volkermauel.de/Downloads/GitVsSvn.pdf.</w:t>
      </w:r>
    </w:p>
    <w:p w:rsidR="00770905" w:rsidRDefault="00770905" w:rsidP="00770905">
      <w:pPr>
        <w:pStyle w:val="CitaviBibliographyEntry"/>
      </w:pPr>
      <w:bookmarkStart w:id="318" w:name="_CTVL00122f34c7bac9a452e934ecf5727118ea5"/>
      <w:bookmarkEnd w:id="317"/>
      <w:r>
        <w:t>Meyer, Eric A., „Git: Verteilte Versionsverwaltung.“. Geprüft am 6. April 2017. Online: http://www.iks.kit.edu/diverses/gitvortrag/.</w:t>
      </w:r>
    </w:p>
    <w:p w:rsidR="00770905" w:rsidRDefault="00770905" w:rsidP="00770905">
      <w:pPr>
        <w:pStyle w:val="CitaviBibliographyEntry"/>
      </w:pPr>
      <w:bookmarkStart w:id="319" w:name="_CTVL001cae054368a9d4b799c8d34ac9602efff"/>
      <w:bookmarkEnd w:id="318"/>
      <w:r>
        <w:t xml:space="preserve">Preißel, René and Bjørn Stachmann. </w:t>
      </w:r>
      <w:bookmarkEnd w:id="319"/>
      <w:r w:rsidRPr="00770905">
        <w:rPr>
          <w:i/>
        </w:rPr>
        <w:t xml:space="preserve">Git. Dezentrale Versionsverwaltung im Team : Grundlagen und Workflows. </w:t>
      </w:r>
      <w:r w:rsidRPr="00770905">
        <w:t>Heidelberg: dpunkt.Verlag, 2016.</w:t>
      </w:r>
    </w:p>
    <w:p w:rsidR="00770905" w:rsidRDefault="00770905" w:rsidP="00770905">
      <w:pPr>
        <w:pStyle w:val="CitaviBibliographyEntry"/>
      </w:pPr>
      <w:bookmarkStart w:id="320" w:name="_CTVL001a6288b2e5c0f43a8aad27116f4f81e96"/>
      <w:r>
        <w:t xml:space="preserve">Riedel, Sven. </w:t>
      </w:r>
      <w:bookmarkEnd w:id="320"/>
      <w:r w:rsidRPr="00770905">
        <w:rPr>
          <w:i/>
        </w:rPr>
        <w:t xml:space="preserve">Git. Kurz &amp; gut. </w:t>
      </w:r>
      <w:r w:rsidRPr="00770905">
        <w:t>Beijing: O'Reilly, 2010.</w:t>
      </w:r>
    </w:p>
    <w:p w:rsidR="00770905" w:rsidRDefault="00770905" w:rsidP="00770905">
      <w:pPr>
        <w:pStyle w:val="CitaviBibliographyEntry"/>
      </w:pPr>
      <w:bookmarkStart w:id="321" w:name="_CTVL001dca84be915684fc68bc060565c845cc2"/>
      <w:r>
        <w:t>Sieverdingbeck, Ingo and Jasper van den Ven, „Versionsverwaltung mit SVN.“. Geprüft am 8. Mai 2017. Online: http://rn.informatik.uni-bremen.de/lehre/c++/svn.pdf.</w:t>
      </w:r>
    </w:p>
    <w:p w:rsidR="00770905" w:rsidRDefault="00770905" w:rsidP="00770905">
      <w:pPr>
        <w:pStyle w:val="CitaviBibliographyEntry"/>
      </w:pPr>
      <w:bookmarkStart w:id="322" w:name="_CTVL001da13a0cdeabe4d60ac0ba891129ec5cb"/>
      <w:bookmarkEnd w:id="321"/>
      <w:r>
        <w:t>Stargardt, Niels, „Verteilte Versionsverwaltungssysteme in der kommerziellen Java-Entwicklung.“. Geprüft am 17. Juni 2017. Online: https://www.sigs-datacom.de/uploads/tx_dmjournals/stargardt_JS_04_12_la6g.pdf.</w:t>
      </w:r>
    </w:p>
    <w:p w:rsidR="00770905" w:rsidRDefault="00770905" w:rsidP="00770905">
      <w:pPr>
        <w:pStyle w:val="CitaviBibliographyEntry"/>
      </w:pPr>
      <w:bookmarkStart w:id="323" w:name="_CTVL001ec6691b90b4e440d8522cca3de8532ce"/>
      <w:bookmarkEnd w:id="322"/>
      <w:r>
        <w:t>taentzer, „Versionsverwaltung von Softwareartefakten.“. Geprüft am 17. Juni 2017. Online: http://www.uni-marburg.de/fb12/arbeitsgruppen/swt/lehre/files/est1415/ESM141021.pdf.</w:t>
      </w:r>
    </w:p>
    <w:p w:rsidR="00770905" w:rsidRDefault="00770905" w:rsidP="00770905">
      <w:pPr>
        <w:pStyle w:val="CitaviBibliographyEntry"/>
      </w:pPr>
      <w:bookmarkStart w:id="324" w:name="_CTVL001ff161097f8f1433c8bb32d241a6ff0c0"/>
      <w:bookmarkEnd w:id="323"/>
      <w:r>
        <w:t>Tartler, Reinhard and Martin Steigerwald, „Verteilte Versionsverwaltung mit Bazaar » Linux-Magazin.“. Geprüft am 6. April 2017. Online: http://www.linux-magazin.de/Ausgaben/2007/06/Markt-Modell.</w:t>
      </w:r>
    </w:p>
    <w:p w:rsidR="00770905" w:rsidRDefault="00770905" w:rsidP="00770905">
      <w:pPr>
        <w:pStyle w:val="CitaviBibliographyEntry"/>
      </w:pPr>
      <w:bookmarkStart w:id="325" w:name="_CTVL00181be588583dc4d7fa246ab8e71edefe2"/>
      <w:bookmarkEnd w:id="324"/>
      <w:r>
        <w:t>THM-Wiki, „Git-basierte kollaborative Entwicklung von Webanwendungen (GitHub/GitLab) – THM-Wiki.“. Geprüft am 6. April 2017. Online: https://wiki.thm.de/Git-basie</w:t>
      </w:r>
      <w:r>
        <w:t>r</w:t>
      </w:r>
      <w:r>
        <w:t>te_kollaborative_Entwicklung_von_Webanwendungen_(GitHub/GitLab).</w:t>
      </w:r>
    </w:p>
    <w:p w:rsidR="00770905" w:rsidRDefault="00770905" w:rsidP="00770905">
      <w:pPr>
        <w:pStyle w:val="CitaviBibliographyEntry"/>
      </w:pPr>
      <w:bookmarkStart w:id="326" w:name="_CTVL001f200cc1acbf94fa38b63d48b89f9d8fe"/>
      <w:bookmarkEnd w:id="325"/>
      <w:r>
        <w:t>Thomas, David, Andrew Hunt, Falk Lehmann und Uwe Petschke, „Der pra</w:t>
      </w:r>
      <w:r>
        <w:t>g</w:t>
      </w:r>
      <w:r>
        <w:t xml:space="preserve">matische Programmierer.“. </w:t>
      </w:r>
      <w:bookmarkEnd w:id="326"/>
      <w:r w:rsidRPr="00770905">
        <w:rPr>
          <w:i/>
        </w:rPr>
        <w:t>Der pragmatische Programmierer, Hunt, Andrew, [2. Aufl.]. - München [u.a.] : Hanser</w:t>
      </w:r>
      <w:r w:rsidRPr="00770905">
        <w:t xml:space="preserve"> (2003): 1–7. Geprüft am 17. Juni 2017. Online: </w:t>
      </w:r>
      <w:r w:rsidRPr="00770905">
        <w:lastRenderedPageBreak/>
        <w:t>http://files.hanser.de/hanser/docs/20051012_251121378-66_3-446-40470-8_Leseprobe1.pdf.</w:t>
      </w:r>
    </w:p>
    <w:p w:rsidR="00770905" w:rsidRDefault="00770905" w:rsidP="00770905">
      <w:pPr>
        <w:pStyle w:val="CitaviBibliographyEntry"/>
      </w:pPr>
      <w:bookmarkStart w:id="327" w:name="_CTVL001cad04a3e7a1b4d9bb698399e13e66e43"/>
      <w:r w:rsidRPr="00770905">
        <w:rPr>
          <w:lang w:val="en-US"/>
        </w:rPr>
        <w:t xml:space="preserve">tinatigertech, „„Git“ your work done and don´t mess with your team!“. </w:t>
      </w:r>
      <w:r>
        <w:t>Geprüft am 11. April 2017. Online: http://www.tigertech.de/git-your-work-done-and-dont-mess-with-your-team/#more-629.</w:t>
      </w:r>
    </w:p>
    <w:p w:rsidR="00770905" w:rsidRDefault="00770905" w:rsidP="00770905">
      <w:pPr>
        <w:pStyle w:val="CitaviBibliographyEntry"/>
      </w:pPr>
      <w:bookmarkStart w:id="328" w:name="_CTVL001efb82621512f4dcb884ae5bced93b2ee"/>
      <w:bookmarkEnd w:id="327"/>
      <w:r>
        <w:t xml:space="preserve">Vijayakumaran, Sujeevan. </w:t>
      </w:r>
      <w:bookmarkEnd w:id="328"/>
      <w:r w:rsidRPr="00770905">
        <w:rPr>
          <w:i/>
        </w:rPr>
        <w:t xml:space="preserve">Versionsverwaltung mit Git. </w:t>
      </w:r>
      <w:r w:rsidRPr="00770905">
        <w:t>Frechen: mitp, 2016.</w:t>
      </w:r>
    </w:p>
    <w:p w:rsidR="00275A52" w:rsidRPr="00C65B49" w:rsidRDefault="00275A52" w:rsidP="00770905">
      <w:pPr>
        <w:pStyle w:val="CitaviBibliographyEntry"/>
      </w:pPr>
      <w:r>
        <w:fldChar w:fldCharType="end"/>
      </w:r>
    </w:p>
    <w:sectPr w:rsidR="00275A5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BC0" w:rsidRDefault="00F74BC0" w:rsidP="00387FE8">
      <w:r>
        <w:separator/>
      </w:r>
    </w:p>
  </w:endnote>
  <w:endnote w:type="continuationSeparator" w:id="0">
    <w:p w:rsidR="00F74BC0" w:rsidRDefault="00F74BC0"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BC0" w:rsidRDefault="00F74BC0" w:rsidP="00387FE8">
      <w:r>
        <w:separator/>
      </w:r>
    </w:p>
  </w:footnote>
  <w:footnote w:type="continuationSeparator" w:id="0">
    <w:p w:rsidR="00F74BC0" w:rsidRDefault="00F74BC0" w:rsidP="00387FE8">
      <w:r>
        <w:continuationSeparator/>
      </w:r>
    </w:p>
  </w:footnote>
  <w:footnote w:id="1">
    <w:p w:rsidR="00CF7730" w:rsidRDefault="00CF7730" w:rsidP="008769CB">
      <w:pPr>
        <w:pStyle w:val="Funotentext"/>
        <w:jc w:val="left"/>
      </w:pPr>
      <w:r>
        <w:rPr>
          <w:rStyle w:val="Funotenzeichen"/>
        </w:rPr>
        <w:footnoteRef/>
      </w:r>
      <w:r>
        <w:t xml:space="preserve"> Vgl. </w:t>
      </w:r>
      <w:r>
        <w:fldChar w:fldCharType="begin"/>
      </w:r>
      <w:r>
        <w:instrText>ADDIN CITAVI.PLACEHOLDER 1911d74f-e524-4a0e-a05a-0570f6fd4c72 PFBsYWNlaG9sZGVyPg0KICA8QWRkSW5WZXJzaW9uPjUuNi4wLjI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jIy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ICA8L1RleHRVbml0Pg0KICA8L1RleHRVbml0cz4NCjwvUGxhY2Vob2xkZXI+</w:instrText>
      </w:r>
      <w:r>
        <w:fldChar w:fldCharType="separate"/>
      </w:r>
      <w:bookmarkStart w:id="9" w:name="_CTVP0011911d74fe5244a0ea05a0570f6fd4c72"/>
      <w:r w:rsidR="00770905">
        <w:t>Merlin Denker und Stefan Srecec, „Versionsverwaltung mit Git. Fortgeschrittene Pr</w:t>
      </w:r>
      <w:r w:rsidR="00770905">
        <w:t>o</w:t>
      </w:r>
      <w:r w:rsidR="00770905">
        <w:t>grammierkonzepte in Java, Haskell und Prolog,“ (2015): 1. Geprüft am 17. Juni 2017. Onl</w:t>
      </w:r>
      <w:r w:rsidR="00770905">
        <w:t>i</w:t>
      </w:r>
      <w:r w:rsidR="00770905">
        <w:t>ne: http://merlindenker.de/files/Proseminar_Git.pdf.</w:t>
      </w:r>
      <w:bookmarkEnd w:id="9"/>
      <w:r>
        <w:fldChar w:fldCharType="end"/>
      </w:r>
    </w:p>
  </w:footnote>
  <w:footnote w:id="2">
    <w:p w:rsidR="00CF7730" w:rsidRDefault="00CF7730" w:rsidP="008769CB">
      <w:pPr>
        <w:pStyle w:val="Funotentext"/>
        <w:jc w:val="left"/>
      </w:pPr>
      <w:r>
        <w:rPr>
          <w:rStyle w:val="Funotenzeichen"/>
        </w:rPr>
        <w:footnoteRef/>
      </w:r>
      <w:r>
        <w:t xml:space="preserve"> Vgl. </w:t>
      </w:r>
      <w:r>
        <w:fldChar w:fldCharType="begin"/>
      </w:r>
      <w:r>
        <w:instrText>ADDIN CITAVI.PLACEHOLDER eccf4507-dcb9-4579-a55d-1d990cbc5b70 PFBsYWNlaG9sZGVyPg0KICA8QWRkSW5WZXJzaW9uPjUuNi4wLjI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11" w:name="_CTVP001eccf4507dcb94579a55d1d990cbc5b70"/>
      <w:r w:rsidR="00770905">
        <w:t xml:space="preserve">Sujeevan Vijayakumaran, </w:t>
      </w:r>
      <w:r w:rsidR="00770905" w:rsidRPr="00770905">
        <w:rPr>
          <w:i/>
        </w:rPr>
        <w:t>Versionsverwaltung mit Git</w:t>
      </w:r>
      <w:r w:rsidR="00770905" w:rsidRPr="00770905">
        <w:t xml:space="preserve"> (Frechen: mitp, 2016), S. 14</w:t>
      </w:r>
      <w:bookmarkEnd w:id="11"/>
      <w:r>
        <w:fldChar w:fldCharType="end"/>
      </w:r>
    </w:p>
  </w:footnote>
  <w:footnote w:id="3">
    <w:p w:rsidR="00CF7730" w:rsidRDefault="00CF7730" w:rsidP="0076392E">
      <w:pPr>
        <w:pStyle w:val="Funotentext"/>
        <w:jc w:val="left"/>
      </w:pPr>
      <w:r>
        <w:rPr>
          <w:rStyle w:val="Funotenzeichen"/>
        </w:rPr>
        <w:footnoteRef/>
      </w:r>
      <w:r>
        <w:t xml:space="preserve"> Vgl. </w:t>
      </w:r>
      <w:r>
        <w:fldChar w:fldCharType="begin"/>
      </w:r>
      <w:r>
        <w:instrText>ADDIN CITAVI.PLACEHOLDER 746a5140-a676-4d0e-a7e0-df8cd79fe555 PFBsYWNlaG9sZGVyPg0KICA8QWRkSW5WZXJzaW9uPjUuNi4wLjI8L0FkZEluVmVyc2lvbj4NCiAgPElkPjc0NmE1MTQwLWE2NzYtNGQwZS1hN2UwLWRmOGNkNzlmZTU1NTwvSWQ+DQogIDxFbnRyaWVzPg0KICAgIDxFbnRyeT4NCiAgICAgIDxBc3NvY2lhdGVXaXRoS25vd2xlZGdlSXRlbUlkPmU2MzUzOTFjLWYwNGMtNDBkNS1hZjA5LTYwNmI0NDk4NmUxZTwvQXNzb2NpYXRlV2l0aEtub3dsZWRnZUl0ZW1JZD4NCiAgICAgIDxJZD5jOWU1NGZlYi00YzYzLTRkZmItYThjMS0zOGFmZDYzMjViMz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3OD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FjY2Vzc0RhdGU+MTcuMDYuMjAxNzwvQWNjZXNzRGF0ZT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CAgPExvY2F0aW9uPg0KICAgICAgICAgICAgPEFkZHJlc3M+aHR0cHM6Ly93d3cudW5pYncuZGUvaW5mMi9MZWhyZS9GVDA5L2x6YS9iZWNoYXJhLnBkZjwvQWRkcmVzcz4NCiAgICAgICAgICAgIDxMb2NhdGlvblR5cGU+RWxlY3Ryb25pY0FkZHJlc3M8L0xvY2F0aW9uVHlwZT4NCiAgICAgICAgICA8L0xvY2F0aW9uPg0KICAgICAgICA8L0xvY2F0aW9ucz4NCiAgICAgICAgPE9ubGluZUFkZHJlc3M+aHR0cHM6Ly93d3cudW5pYncuZGUvaW5mMi9MZWhyZS9GVDA5L2x6YS9iZWNoYXJhLnBkZjwvT25saW5lQWRkcmVz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Sm9obiBCZWNoYXJhLCDigJ5SZXZpc2lvbnNzaWNoZXJlIEFyY2hpdmllcnVuZy4gVmVydGVpbHRlcyBEb2t1bWVudGVubWFuYWdlbWVudCzigJwgKDIwMDkpOiA1LiBHZXByw7xmdCBhbSAxNy4gSnVuaSAyMDE3LiBPbmxpbmU6IGh0dHBzOi8vd3d3LnVuaWJ3LmRlL2luZjIvTGVocmUvRlQwOS9semEvYmVjaGFyYS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vaG4gQmVjaGFyYSwg4oCeUmV2aXNpb25zc2ljaGVyZSBBcmNoaXZpZXJ1bmcuIFZlcnRlaWx0ZXMgRG9rdW1lbnRlbm1hbmFnZW1lbnQs4oCcICgyMDA5KTogNS4gR2VwcsO8ZnQgYW0gMTcuIEp1bmkgMjAxNy4gT25saW5lOiBodHRwczovL3d3dy51bmlidy5kZS9pbmYyL0xlaHJlL0ZUMDkvbHphL2JlY2hhcmEucGRmLjwvVGV4dD4NCiAgICA8L1RleHRVbml0Pg0KICA8L1RleHRVbml0cz4NCjwvUGxhY2Vob2xkZXI+</w:instrText>
      </w:r>
      <w:r>
        <w:fldChar w:fldCharType="separate"/>
      </w:r>
      <w:bookmarkStart w:id="13" w:name="_CTVP001746a5140a6764d0ea7e0df8cd79fe555"/>
      <w:r w:rsidR="00770905">
        <w:t>John Bechara, „Revisionssichere Archivierung. Verteiltes Dokumentenmanagement,“ (2009): 5. Geprüft am 17. Juni 2017. Online: https://www.unibw.de/inf2/Lehre/FT09/lza/bechara.pdf.</w:t>
      </w:r>
      <w:bookmarkEnd w:id="13"/>
      <w:r>
        <w:fldChar w:fldCharType="end"/>
      </w:r>
    </w:p>
  </w:footnote>
  <w:footnote w:id="4">
    <w:p w:rsidR="00CF7730" w:rsidRDefault="00CF7730" w:rsidP="008769CB">
      <w:pPr>
        <w:pStyle w:val="Funotentext"/>
        <w:jc w:val="left"/>
      </w:pPr>
      <w:r>
        <w:rPr>
          <w:rStyle w:val="Funotenzeichen"/>
        </w:rPr>
        <w:footnoteRef/>
      </w:r>
      <w:r>
        <w:t xml:space="preserve"> Vgl. </w:t>
      </w:r>
      <w:r>
        <w:fldChar w:fldCharType="begin"/>
      </w:r>
      <w:r>
        <w:instrText>ADDIN CITAVI.PLACEHOLDER 7b48eae0-70ed-476e-940f-b74dcc2ea11a PFBsYWNlaG9sZGVyPg0KICA8QWRkSW5WZXJzaW9uPjUuNi4wLjI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zwvVGV4dD4NCiAgICA8L1RleHRVbml0Pg0KICA8L1RleHRVbml0cz4NCjwvUGxhY2Vob2xkZXI+</w:instrText>
      </w:r>
      <w:r>
        <w:fldChar w:fldCharType="separate"/>
      </w:r>
      <w:bookmarkStart w:id="22" w:name="_CTVP0017b48eae070ed476e940fb74dcc2ea11a"/>
      <w:r w:rsidR="00770905">
        <w:t xml:space="preserve">Sujeevan Vijayakumaran, </w:t>
      </w:r>
      <w:r w:rsidR="00770905" w:rsidRPr="00770905">
        <w:rPr>
          <w:i/>
        </w:rPr>
        <w:t>Versionsverwaltung mit Git</w:t>
      </w:r>
      <w:r w:rsidR="00770905" w:rsidRPr="00770905">
        <w:t xml:space="preserve"> (Frechen: mitp, 2016), S. 17</w:t>
      </w:r>
      <w:bookmarkEnd w:id="22"/>
      <w:r>
        <w:fldChar w:fldCharType="end"/>
      </w:r>
    </w:p>
  </w:footnote>
  <w:footnote w:id="5">
    <w:p w:rsidR="00CF7730" w:rsidRDefault="00CF7730" w:rsidP="008769CB">
      <w:pPr>
        <w:pStyle w:val="Funotentext"/>
        <w:jc w:val="left"/>
      </w:pPr>
      <w:r>
        <w:rPr>
          <w:rStyle w:val="Funotenzeichen"/>
        </w:rPr>
        <w:footnoteRef/>
      </w:r>
      <w:r>
        <w:t xml:space="preserve"> Vgl. </w:t>
      </w:r>
      <w:r>
        <w:fldChar w:fldCharType="begin"/>
      </w:r>
      <w:r>
        <w:instrText>ADDIN CITAVI.PLACEHOLDER 96573f63-03b8-48c7-8a8c-1a17f4d421d4 PFBsYWNlaG9sZGVyPg0KICA8QWRkSW5WZXJzaW9uPjUuNi4wLjI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gxPC9MZW5ndGg+DQogICAgICA8L1JhbmdlPg0KICAgICAgPFJlZmVyZW5jZT4NCiAgICAgICAgPFJlZmVyZW5jZVR5cGVJZD5JbnRlcm5ldERvY3VtZW50PC9SZWZlcmVuY2VUeXBlSWQ+DQogICAgICAgIDxBdXRob3JzPg0KICAgICAgICAgIDxQZXJzb24+DQogICAgICAgICAgICA8TGFzdE5hbWU+dGFlbnR6ZXI8L0xhc3ROYW1lPg0KICAgICAgICAgIDwvUGVyc29uPg0KICAgICAgICA8L0F1dGhvcnM+DQogICAgICAgIDxBY2Nlc3NEYXRlPjE3LjA2LjIwMTc8L0FjY2Vzc0RhdGU+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ICA8TG9jYXRpb24+DQogICAgICAgICAgICA8QWRkcmVzcz5odHRwOi8vd3d3LnVuaS1tYXJidXJnLmRlL2ZiMTIvYXJiZWl0c2dydXBwZW4vc3d0L2xlaHJlL2ZpbGVzL2VzdDE0MTUvRVNNMTQxMDIxLnBkZjwvQWRkcmVzcz4NCiAgICAgICAgICAgIDxMb2NhdGlvblR5cGU+RWxlY3Ryb25pY0FkZHJlc3M8L0xvY2F0aW9uVHlwZT4NCiAgICAgICAgICA8L0xvY2F0aW9uPg0KICAgICAgICA8L0xvY2F0aW9ucz4NCiAgICAgICAgPE9ubGluZUFkZHJlc3M+aHR0cDovL3d3dy51bmktbWFyYnVyZy5kZS9mYjEyL2FyYmVpdHNncnVwcGVuL3N3dC9sZWhyZS9maWxlcy9lc3QxNDE1L0VTTTE0MTAyMS5wZGY8L09ubGluZUFkZHJlc3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4oCeVmVyc2lvbnN2ZXJ3YWx0dW5nIHZvbiBTb2Z0d2FyZWFydGVmYWt0ZW4s4oCcLCBTLiA0My4gR2VwcsO8ZnQgYW0gMTcuIEp1bmkgMjAxNy4gT25saW5lOiBodHRwOi8vd3d3LnVuaS1tYXJidXJnLmRlL2ZiMTIvYXJiZWl0c2dydXBwZW4vc3d0L2xlaHJlL2ZpbGVzL2VzdDE0MTUvRVNNMTQxMDI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OKAnlZlcnNpb25zdmVyd2FsdHVuZyB2b24gU29mdHdhcmVhcnRlZmFrdGVuLOKAnCwgUy4gNDMuIEdlcHLDvGZ0IGFtIDE3LiBKdW5pIDIwMTcuIE9ubGluZTogaHR0cDovL3d3dy51bmktbWFyYnVyZy5kZS9mYjEyL2FyYmVpdHNncnVwcGVuL3N3dC9sZWhyZS9maWxlcy9lc3QxNDE1L0VTTTE0MTAyMS5wZGYuPC9UZXh0Pg0KICAgIDwvVGV4dFVuaXQ+DQogIDwvVGV4dFVuaXRzPg0KPC9QbGFjZWhvbGRlcj4=</w:instrText>
      </w:r>
      <w:r>
        <w:fldChar w:fldCharType="separate"/>
      </w:r>
      <w:bookmarkStart w:id="24" w:name="_CTVP00196573f6303b848c78a8c1a17f4d421d4"/>
      <w:r w:rsidR="00770905">
        <w:t>taentzer, „Versionsverwaltung von Softwareartefakten,“, S. 43. Geprüft am 17. Juni 2017. Online: http://www.uni-marburg.de/fb12/arbeitsgruppen/swt/lehre/files/est1415/ESM141021.pdf.</w:t>
      </w:r>
      <w:bookmarkEnd w:id="24"/>
      <w:r>
        <w:fldChar w:fldCharType="end"/>
      </w:r>
    </w:p>
  </w:footnote>
  <w:footnote w:id="6">
    <w:p w:rsidR="00CF7730" w:rsidRDefault="00CF7730">
      <w:pPr>
        <w:pStyle w:val="Funotentext"/>
      </w:pPr>
      <w:r>
        <w:rPr>
          <w:rStyle w:val="Funotenzeichen"/>
        </w:rPr>
        <w:footnoteRef/>
      </w:r>
      <w:r>
        <w:t xml:space="preserve"> Vgl. </w:t>
      </w:r>
      <w:r>
        <w:fldChar w:fldCharType="begin"/>
      </w:r>
      <w:r>
        <w:instrText>ADDIN CITAVI.PLACEHOLDER 482bd248-2da4-4021-988f-72b1254f2765 PFBsYWNlaG9sZGVyPg0KICA8QWRkSW5WZXJzaW9uPjUuNi4wLjI8L0FkZEluVmVyc2lvbj4NCiAgPElkPjQ4MmJkMjQ4LTJkYTQtNDAyMS05ODhmLTcyYjEyNTRmMjc2NTwvSWQ+DQogIDxFbnRyaWVzPg0KICAgIDxFbnRyeT4NCiAgICAgIDxBc3NvY2lhdGVXaXRoS25vd2xlZGdlSXRlbUlkPjhhNmVlZGRlLWVlYzgtNDIxOC1hNDhmLTM3YTk0ZTAwYzFhZjwvQXNzb2NpYXRlV2l0aEtub3dsZWRnZUl0ZW1JZD4NCiAgICAgIDxJZD41ZGFjMWI1Ni1jNDVhLTQ0MGMtOGFjNy02N2U5NTA1YWEwOD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c8L1RleHQ+DQogICAgPC9UZXh0VW5pdD4NCiAgPC9UZXh0VW5pdHM+DQo8L1BsYWNlaG9sZGVyPg==</w:instrText>
      </w:r>
      <w:r>
        <w:fldChar w:fldCharType="separate"/>
      </w:r>
      <w:bookmarkStart w:id="27" w:name="_CTVP001482bd2482da44021988f72b1254f2765"/>
      <w:r w:rsidR="00770905">
        <w:t>Vijayakumaran (wie Anm. 2), S. 17</w:t>
      </w:r>
      <w:bookmarkEnd w:id="27"/>
      <w:r>
        <w:fldChar w:fldCharType="end"/>
      </w:r>
    </w:p>
  </w:footnote>
  <w:footnote w:id="7">
    <w:p w:rsidR="00CF7730" w:rsidRDefault="00CF7730">
      <w:pPr>
        <w:pStyle w:val="Funotentext"/>
      </w:pPr>
      <w:r>
        <w:rPr>
          <w:rStyle w:val="Funotenzeichen"/>
        </w:rPr>
        <w:footnoteRef/>
      </w:r>
      <w:r>
        <w:t xml:space="preserve"> Vgl. </w:t>
      </w:r>
      <w:r>
        <w:fldChar w:fldCharType="begin"/>
      </w:r>
      <w:r>
        <w:instrText>ADDIN CITAVI.PLACEHOLDER 68b8c77b-b898-40e1-acb8-d9dd7e891c41 PFBsYWNlaG9sZGVyPg0KICA8QWRkSW5WZXJzaW9uPjUuNi4wLjI8L0FkZEluVmVyc2lvbj4NCiAgPElkPjY4YjhjNzdiLWI4OTgtNDBlMS1hY2I4LWQ5ZGQ3ZTg5MWM0MTwvSWQ+DQogIDxFbnRyaWVzPg0KICAgIDxFbnRyeT4NCiAgICAgIDxBc3NvY2lhdGVXaXRoS25vd2xlZGdlSXRlbUlkPjFkN2MyMGYxLTVkMjQtNDliZi05OWMzLWY4NGY5OWJkYjk4NTwvQXNzb2NpYXRlV2l0aEtub3dsZWRnZUl0ZW1JZD4NCiAgICAgIDxJZD4zZTUzZTE3Mi1lZGYzLTQwMDctYTJjOC03MjMwMzY1NzQ5YjU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Y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KAkzE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gKHdpZSBBbm0uIDIpLCBTLiAxN+KAkzE4PC9UZXh0Pg0KICAgIDwvVGV4dFVuaXQ+DQogIDwvVGV4dFVuaXRzPg0KPC9QbGFjZWhvbGRlcj4=</w:instrText>
      </w:r>
      <w:r>
        <w:fldChar w:fldCharType="separate"/>
      </w:r>
      <w:bookmarkStart w:id="28" w:name="_CTVP00168b8c77bb89840e1acb8d9dd7e891c41"/>
      <w:r w:rsidR="00770905">
        <w:t>Vijayakumaran (wie Anm. 2), S. 17–18</w:t>
      </w:r>
      <w:bookmarkEnd w:id="28"/>
      <w:r>
        <w:fldChar w:fldCharType="end"/>
      </w:r>
    </w:p>
  </w:footnote>
  <w:footnote w:id="8">
    <w:p w:rsidR="00CF7730" w:rsidRPr="00A847F3" w:rsidRDefault="00CF7730" w:rsidP="008769CB">
      <w:pPr>
        <w:pStyle w:val="Funotentext"/>
        <w:jc w:val="left"/>
      </w:pPr>
      <w:r>
        <w:rPr>
          <w:rStyle w:val="Funotenzeichen"/>
        </w:rPr>
        <w:footnoteRef/>
      </w:r>
      <w:r>
        <w:t xml:space="preserve"> Vgl. </w:t>
      </w:r>
      <w:r>
        <w:fldChar w:fldCharType="begin"/>
      </w:r>
      <w:r>
        <w:instrText>ADDIN CITAVI.PLACEHOLDER 140b7aff-d103-4590-a5c0-0e468f398d1b PFBsYWNlaG9sZGVyPg0KICA8QWRkSW5WZXJzaW9uPjUuNi4wLjI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zEx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wgQW5kcmV3IEh1bnQsIEZhbGsgTGVobWFubiB1bmQgVXdlIFBldHNjaGtlLCDigJ5EZXIgcHJhZ21hdGlzY2hlIFByb2dyYW1taWVyZXIu4oCcLiBEZXIgcHJhZ21hdGlzY2hlIFByb2dyYW1taWVyZXIsIEh1bnQsIEFuZHJldywgWzIuIEF1ZmwuXS4gLSBNw7xuY2hlbiBbdS5hLl0gOiBIYW5zZXIgKDIwMDMpOiAx4oCTNy4gR2VwcsO8ZnQgYW0gMTcuIEp1bmkgMjAxNy4gT25saW5lOiBodHRwOi8vZmlsZXMuaGFuc2VyLmRlL2hhbnNlci9kb2NzLzIwMDUxMDEyXzI1MTEyMTM3OC02Nl8zLTQ0Ni00MDQ3MC04X0xlc2Vwcm9iZT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sIERhdmlkLCBBbmRyZXcgSHVudCwgRmFsayBMZWhtYW5uIHVuZCBVd2UgUGV0c2Noa2UsIOKAnkRlciBwcmFnbWF0aXNjaGUgUHJvZ3JhbW1pZXJlci7igJwu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EZXIgcHJhZ21hdGlzY2hlIFByb2dyYW1taWVyZXIsIEh1bnQsIEFuZHJldywgWzIuIEF1ZmwuXS4gLSBNw7xuY2hlbiBbdS5hLl0gOi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OiAx4oCTNy4gR2VwcsO8ZnQgYW0gMTcuIEp1bmkgMjAxNy4gT25saW5lOiBodHRwOi8vZmlsZXMuaGFuc2VyLmRlL2hhbnNlci9kb2NzLzIwMDUxMDEyXzI1MTEyMTM3OC02Nl8zLTQ0Ni00MDQ3MC04X0xlc2Vwcm9iZTEucGRmLjwvVGV4dD4NCiAgICA8L1RleHRVbml0Pg0KICA8L1RleHRVbml0cz4NCjwvUGxhY2Vob2xkZXI+</w:instrText>
      </w:r>
      <w:r>
        <w:fldChar w:fldCharType="separate"/>
      </w:r>
      <w:bookmarkStart w:id="32" w:name="_CTVP001140b7affd1034590a5c00e468f398d1b"/>
      <w:r w:rsidR="00770905">
        <w:t xml:space="preserve">Thomas, David, Andrew Hunt, Falk Lehmann und Uwe Petschke, „Der pragmatische Programmierer.“. </w:t>
      </w:r>
      <w:r w:rsidR="00770905" w:rsidRPr="00770905">
        <w:rPr>
          <w:i/>
        </w:rPr>
        <w:t>Der pragmatische Programmierer, Hunt, Andrew, [2. Aufl.]. - München [u.a.] : Hanser</w:t>
      </w:r>
      <w:r w:rsidR="00770905" w:rsidRPr="00770905">
        <w:t xml:space="preserve"> (2003): 1–7. Geprüft am 17. Juni 2017. Online: http://files.hanser.de/hanser/docs/20051012_251121378-66_3-446-40470-8_Leseprobe1.pdf.</w:t>
      </w:r>
      <w:bookmarkEnd w:id="32"/>
      <w:r>
        <w:fldChar w:fldCharType="end"/>
      </w:r>
    </w:p>
  </w:footnote>
  <w:footnote w:id="9">
    <w:p w:rsidR="00CF7730" w:rsidRDefault="00CF7730" w:rsidP="008769CB">
      <w:pPr>
        <w:pStyle w:val="Funotentext"/>
        <w:jc w:val="left"/>
      </w:pPr>
      <w:r>
        <w:rPr>
          <w:rStyle w:val="Funotenzeichen"/>
        </w:rPr>
        <w:footnoteRef/>
      </w:r>
      <w:r>
        <w:t xml:space="preserve"> Vgl. </w:t>
      </w:r>
      <w:r>
        <w:fldChar w:fldCharType="begin"/>
      </w:r>
      <w:r>
        <w:instrText>ADDIN CITAVI.PLACEHOLDER 8c12b6b9-993d-4c94-a107-f74262698754 PFBsYWNlaG9sZGVyPg0KICA8QWRkSW5WZXJzaW9uPjUuNi4wLjI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xPC9UZXh0Pg0KICAgIDwvVGV4dFVuaXQ+DQogIDwvVGV4dFVuaXRzPg0KPC9QbGFjZWhvbGRlcj4=</w:instrText>
      </w:r>
      <w:r>
        <w:fldChar w:fldCharType="separate"/>
      </w:r>
      <w:bookmarkStart w:id="35" w:name="_CTVP0018c12b6b9993d4c94a107f74262698754"/>
      <w:r w:rsidR="00770905">
        <w:t>Thomas et al., „</w:t>
      </w:r>
      <w:r w:rsidR="00770905" w:rsidRPr="00770905">
        <w:rPr>
          <w:i/>
        </w:rPr>
        <w:t>Der pragmatische Programmierer,“</w:t>
      </w:r>
      <w:r w:rsidR="00770905" w:rsidRPr="00770905">
        <w:t xml:space="preserve"> (wie Anm. 8), S. 1</w:t>
      </w:r>
      <w:bookmarkEnd w:id="35"/>
      <w:r>
        <w:fldChar w:fldCharType="end"/>
      </w:r>
    </w:p>
  </w:footnote>
  <w:footnote w:id="10">
    <w:p w:rsidR="00CF7730" w:rsidRDefault="00CF7730" w:rsidP="008769CB">
      <w:pPr>
        <w:pStyle w:val="Funotentext"/>
        <w:jc w:val="left"/>
      </w:pPr>
      <w:r>
        <w:rPr>
          <w:rStyle w:val="Funotenzeichen"/>
        </w:rPr>
        <w:footnoteRef/>
      </w:r>
      <w:r>
        <w:t xml:space="preserve"> Vgl. </w:t>
      </w:r>
      <w:r>
        <w:fldChar w:fldCharType="begin"/>
      </w:r>
      <w:r>
        <w:instrText>ADDIN CITAVI.PLACEHOLDER d00ee992-085e-4813-978f-3384249a225a PFBsYWNlaG9sZGVyPg0KICA8QWRkSW5WZXJzaW9uPjUuNi4wLjI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42OT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BldCBhbC4sIOKAnkRlciBwcmFnbWF0aXNjaGUgUHJvZ3JhbW1pZXJlcizigJwgKHdpZSBBbm0uIDgpLCBTLiAx4oCT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gZXQgYWw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OCksIFMuIDHigJMyPC9UZXh0Pg0KICAgIDwvVGV4dFVuaXQ+DQogIDwvVGV4dFVuaXRzPg0KPC9QbGFjZWhvbGRlcj4=</w:instrText>
      </w:r>
      <w:r>
        <w:fldChar w:fldCharType="separate"/>
      </w:r>
      <w:bookmarkStart w:id="37" w:name="_CTVP001d00ee992085e4813978f3384249a225a"/>
      <w:r w:rsidR="00770905">
        <w:t>Thomas et al., „</w:t>
      </w:r>
      <w:r w:rsidR="00770905" w:rsidRPr="00770905">
        <w:rPr>
          <w:i/>
        </w:rPr>
        <w:t>Der pragmatische Programmierer,“</w:t>
      </w:r>
      <w:r w:rsidR="00770905" w:rsidRPr="00770905">
        <w:t xml:space="preserve"> (wie Anm. 8), S. 1–2</w:t>
      </w:r>
      <w:bookmarkEnd w:id="37"/>
      <w:r>
        <w:fldChar w:fldCharType="end"/>
      </w:r>
    </w:p>
  </w:footnote>
  <w:footnote w:id="11">
    <w:p w:rsidR="00CF7730" w:rsidRDefault="00CF7730" w:rsidP="008769CB">
      <w:pPr>
        <w:pStyle w:val="Funotentext"/>
        <w:jc w:val="left"/>
      </w:pPr>
      <w:r>
        <w:rPr>
          <w:rStyle w:val="Funotenzeichen"/>
        </w:rPr>
        <w:footnoteRef/>
      </w:r>
      <w:r>
        <w:t xml:space="preserve"> Vgl. </w:t>
      </w:r>
      <w:r>
        <w:fldChar w:fldCharType="begin"/>
      </w:r>
      <w:r>
        <w:instrText>ADDIN CITAVI.PLACEHOLDER 33c57d3c-cba1-4f2b-98ff-7682a6c45997 PFBsYWNlaG9sZGVyPg0KICA8QWRkSW5WZXJzaW9uPjUuNi4wLjI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yPC9UZXh0Pg0KICAgIDwvVGV4dFVuaXQ+DQogIDwvVGV4dFVuaXRzPg0KPC9QbGFjZWhvbGRlcj4=</w:instrText>
      </w:r>
      <w:r>
        <w:fldChar w:fldCharType="separate"/>
      </w:r>
      <w:bookmarkStart w:id="39" w:name="_CTVP00133c57d3ccba14f2b98ff7682a6c45997"/>
      <w:r w:rsidR="00770905">
        <w:t>Thomas et al., „</w:t>
      </w:r>
      <w:r w:rsidR="00770905" w:rsidRPr="00770905">
        <w:rPr>
          <w:i/>
        </w:rPr>
        <w:t>Der pragmatische Programmierer,“</w:t>
      </w:r>
      <w:r w:rsidR="00770905" w:rsidRPr="00770905">
        <w:t xml:space="preserve"> (wie Anm. 8), S. 2</w:t>
      </w:r>
      <w:bookmarkEnd w:id="39"/>
      <w:r>
        <w:fldChar w:fldCharType="end"/>
      </w:r>
    </w:p>
  </w:footnote>
  <w:footnote w:id="12">
    <w:p w:rsidR="00CF7730" w:rsidRDefault="00CF7730" w:rsidP="007E6494">
      <w:pPr>
        <w:pStyle w:val="Funotentext"/>
        <w:jc w:val="left"/>
      </w:pPr>
      <w:r>
        <w:rPr>
          <w:rStyle w:val="Funotenzeichen"/>
        </w:rPr>
        <w:footnoteRef/>
      </w:r>
      <w:r>
        <w:t xml:space="preserve"> Vgl. </w:t>
      </w:r>
      <w:r>
        <w:fldChar w:fldCharType="begin"/>
      </w:r>
      <w:r>
        <w:instrText>ADDIN CITAVI.PLACEHOLDER f3b964c5-f6c2-4324-94c3-b4425fe713f3 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GcmFuayBMw6RtbWVyLCDigJ5UcmFkaXRpb25lbGxlIFdlYmVudHdpY2tsdW5nIHZzIFZlcnNpb25zdmVyd2FsdHVuZyzigJwuIEdlcHLDvGZ0IGFtIDYuIEFwcmlsIDIwMTcuIE9ubGluZTogaHR0cDovL3Qzbi5kZS9uZXdzL3RyYWRpdGlvbmVsbGUtd2ViZW50d2lja2x1bmctdmVyc2lvbnN2ZXJ3YWx0dW5nLTMwMzU4M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yYW5rIEzDpG1tZXIsIOKAnlRyYWRpdGlvbmVsbGUgV2ViZW50d2lja2x1bmcgdnMgVmVyc2lvbnN2ZXJ3YWx0dW5nLOKAnC4gR2VwcsO8ZnQgYW0gNi4gQXByaWwgMjAxNy4gT25saW5lOiBodHRwOi8vdDNuLmRlL25ld3MvdHJhZGl0aW9uZWxsZS13ZWJlbnR3aWNrbHVuZy12ZXJzaW9uc3ZlcndhbHR1bmctMzAzNTgwLy48L1RleHQ+DQogICAgPC9UZXh0VW5pdD4NCiAgPC9UZXh0VW5pdHM+DQo8L1BsYWNlaG9sZGVyPg==</w:instrText>
      </w:r>
      <w:r>
        <w:fldChar w:fldCharType="separate"/>
      </w:r>
      <w:bookmarkStart w:id="42" w:name="_CTVP001f3b964c5f6c2432494c3b4425fe713f3"/>
      <w:r w:rsidR="00770905">
        <w:t>Frank Lämmer, „Traditionelle Webentwicklung vs Versionsverwaltung,“. Geprüft am 6. April 2017. Online: http://t3n.de/news/traditionelle-webentwicklung-versionsverwaltung-303580/.</w:t>
      </w:r>
      <w:bookmarkEnd w:id="42"/>
      <w:r>
        <w:fldChar w:fldCharType="end"/>
      </w:r>
    </w:p>
  </w:footnote>
  <w:footnote w:id="13">
    <w:p w:rsidR="00CF7730" w:rsidRPr="003A6068" w:rsidRDefault="00CF7730" w:rsidP="007E6494">
      <w:pPr>
        <w:pStyle w:val="Funotentext"/>
        <w:jc w:val="left"/>
      </w:pPr>
      <w:r>
        <w:rPr>
          <w:rStyle w:val="Funotenzeichen"/>
        </w:rPr>
        <w:footnoteRef/>
      </w:r>
      <w:r>
        <w:t xml:space="preserve"> Vgl. </w:t>
      </w:r>
      <w:r>
        <w:fldChar w:fldCharType="begin"/>
      </w:r>
      <w:r>
        <w:instrText>ADDIN CITAVI.PLACEHOLDER b5ba6583-9dfd-45b1-914f-092d2f08af69 PFBsYWNlaG9sZGVyPg0KICA8QWRkSW5WZXJzaW9uPjUuNi4wLjI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zNTE8L0xlbmd0aD4NCiAgICAgIDwvUmFuZ2U+DQogICAgICA8UmVmZXJlbmNlPg0KICAgICAgICA8UmVmZXJlbmNlVHlwZUlkPkludGVybmV0RG9jdW1lbnQ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E9ubGluZUFkZHJlc3M+aHR0cDovL3Byb3F1ZXN0LnRlY2guc2FmYXJpYm9va3NvbmxpbmUuZGUvYm9vay9kYXRhYmFzZXMvY29udGVudC1tYW5hZ2VtZW50LXN5c3RlbXMvOTc4MTQ0OTM0NTAzNy9maXJzdGNoYXB0ZXIjWDJsdWRHVnlibUZzWDBoMGJXeFdhV1YzUDNodGJHbGtQVGszT0RFME5Ea3pORFV3TXpjbE1rWnBaREk1TXpJNU5DWnhkV1Z5ZVQwPTwvT25saW5lQWRkcmVz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w:instrText>
      </w:r>
      <w:r w:rsidRPr="00606929">
        <w:rPr>
          <w:lang w:val="en-US"/>
        </w:rPr>
        <w:instrText>250cm9sIHdpdGggR2l0PC9UaXRsZT4NCiAgICAgICAgPFllYXI+MjAxMjwvWWVhcj4NCiAgICAgIDwvUmVmZXJlbmNlPg0KICAgIDwvRW50cnk+DQogIDwvRW50cmllcz4NCiAg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g0KICAgIDwvVGV4dFVuaXQ+DQogIDwvVGV4dFVuaXRzPg0KPC9QbGFjZWhvbGRlcj4=</w:instrText>
      </w:r>
      <w:r>
        <w:fldChar w:fldCharType="separate"/>
      </w:r>
      <w:bookmarkStart w:id="45" w:name="_CTVP001b5ba65839dfd45b1914f092d2f08af69"/>
      <w:r w:rsidR="00770905" w:rsidRPr="00770905">
        <w:rPr>
          <w:lang w:val="en-US"/>
        </w:rPr>
        <w:t xml:space="preserve">Loeliger, Jon and Matthew McCullough, „Version control with Git. [powerful tools and techniques for collaborative software development ; covers GitHub].“. </w:t>
      </w:r>
      <w:r w:rsidR="00770905">
        <w:t>Online: http://proquest.tech.safaribooksonline.de/book/databases/content-management-sy</w:t>
      </w:r>
      <w:r w:rsidR="00770905">
        <w:t>s</w:t>
      </w:r>
      <w:r w:rsidR="00770905">
        <w:t>tems/9781449345037/firstchapter#X2ludGVybmFsX0h0bWxWaWV3P3htbGlkPTk3ODE0NDkzNDUwMzclMkZpZDI5MzI5NCZxdWVyeT0=.</w:t>
      </w:r>
      <w:bookmarkEnd w:id="45"/>
      <w:r>
        <w:fldChar w:fldCharType="end"/>
      </w:r>
      <w:r w:rsidRPr="003A6068">
        <w:t>, S. 5</w:t>
      </w:r>
    </w:p>
  </w:footnote>
  <w:footnote w:id="14">
    <w:p w:rsidR="00CF7730" w:rsidRPr="00745BEB" w:rsidRDefault="00CF7730" w:rsidP="007E6494">
      <w:pPr>
        <w:pStyle w:val="Funotentext"/>
        <w:jc w:val="left"/>
        <w:rPr>
          <w:lang w:val="en-US"/>
        </w:rPr>
      </w:pPr>
      <w:r>
        <w:rPr>
          <w:rStyle w:val="Funotenzeichen"/>
        </w:rPr>
        <w:footnoteRef/>
      </w:r>
      <w:r>
        <w:rPr>
          <w:lang w:val="en-US"/>
        </w:rPr>
        <w:t xml:space="preserve"> </w:t>
      </w:r>
      <w:proofErr w:type="spellStart"/>
      <w:r w:rsidRPr="00850804">
        <w:rPr>
          <w:lang w:val="en-US"/>
        </w:rPr>
        <w:t>Vgl</w:t>
      </w:r>
      <w:proofErr w:type="spellEnd"/>
      <w:r w:rsidRPr="00850804">
        <w:rPr>
          <w:lang w:val="en-US"/>
        </w:rPr>
        <w:t xml:space="preserve">. </w:t>
      </w:r>
      <w:r>
        <w:fldChar w:fldCharType="begin"/>
      </w:r>
      <w:r>
        <w:rPr>
          <w:lang w:val="en-US"/>
        </w:rPr>
        <w:instrText>ADDIN CITAVI.PLACEHOLDER 2331529f-6378-4d9f-a70a-933dcbdca168 PFBsYWNlaG9sZGVyPg0KICA8QWRkSW5WZXJzaW9uPjUuNi4wLjI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47" w:name="_CTVP0012331529f63784d9fa70a933dcbdca168"/>
      <w:r w:rsidR="00770905" w:rsidRPr="00770905">
        <w:rPr>
          <w:lang w:val="en-US"/>
        </w:rPr>
        <w:t>Loeliger und McCullough, „</w:t>
      </w:r>
      <w:r w:rsidR="00770905" w:rsidRPr="00770905">
        <w:rPr>
          <w:i/>
          <w:lang w:val="en-US"/>
        </w:rPr>
        <w:t>Version control with Git,“</w:t>
      </w:r>
      <w:r w:rsidR="00770905" w:rsidRPr="00770905">
        <w:rPr>
          <w:lang w:val="en-US"/>
        </w:rPr>
        <w:t xml:space="preserve"> (wie Anm. 13), S. 5</w:t>
      </w:r>
      <w:bookmarkEnd w:id="47"/>
      <w:r>
        <w:fldChar w:fldCharType="end"/>
      </w:r>
    </w:p>
  </w:footnote>
  <w:footnote w:id="15">
    <w:p w:rsidR="00CF7730" w:rsidRPr="00745BEB" w:rsidRDefault="00CF7730" w:rsidP="007E6494">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Pr>
          <w:lang w:val="en-US"/>
        </w:rPr>
        <w:instrText>ADDIN CITAVI.PLACEHOLDER c69e788e-4c0e-42a6-9dd8-6c41634fe567 PFBsYWNlaG9sZGVyPg0KICA8QWRkSW5WZXJzaW9uPjUuNi4wLjI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2" w:name="_CTVP001c69e788e4c0e42a69dd86c41634fe567"/>
      <w:r w:rsidR="00770905" w:rsidRPr="00770905">
        <w:rPr>
          <w:lang w:val="en-US"/>
        </w:rPr>
        <w:t>Loeliger und McCullough, „</w:t>
      </w:r>
      <w:r w:rsidR="00770905" w:rsidRPr="00770905">
        <w:rPr>
          <w:i/>
          <w:lang w:val="en-US"/>
        </w:rPr>
        <w:t>Version control with Git,“</w:t>
      </w:r>
      <w:r w:rsidR="00770905" w:rsidRPr="00770905">
        <w:rPr>
          <w:lang w:val="en-US"/>
        </w:rPr>
        <w:t xml:space="preserve"> (wie Anm. 13), S. 5</w:t>
      </w:r>
      <w:bookmarkEnd w:id="52"/>
      <w:r>
        <w:fldChar w:fldCharType="end"/>
      </w:r>
    </w:p>
  </w:footnote>
  <w:footnote w:id="16">
    <w:p w:rsidR="00CF7730" w:rsidRPr="00A72C64" w:rsidRDefault="00CF7730" w:rsidP="002717E5">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Pr>
          <w:lang w:val="en-US"/>
        </w:rPr>
        <w:instrText>ADDIN CITAVI.PLACEHOLDER 09a8fb37-2e87-41e0-b26e-bc889a612ac8 PFBsYWNlaG9sZGVyPg0KICA8QWRkSW5WZXJzaW9uPjUuNi4wLjI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3" w:name="_CTVP00109a8fb372e8741e0b26ebc889a612ac8"/>
      <w:r w:rsidR="00770905" w:rsidRPr="00770905">
        <w:rPr>
          <w:lang w:val="en-US"/>
        </w:rPr>
        <w:t>Loeliger und McCullough, „</w:t>
      </w:r>
      <w:r w:rsidR="00770905" w:rsidRPr="00770905">
        <w:rPr>
          <w:i/>
          <w:lang w:val="en-US"/>
        </w:rPr>
        <w:t>Version control with Git,“</w:t>
      </w:r>
      <w:r w:rsidR="00770905" w:rsidRPr="00770905">
        <w:rPr>
          <w:lang w:val="en-US"/>
        </w:rPr>
        <w:t xml:space="preserve"> (wie Anm. 13), S. 5</w:t>
      </w:r>
      <w:bookmarkEnd w:id="53"/>
      <w:r>
        <w:fldChar w:fldCharType="end"/>
      </w:r>
    </w:p>
  </w:footnote>
  <w:footnote w:id="17">
    <w:p w:rsidR="00CF7730" w:rsidRPr="0076392E" w:rsidRDefault="00CF7730" w:rsidP="002717E5">
      <w:pPr>
        <w:pStyle w:val="Funotentext"/>
        <w:jc w:val="left"/>
      </w:pPr>
      <w:r>
        <w:rPr>
          <w:rStyle w:val="Funotenzeichen"/>
        </w:rPr>
        <w:footnoteRef/>
      </w:r>
      <w:r>
        <w:rPr>
          <w:lang w:val="en-US"/>
        </w:rPr>
        <w:t xml:space="preserve"> </w:t>
      </w:r>
      <w:proofErr w:type="spellStart"/>
      <w:r w:rsidRPr="00A72C64">
        <w:rPr>
          <w:lang w:val="en-US"/>
        </w:rPr>
        <w:t>Vgl</w:t>
      </w:r>
      <w:proofErr w:type="spellEnd"/>
      <w:r w:rsidRPr="00A72C64">
        <w:rPr>
          <w:lang w:val="en-US"/>
        </w:rPr>
        <w:t xml:space="preserve">. </w:t>
      </w:r>
      <w:r>
        <w:fldChar w:fldCharType="begin"/>
      </w:r>
      <w:r>
        <w:rPr>
          <w:lang w:val="en-US"/>
        </w:rPr>
        <w:instrText>ADDIN CITAVI.PLACEHOLDER cf158a11-7f9d-4da9-b2aa-df5add7ac8ec PFBsYWNlaG9sZGVyPg0KICA8QWRkSW5WZXJzaW9uPjUuNi4wLjI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PC9Mb2NhdGlvbnM+DQogICAgICAgIDxPbmxpbmVBZGRyZXNzPmh0dHBzOi8vd3d3LndpMS51bmktbXVlbnN0ZXIuZGUvcGkvbGVocmUvd3MwNTA2L3NraXNlbWluYXIvdmVyc2lvbnN2ZXJ3YWx0dW5nLnBkZjwvT25saW5lQWRkcmVzcz4NCiAgICAgICAgPFBhZ2VDb3VudEM1PjwhW0NEQVRBWzxjPjI0PC9jPg0KPGluPnRydWU8L2luPg0KPG9zPjI0PC9vcz4NCjxwcz4yNDwvcHM+X</w:instrText>
      </w:r>
      <w:r w:rsidRPr="00BD3CC1">
        <w:instrText>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CAgPC9UZXh0VW5pdD4NCiAgPC9UZXh0VW5pdHM+DQo8L1BsYWNlaG9sZGVyPg==</w:instrText>
      </w:r>
      <w:r>
        <w:fldChar w:fldCharType="separate"/>
      </w:r>
      <w:bookmarkStart w:id="54" w:name="_CTVP001cf158a117f9d4da9b2aadf5add7ac8ec"/>
      <w:r w:rsidR="00770905">
        <w:t>Fischer, Lars, „Werkzeuge zum Versions- und Variantenmanagement:. CVS/Subversion vs. ClearCase.“. Geprüft am 17. Mai 2017. Online: https://www.wi1.uni-muenster.de/pi/lehre/ws0506/skiseminar/versionsverwaltung.pdf.</w:t>
      </w:r>
      <w:bookmarkEnd w:id="54"/>
      <w:r>
        <w:fldChar w:fldCharType="end"/>
      </w:r>
      <w:r w:rsidRPr="0076392E">
        <w:t>, S. 3</w:t>
      </w:r>
    </w:p>
  </w:footnote>
  <w:footnote w:id="18">
    <w:p w:rsidR="00CF7730" w:rsidRPr="005B005B" w:rsidRDefault="00CF7730" w:rsidP="002717E5">
      <w:pPr>
        <w:pStyle w:val="Funotentext"/>
        <w:jc w:val="left"/>
      </w:pPr>
      <w:r>
        <w:rPr>
          <w:rStyle w:val="Funotenzeichen"/>
        </w:rPr>
        <w:footnoteRef/>
      </w:r>
      <w:r>
        <w:t xml:space="preserve"> Vgl. </w:t>
      </w:r>
      <w:r>
        <w:fldChar w:fldCharType="begin"/>
      </w:r>
      <w:r>
        <w:instrText>ADDIN CITAVI.PLACEHOLDER 4acca88e-667c-42bd-bf88-4d7ebfb4aabe PFBsYWNlaG9sZGVyPg0KICA8QWRkSW5WZXJzaW9uPjUuNi4wLjI8L0FkZEluVmVyc2lvbj4NCiAgPElkPjRhY2NhODhlLTY2N2MtNDJiZC1iZjg4LTRkN2ViZmI0YWFiZTwvSWQ+DQogIDxFbnRyaWVzPg0KICAgIDxFbnRyeT4NCiAgICAgIDxBc3NvY2lhdGVXaXRoS25vd2xlZGdlSXRlbUlkPjZiMTM2NjA3LTRjMDMtNDFhMS04ZmEwLTliMTA5OGIwNjFkZjwvQXNzb2NpYXRlV2l0aEtub3dsZWRnZUl0ZW1JZD4NCiAgICAgIDxJZD4wMTk5M2Y1Zi05ZGIxLTRjNGUtYjk0Yy0zN2MxZGNmOWU5Mz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5B005B">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6" w:name="_CTVP0014acca88e667c42bdbf884d7ebfb4aabe"/>
      <w:r w:rsidR="00770905">
        <w:t>Loeliger und McCullough, „</w:t>
      </w:r>
      <w:r w:rsidR="00770905" w:rsidRPr="00770905">
        <w:rPr>
          <w:i/>
        </w:rPr>
        <w:t>Version control with Git,“</w:t>
      </w:r>
      <w:r w:rsidR="00770905" w:rsidRPr="00770905">
        <w:t xml:space="preserve"> (wie Anm. 13), S. 5</w:t>
      </w:r>
      <w:bookmarkEnd w:id="56"/>
      <w:r>
        <w:fldChar w:fldCharType="end"/>
      </w:r>
    </w:p>
  </w:footnote>
  <w:footnote w:id="19">
    <w:p w:rsidR="00CF7730" w:rsidRPr="008769CB" w:rsidRDefault="00CF7730" w:rsidP="002717E5">
      <w:pPr>
        <w:pStyle w:val="Funotentext"/>
        <w:jc w:val="left"/>
      </w:pPr>
      <w:r>
        <w:rPr>
          <w:rStyle w:val="Funotenzeichen"/>
        </w:rPr>
        <w:footnoteRef/>
      </w:r>
      <w:r w:rsidRPr="005B005B">
        <w:t xml:space="preserve"> Vgl. </w:t>
      </w:r>
      <w:r>
        <w:fldChar w:fldCharType="begin"/>
      </w:r>
      <w:r w:rsidRPr="005B005B">
        <w:instrText>ADDIN CITAVI.PLA</w:instrText>
      </w:r>
      <w:r w:rsidRPr="009356ED">
        <w:instrText>CEHOLDER d80bd5d3-c3cb-4d62-963a-1eeb1a205321 PFBsYWNlaG9sZGVyPg0KICA8QWRkSW5WZXJzaW9uPjUuNi4wLjI8L0FkZEluVmVyc2lvbj4NCiAgPElkPmQ4MGJkNWQzLWMzY2ItNGQ2Mi05NjNhLTFlZWIxYTIwNTMyMTwvSWQ+DQogIDxFbnRyaWVzPg0KICAgIDxFbnRyeT4NCiAgICAgIDxBc3NvY2lhdGVXaXRoS25vd2xlZGdlSXRlbUlkPmFiZjBhNGM1LThhYjYtNDE1ZS04NjNlLTdhNTU4NGVlZWMxMTwvQXNzb2NpYXRlV2l0aEtub3dsZWRnZUl0ZW1JZD4NCiAgICAgIDxJZD43YTFjZGJmMi01ZTVlLTQ3ODgtOGJiYy0zODJmY2M1YjIxNzQ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w:instrText>
      </w:r>
      <w:r w:rsidRPr="00606929">
        <w:instrText>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60" w:name="_CTVP001d80bd5d3c3cb4d62963a1eeb1a205321"/>
      <w:r w:rsidR="00770905">
        <w:t>Denker und Srecec, „</w:t>
      </w:r>
      <w:r w:rsidR="00770905" w:rsidRPr="00770905">
        <w:rPr>
          <w:i/>
        </w:rPr>
        <w:t>Versionsverwaltung mit Git,“</w:t>
      </w:r>
      <w:r w:rsidR="00770905" w:rsidRPr="00770905">
        <w:t xml:space="preserve"> (wie Anm. 1), S. 11</w:t>
      </w:r>
      <w:bookmarkEnd w:id="60"/>
      <w:r>
        <w:fldChar w:fldCharType="end"/>
      </w:r>
    </w:p>
  </w:footnote>
  <w:footnote w:id="20">
    <w:p w:rsidR="00CF7730" w:rsidRPr="005B005B" w:rsidRDefault="00CF7730" w:rsidP="002717E5">
      <w:pPr>
        <w:pStyle w:val="Funotentext"/>
        <w:jc w:val="left"/>
      </w:pPr>
      <w:r>
        <w:rPr>
          <w:rStyle w:val="Funotenzeichen"/>
        </w:rPr>
        <w:footnoteRef/>
      </w:r>
      <w:r>
        <w:t xml:space="preserve"> Vgl. </w:t>
      </w:r>
      <w:r>
        <w:fldChar w:fldCharType="begin"/>
      </w:r>
      <w:r>
        <w:instrText>ADDIN CITAVI.PLACEHOLDER b55cc18b-aace-46fa-90bf-87be2da13348 PFBsYWNlaG9sZGVyPg0KICA8QWRkSW5WZXJzaW9uPjUuNi4wLjI8L0FkZEluVmVyc2lvbj4NCiAgPElkPmI1NWNjMThiLWFhY2UtNDZmYS05MGJmLTg3YmUyZGExMzM0ODwvSWQ+DQogIDxFbnRyaWVzPg0KICAgIDxFbnRyeT4NCiAgICAgIDxBc3NvY2lhdGVXaXRoS25vd2xlZGdlSXRlbUlkPjhkMDhjOTY0LWZkNjItNDMxZi04ZjhmLWM5ZWVhZWRkZWNlZTwvQXNzb2NpYXRlV2l0aEtub3dsZWRnZUl0ZW1JZD4NCiAgICAgIDxJZD5lMGQzMzZhMy02MDk0LTQxOGUtYWEyNS05NDE4OTlkNTE0Yz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5B005B">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62" w:name="_CTVP001b55cc18baace46fa90bf87be2da13348"/>
      <w:r w:rsidR="00770905">
        <w:t>Loeliger und McCullough, „</w:t>
      </w:r>
      <w:r w:rsidR="00770905" w:rsidRPr="00770905">
        <w:rPr>
          <w:i/>
        </w:rPr>
        <w:t>Version control with Git,“</w:t>
      </w:r>
      <w:r w:rsidR="00770905" w:rsidRPr="00770905">
        <w:t xml:space="preserve"> (wie Anm. 13), S. 5</w:t>
      </w:r>
      <w:bookmarkEnd w:id="62"/>
      <w:r>
        <w:fldChar w:fldCharType="end"/>
      </w:r>
    </w:p>
  </w:footnote>
  <w:footnote w:id="21">
    <w:p w:rsidR="00CF7730" w:rsidRPr="003A6068" w:rsidRDefault="00CF7730" w:rsidP="002717E5">
      <w:pPr>
        <w:pStyle w:val="Funotentext"/>
        <w:jc w:val="left"/>
      </w:pPr>
      <w:r>
        <w:rPr>
          <w:rStyle w:val="Funotenzeichen"/>
        </w:rPr>
        <w:footnoteRef/>
      </w:r>
      <w:r w:rsidRPr="005B005B">
        <w:t xml:space="preserve"> Vgl. </w:t>
      </w:r>
      <w:r>
        <w:fldChar w:fldCharType="begin"/>
      </w:r>
      <w:r w:rsidRPr="005B005B">
        <w:instrText>ADDIN CITAVI.PLA</w:instrText>
      </w:r>
      <w:r w:rsidRPr="009356ED">
        <w:instrText>CEHOLDER e724ae52-c605-4058-858c-f5e6a0cd6253 PFBsYWNlaG9sZGVyPg0KICA8QWRkSW5WZXJzaW9uPjUuNi4wLjI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I0MzwvTGVuZ3RoPg0KICAgICAgPC9SYW5nZT4NCiAgICAgIDxSZWZlcmVuY2U+DQogICAgICAgIDxSZWZlcmVuY2VUeXBlSWQ+SW50ZXJuZXREb2N1bWVudD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</w:instrText>
      </w:r>
      <w:r w:rsidRPr="00606929">
        <w:instrText>W50PjczPC9QYWdlQ291bnQ+DQogICAgICAgIDxTZXF1ZW5jZU51bWJlcj42OTwvU2VxdWVuY2VOdW1iZXI+DQogICAgICAgIDxTaG9ydFRpdGxlPkRyLi1JbmcuIE1hdGhpYXMgTWFnZG93c2tpIDIwMTUg4oCTIFZlcnNpb25za29udHJvbGxlIG1pdCBBcGFjaGUgU3VidmVyc2lvbjwvU2hvcnRUaXRsZT4NCiAgICAgICAgPFRpdGxlPlZlcnNpb25za29udHJvbGxlIG1pdCBBcGFjaGUgU3VidmVyc2lvbjwvVGl0bGU+DQogICAgICAgIDxZZWFyPjIwMTU8L1llYXI+DQogICAgICA8L1JlZmVyZW5jZT4NCiAgICA8L0VudHJ5Pg0KICA8L0VudHJpZXM+DQo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gIDwvVGV4dFVuaXQ+DQogIDwvVGV4dFVuaXRzPg0KPC9QbGFjZWhvbGRlcj4=</w:instrText>
      </w:r>
      <w:r>
        <w:fldChar w:fldCharType="separate"/>
      </w:r>
      <w:bookmarkStart w:id="68" w:name="_CTVP001e724ae52c6054058858cf5e6a0cd6253"/>
      <w:r w:rsidR="00770905">
        <w:t>Dr.-Ing. Mathias Magdowski, „Versionskontrolle mit Apache Subversion.“. Geprüft am 8. Mai 2017. Online: http://www.studentbranch.ovgu.de/studentbranch_media/Downloads/IEEE+Versionskontrolle+Workshop/Versionskontrolle_mit_Apache_Subversion.pdf.</w:t>
      </w:r>
      <w:bookmarkEnd w:id="68"/>
      <w:r>
        <w:fldChar w:fldCharType="end"/>
      </w:r>
      <w:r w:rsidRPr="003A6068">
        <w:t>, S. 27</w:t>
      </w:r>
    </w:p>
  </w:footnote>
  <w:footnote w:id="22">
    <w:p w:rsidR="00CF7730" w:rsidRDefault="00CF7730" w:rsidP="00745BEB">
      <w:pPr>
        <w:pStyle w:val="Funotentext"/>
        <w:jc w:val="left"/>
      </w:pPr>
      <w:r>
        <w:rPr>
          <w:rStyle w:val="Funotenzeichen"/>
        </w:rPr>
        <w:footnoteRef/>
      </w:r>
      <w:r>
        <w:t xml:space="preserve"> Vgl. </w:t>
      </w:r>
      <w:r>
        <w:fldChar w:fldCharType="begin"/>
      </w:r>
      <w:r>
        <w:instrText>ADDIN CITAVI.PLACEHOLDER 62d65e66-e191-4c5d-92cd-707f6b2c5eae PFBsYWNlaG9sZGVyPg0KICA8QWRkSW5WZXJzaW9uPjUuNi4wLjI8L0FkZEluVmVyc2lvbj4NCiAgPElkPjYyZDY1ZTY2LWUxOTEtNGM1ZC05MmNkLTcwN2Y2YjJjNWVhZTwvSWQ+DQogIDxFbnRyaWVzPg0KICAgIDxFbnRyeT4NCiAgICAgIDxBc3NvY2lhdGVXaXRoS25vd2xlZGdlSXRlbUlkPjkyYWY5YmJjLTY0ODgtNGYzMS05YzJjLWU5YzU3MjY1MjBmZjwvQXNzb2NpYXRlV2l0aEtub3dsZWRnZUl0ZW1JZD4NCiAgICAgIDxJZD5jY2ZlOTFkZi1hMDBiLTQ4NWItOTIxZS0zMDFlZGUzYTliMjY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zPC9UZXh0Pg0KICAgIDwvVGV4dFVuaXQ+DQogIDwvVGV4dFVuaXRzPg0KPC9QbGFjZWhvbGRlcj4=</w:instrText>
      </w:r>
      <w:r>
        <w:fldChar w:fldCharType="separate"/>
      </w:r>
      <w:bookmarkStart w:id="70" w:name="_CTVP00162d65e66e1914c5d92cd707f6b2c5eae"/>
      <w:r w:rsidR="00770905">
        <w:t>Fischer, „</w:t>
      </w:r>
      <w:r w:rsidR="00770905" w:rsidRPr="00770905">
        <w:rPr>
          <w:i/>
        </w:rPr>
        <w:t>Werkzeuge zum Versions- und Variantenmanagement:,“</w:t>
      </w:r>
      <w:r w:rsidR="00770905" w:rsidRPr="00770905">
        <w:t xml:space="preserve"> (wie Anm. 17), S. 3</w:t>
      </w:r>
      <w:bookmarkEnd w:id="70"/>
      <w:r>
        <w:fldChar w:fldCharType="end"/>
      </w:r>
    </w:p>
  </w:footnote>
  <w:footnote w:id="23">
    <w:p w:rsidR="00CF7730" w:rsidRDefault="00CF7730">
      <w:pPr>
        <w:pStyle w:val="Funotentext"/>
      </w:pPr>
      <w:r>
        <w:rPr>
          <w:rStyle w:val="Funotenzeichen"/>
        </w:rPr>
        <w:footnoteRef/>
      </w:r>
      <w:r>
        <w:t xml:space="preserve"> Vgl. </w:t>
      </w:r>
      <w:r>
        <w:fldChar w:fldCharType="begin"/>
      </w:r>
      <w:r>
        <w:instrText>ADDIN CITAVI.PLACEHOLDER b27de670-ca71-44e1-95b5-ba333b630e38 PFBsYWNlaG9sZGVyPg0KICA8QWRkSW5WZXJzaW9uPjUuNi4wLjI8L0FkZEluVmVyc2lvbj4NCiAgPElkPmIyN2RlNjcwLWNhNzEtNDRlMS05NWI1LWJhMzMzYjYzMGUzODwvSWQ+DQogIDxFbnRyaWVzPg0KICAgIDxFbnRyeT4NCiAgICAgIDxBc3NvY2lhdGVXaXRoS25vd2xlZGdlSXRlbUlkPjZjY2I3YjVkLTIwZTEtNGQ0My04NTYwLTg5YmRkNjFhNDk5ZDwvQXNzb2NpYXRlV2l0aEtub3dsZWRnZUl0ZW1JZD4NCiAgICAgIDxJZD45ODhiOGFlNi02NjRjLTQ0NDgtOTEwMS0yOWYzOTI2ZjVhZj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1PC9UZXh0Pg0KICAgIDwvVGV4dFVuaXQ+DQogIDwvVGV4dFVuaXRzPg0KPC9QbGFjZWhvbGRlcj4=</w:instrText>
      </w:r>
      <w:r>
        <w:fldChar w:fldCharType="separate"/>
      </w:r>
      <w:bookmarkStart w:id="73" w:name="_CTVP001b27de670ca7144e195b5ba333b630e38"/>
      <w:r w:rsidR="00770905">
        <w:t>Fischer, „</w:t>
      </w:r>
      <w:r w:rsidR="00770905" w:rsidRPr="00770905">
        <w:rPr>
          <w:i/>
        </w:rPr>
        <w:t>Werkzeuge zum Versions- und Variantenmanagement:,“</w:t>
      </w:r>
      <w:r w:rsidR="00770905" w:rsidRPr="00770905">
        <w:t xml:space="preserve"> (wie Anm. 17), S. 5</w:t>
      </w:r>
      <w:bookmarkEnd w:id="73"/>
      <w:r>
        <w:fldChar w:fldCharType="end"/>
      </w:r>
    </w:p>
  </w:footnote>
  <w:footnote w:id="24">
    <w:p w:rsidR="00CF7730" w:rsidRDefault="00CF7730">
      <w:pPr>
        <w:pStyle w:val="Funotentext"/>
      </w:pPr>
      <w:r>
        <w:rPr>
          <w:rStyle w:val="Funotenzeichen"/>
        </w:rPr>
        <w:footnoteRef/>
      </w:r>
      <w:r>
        <w:t xml:space="preserve"> Vgl. </w:t>
      </w:r>
      <w:r>
        <w:fldChar w:fldCharType="begin"/>
      </w:r>
      <w:r>
        <w:instrText>ADDIN CITAVI.PLACEHOLDER c834826d-7983-47df-9f9d-e575e32f691c 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UcmFkaXRpb25lbGxlIFdlYmVudHdpY2tsdW5nIHZzIFZlcnNpb25zdmVyd2FsdH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yKTwvVGV4dD4NCiAgICA8L1RleHRVbml0Pg0KICA8L1RleHRVbml0cz4NCjwvUGxhY2Vob2xkZXI+</w:instrText>
      </w:r>
      <w:r>
        <w:fldChar w:fldCharType="separate"/>
      </w:r>
      <w:bookmarkStart w:id="75" w:name="_CTVP001c834826d798347df9f9de575e32f691c"/>
      <w:r w:rsidR="00770905">
        <w:t>Lämmer, „</w:t>
      </w:r>
      <w:r w:rsidR="00770905" w:rsidRPr="00770905">
        <w:rPr>
          <w:i/>
        </w:rPr>
        <w:t>Traditionelle Webentwicklung vs Versionsverwaltung,“</w:t>
      </w:r>
      <w:r w:rsidR="00770905" w:rsidRPr="00770905">
        <w:t xml:space="preserve"> (wie Anm. 12)</w:t>
      </w:r>
      <w:bookmarkEnd w:id="75"/>
      <w:r>
        <w:fldChar w:fldCharType="end"/>
      </w:r>
    </w:p>
  </w:footnote>
  <w:footnote w:id="25">
    <w:p w:rsidR="00CF7730" w:rsidRDefault="00CF7730">
      <w:pPr>
        <w:pStyle w:val="Funotentext"/>
      </w:pPr>
      <w:r>
        <w:rPr>
          <w:rStyle w:val="Funotenzeichen"/>
        </w:rPr>
        <w:footnoteRef/>
      </w:r>
      <w:r>
        <w:t xml:space="preserve"> Vgl. </w:t>
      </w:r>
      <w:r>
        <w:fldChar w:fldCharType="begin"/>
      </w:r>
      <w:r>
        <w:instrText>ADDIN CITAVI.PLACEHOLDER 63838839-83a4-4a80-a1de-d3a6c75fa5bb PFBsYWNlaG9sZGVyPg0KICA8QWRkSW5WZXJzaW9uPjUuNi4wLjI8L0FkZEluVmVyc2lvbj4NCiAgPElkPjYzODM4ODM5LTgzYTQtNGE4MC1hMWRlLWQzYTZjNzVmYTViYjwvSWQ+DQogIDxFbnRyaWVzPg0KICAgIDxFbnRyeT4NCiAgICAgIDxBc3NvY2lhdGVXaXRoS25vd2xlZGdlSXRlbUlkPjZiNWNjNzNhLWYwZjctNDNmYy05MmE2LTk4MzQ4MmU3Y2Y3ZTwvQXNzb2NpYXRlV2l0aEtub3dsZWRnZUl0ZW1JZD4NCiAgICAgIDxJZD45MjRkOTU2Yi05MjAzLTQ4OWItODU3Yy02NjE5YTBiMzI4YT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78" w:name="_CTVP0016383883983a44a80a1ded3a6c75fa5bb"/>
      <w:r w:rsidR="00770905">
        <w:t>Dr.-Ing. Mathias Magdowski, „</w:t>
      </w:r>
      <w:r w:rsidR="00770905" w:rsidRPr="00770905">
        <w:rPr>
          <w:i/>
        </w:rPr>
        <w:t>Versionskontrolle mit Apache Subversion,“</w:t>
      </w:r>
      <w:r w:rsidR="00770905" w:rsidRPr="00770905">
        <w:t xml:space="preserve"> (wie Anm. 21), S. 28</w:t>
      </w:r>
      <w:bookmarkEnd w:id="78"/>
      <w:r>
        <w:fldChar w:fldCharType="end"/>
      </w:r>
    </w:p>
  </w:footnote>
  <w:footnote w:id="26">
    <w:p w:rsidR="00CF7730" w:rsidRDefault="00CF7730">
      <w:pPr>
        <w:pStyle w:val="Funotentext"/>
      </w:pPr>
      <w:r>
        <w:rPr>
          <w:rStyle w:val="Funotenzeichen"/>
        </w:rPr>
        <w:footnoteRef/>
      </w:r>
      <w:r>
        <w:t xml:space="preserve"> Vgl. </w:t>
      </w:r>
      <w:r>
        <w:fldChar w:fldCharType="begin"/>
      </w:r>
      <w:r>
        <w:instrText>ADDIN CITAVI.PLACEHOLDER f566ef99-c3ad-4dbb-abda-80f9b72a992f PFBsYWNlaG9sZGVyPg0KICA8QWRkSW5WZXJzaW9uPjUuNi4wLjI8L0FkZEluVmVyc2lvbj4NCiAgPElkPmY1NjZlZjk5LWMzYWQtNGRiYi1hYmRhLTgwZjliNzJhOTkyZjwvSWQ+DQogIDxFbnRyaWVzPg0KICAgIDxFbnRyeT4NCiAgICAgIDxBc3NvY2lhdGVXaXRoS25vd2xlZGdlSXRlbUlkPjMxNzg3ZDE2LWZkNTAtNGI3Ni04N2Y1LWNhOTIzMjc3NzM3YTwvQXNzb2NpYXRlV2l0aEtub3dsZWRnZUl0ZW1JZD4NCiAgICAgIDxJZD5hYjQyMjE3OS02YWI0LTQ3NjMtYTM1OC1jYzkyNGE4YTE3MD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81" w:name="_CTVP001f566ef99c3ad4dbbabda80f9b72a992f"/>
      <w:r w:rsidR="00770905">
        <w:t>Denker und Srecec, „</w:t>
      </w:r>
      <w:r w:rsidR="00770905" w:rsidRPr="00770905">
        <w:rPr>
          <w:i/>
        </w:rPr>
        <w:t>Versionsverwaltung mit Git,“</w:t>
      </w:r>
      <w:r w:rsidR="00770905" w:rsidRPr="00770905">
        <w:t xml:space="preserve"> (wie Anm. 1), S. 11</w:t>
      </w:r>
      <w:bookmarkEnd w:id="81"/>
      <w:r>
        <w:fldChar w:fldCharType="end"/>
      </w:r>
    </w:p>
  </w:footnote>
  <w:footnote w:id="27">
    <w:p w:rsidR="00CF7730" w:rsidRDefault="00CF7730" w:rsidP="005A49C0">
      <w:pPr>
        <w:pStyle w:val="Funotentext"/>
        <w:jc w:val="left"/>
      </w:pPr>
      <w:r>
        <w:rPr>
          <w:rStyle w:val="Funotenzeichen"/>
        </w:rPr>
        <w:footnoteRef/>
      </w:r>
      <w:r>
        <w:t xml:space="preserve"> Vgl. </w:t>
      </w:r>
      <w:r>
        <w:fldChar w:fldCharType="begin"/>
      </w:r>
      <w:r>
        <w:instrText>ADDIN CITAVI.PLACEHOLDER c1feccd5-4071-4a64-accd-30d06510f633 PFBsYWNlaG9sZGVyPg0KICA8QWRkSW5WZXJzaW9uPjUuNi4wLjI8L0FkZEluVmVyc2lvbj4NCiAgPElkPmMxZmVjY2Q1LTQwNzEtNGE2NC1hY2NkLTMwZDA2NTEwZjYzMzwvSWQ+DQogIDxFbnRyaWVzPg0KICAgIDxFbnRyeT4NCiAgICAgIDxBc3NvY2lhdGVXaXRoS25vd2xlZGdlSXRlbUlkPmYwOWZlMDA1LWQxZDMtNGQ3YS1hMzkzLTgzNmFhNzZmNzdhMzwvQXNzb2NpYXRlV2l0aEtub3dsZWRnZUl0ZW1JZD4NCiAgICAgIDxJZD5kZTdkNThlOC1kNjY4LTQxMjUtODQ0Yy1hZDA4YmExNGRmNjQ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B1bmQgU3JlY2Vj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KSwgUy4gMTHigJMxMjwvVGV4dD4NCiAgICA8L1RleHRVbml0Pg0KICA8L1RleHRVbml0cz4NCjwvUGxhY2Vob2xkZXI+</w:instrText>
      </w:r>
      <w:r>
        <w:fldChar w:fldCharType="separate"/>
      </w:r>
      <w:bookmarkStart w:id="83" w:name="_CTVP001c1feccd540714a64accd30d06510f633"/>
      <w:r w:rsidR="00770905">
        <w:t>Denker und Srecec, „</w:t>
      </w:r>
      <w:r w:rsidR="00770905" w:rsidRPr="00770905">
        <w:rPr>
          <w:i/>
        </w:rPr>
        <w:t>Versionsverwaltung mit Git,“</w:t>
      </w:r>
      <w:r w:rsidR="00770905" w:rsidRPr="00770905">
        <w:t xml:space="preserve"> (wie Anm. 1), S. 11–12</w:t>
      </w:r>
      <w:bookmarkEnd w:id="83"/>
      <w:r>
        <w:fldChar w:fldCharType="end"/>
      </w:r>
    </w:p>
  </w:footnote>
  <w:footnote w:id="28">
    <w:p w:rsidR="00CF7730" w:rsidRDefault="00CF7730" w:rsidP="005A49C0">
      <w:pPr>
        <w:pStyle w:val="Funotentext"/>
        <w:jc w:val="left"/>
      </w:pPr>
      <w:r>
        <w:rPr>
          <w:rStyle w:val="Funotenzeichen"/>
        </w:rPr>
        <w:footnoteRef/>
      </w:r>
      <w:r>
        <w:t xml:space="preserve"> Vgl. </w:t>
      </w:r>
      <w:r>
        <w:fldChar w:fldCharType="begin"/>
      </w:r>
      <w:r>
        <w:instrText>ADDIN CITAVI.PLACEHOLDER 990cc701-55ed-4047-8fab-86c920e19a31 PFBsYWNlaG9sZGVyPg0KICA8QWRkSW5WZXJzaW9uPjUuNi4wLjI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g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OC4gR2VwcsO8ZnQgYW0gMTcuIEp1bmkgMjAxNy4gT25saW5lOiBodHRwczovL3d3dy52b2xrZXJtYXVlbC5kZS9Eb3dubG9hZHMvR2l0VnNTdm4ucGRmLjwvVGV4dD4NCiAgICA8L1RleHRVbml0Pg0KICA8L1RleHRVbml0cz4NCjwvUGxhY2Vob2xkZXI+</w:instrText>
      </w:r>
      <w:r>
        <w:fldChar w:fldCharType="separate"/>
      </w:r>
      <w:bookmarkStart w:id="85" w:name="_CTVP001990cc70155ed40478fab86c920e19a31"/>
      <w:r w:rsidR="00770905">
        <w:t>Volker Mauel, „Vergleich von Git und SVN,“, S. 8. Geprüft am 17. Juni 2017. Online: https://www.volkermauel.de/Downloads/GitVsSvn.pdf.</w:t>
      </w:r>
      <w:bookmarkEnd w:id="85"/>
      <w:r>
        <w:fldChar w:fldCharType="end"/>
      </w:r>
    </w:p>
  </w:footnote>
  <w:footnote w:id="29">
    <w:p w:rsidR="00CF7730" w:rsidRDefault="00CF7730" w:rsidP="005A49C0">
      <w:pPr>
        <w:pStyle w:val="Funotentext"/>
        <w:jc w:val="left"/>
      </w:pPr>
      <w:r>
        <w:rPr>
          <w:rStyle w:val="Funotenzeichen"/>
        </w:rPr>
        <w:footnoteRef/>
      </w:r>
      <w:r>
        <w:t xml:space="preserve"> Vgl. </w:t>
      </w:r>
      <w:r>
        <w:fldChar w:fldCharType="begin"/>
      </w:r>
      <w:r>
        <w:instrText>ADDIN CITAVI.PLACEHOLDER d7c9b690-d81e-46e4-aba8-caa3a5f8bc42 PFBsYWNlaG9sZGVyPg0KICA8QWRkSW5WZXJzaW9uPjUuNi4wLjI8L0FkZEluVmVyc2lvbj4NCiAgPElkPmQ3YzliNjkwLWQ4MWUtNDZlNC1hYmE4LWNhYTNhNWY4YmM0MjwvSWQ+DQogIDxFbnRyaWVzPg0KICAgIDxFbnRyeT4NCiAgICAgIDxBc3NvY2lhdGVXaXRoS25vd2xlZGdlSXRlbUlkPjc0NDhkYTE4LTYzYmItNDYyYy1iMDBmLTI2ZGE2ODYxNTkwMTwvQXNzb2NpYXRlV2l0aEtub3dsZWRnZUl0ZW1JZD4NCiAgICAgIDxJZD5iNmU0MWU3ZS05NjNiLTRkYzUtOTYwOC02OGNlMmUwYzA2MT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kz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FsZXhhbmRlciBhLiBkLiBGw7xudGVuLCDigJ5HSVQgJmFtcDsgU1ZOLiBWZXJzaW9uc3ZlcndhbHR1bmcs4oCcICgyMDEyKTogNS4gR2VwcsO8ZnQgYW0gMTcuIEp1bmkgMjAxNy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WxleGFuZGVyIGEuIGQuIEbDvG50ZW4sIOKAnkdJVCAmYW1wOyBTVk4uIFZlcnNpb25zdmVyd2FsdHVuZyzigJwgKDIwMTIpOiA1LiBHZXByw7xmdCBhbSAxNy4gSnVuaSAyMDE3LjwvVGV4dD4NCiAgICA8L1RleHRVbml0Pg0KICA8L1RleHRVbml0cz4NCjwvUGxhY2Vob2xkZXI+</w:instrText>
      </w:r>
      <w:r>
        <w:fldChar w:fldCharType="separate"/>
      </w:r>
      <w:bookmarkStart w:id="88" w:name="_CTVP001d7c9b690d81e46e4aba8caa3a5f8bc42"/>
      <w:r w:rsidR="00770905">
        <w:t>Alexander a. d. Fünten, „GIT &amp; SVN. Versionsverwaltung,“ (2012): 5. Geprüft am 17. Juni 2017.</w:t>
      </w:r>
      <w:bookmarkEnd w:id="88"/>
      <w:r>
        <w:fldChar w:fldCharType="end"/>
      </w:r>
    </w:p>
  </w:footnote>
  <w:footnote w:id="30">
    <w:p w:rsidR="00CF7730" w:rsidRDefault="00CF7730" w:rsidP="005A49C0">
      <w:pPr>
        <w:pStyle w:val="Funotentext"/>
        <w:jc w:val="left"/>
      </w:pPr>
      <w:r>
        <w:rPr>
          <w:rStyle w:val="Funotenzeichen"/>
        </w:rPr>
        <w:footnoteRef/>
      </w:r>
      <w:r>
        <w:t xml:space="preserve"> Vgl. </w:t>
      </w:r>
      <w:r>
        <w:fldChar w:fldCharType="begin"/>
      </w:r>
      <w:r>
        <w:instrText>ADDIN CITAVI.PLACEHOLDER 21489af2-20fb-4afd-83fc-d40534e7f02f PFBsYWNlaG9sZGVyPg0KICA8QWRkSW5WZXJzaW9uPjUuNi4wLjI8L0FkZEluVmVyc2lvbj4NCiAgPElkPjIxNDg5YWYyLTIwZmItNGFmZC04M2ZjLWQ0MDUzNGU3ZjAyZjwvSWQ+DQogIDxFbnRyaWVzPg0KICAgIDxFbnRyeT4NCiAgICAgIDxBc3NvY2lhdGVXaXRoS25vd2xlZGdlSXRlbUlkPmVhZjgzZjJkLWU4OWItNDExMy04ZGRmLTdiNTdlNGZhZWMwNDwvQXNzb2NpYXRlV2l0aEtub3dsZWRnZUl0ZW1JZD4NCiAgICAgIDxJZD45NWQ3MTk4ZS02MzU4LTQ1YTMtOTM1Ni0wNGRhYjMyMjlmMmE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0" w:name="_CTVP00121489af220fb4afd83fcd40534e7f02f"/>
      <w:r w:rsidR="00770905">
        <w:t>Dr.-Ing. Mathias Magdowski, „</w:t>
      </w:r>
      <w:r w:rsidR="00770905" w:rsidRPr="00770905">
        <w:rPr>
          <w:i/>
        </w:rPr>
        <w:t>Versionskontrolle mit Apache Subversion,“</w:t>
      </w:r>
      <w:r w:rsidR="00770905" w:rsidRPr="00770905">
        <w:t xml:space="preserve"> (wie Anm. 21), S. 28</w:t>
      </w:r>
      <w:bookmarkEnd w:id="90"/>
      <w:r>
        <w:fldChar w:fldCharType="end"/>
      </w:r>
    </w:p>
  </w:footnote>
  <w:footnote w:id="31">
    <w:p w:rsidR="00CF7730" w:rsidRDefault="00CF7730" w:rsidP="005A49C0">
      <w:pPr>
        <w:pStyle w:val="Funotentext"/>
        <w:jc w:val="left"/>
      </w:pPr>
      <w:r>
        <w:rPr>
          <w:rStyle w:val="Funotenzeichen"/>
        </w:rPr>
        <w:footnoteRef/>
      </w:r>
      <w:r>
        <w:t xml:space="preserve"> Vgl. </w:t>
      </w:r>
      <w:r>
        <w:fldChar w:fldCharType="begin"/>
      </w:r>
      <w:r>
        <w:instrText>ADDIN CITAVI.PLACEHOLDER 0df1fc3e-82a4-4e24-9231-e86f85816cb1 PFBsYWNlaG9sZGVyPg0KICA8QWRkSW5WZXJzaW9uPjUuNi4wLjI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O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QWxleGFuZGVyIGEuIGQuIEbDvG50ZW4sIOKAnkdJVCAmYW1wOyBTVk4uIFZlcnNpb25zdmVyd2FsdHVuZyzigJwgKDIwMTIpOiA2LiBHZXByw7xmdCBhbSAxNy4gSnVuaSAyMDE3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V4YW5kZXIgYS4gZC4gRsO8bnRlbiwg4oCeR0lUICZhbXA7IFNWTi4gVmVyc2lvbnN2ZXJ3YWx0dW5nLOKAnCAoMjAxMik6IDYuIEdlcHLDvGZ0IGFtIDE3LiBKdW5pIDIwMTcuPC9UZXh0Pg0KICAgIDwvVGV4dFVuaXQ+DQogIDwvVGV4dFVuaXRzPg0KPC9QbGFjZWhvbGRlcj4=</w:instrText>
      </w:r>
      <w:r>
        <w:fldChar w:fldCharType="separate"/>
      </w:r>
      <w:bookmarkStart w:id="93" w:name="_CTVP0010df1fc3e82a44e249231e86f85816cb1"/>
      <w:r w:rsidR="00770905">
        <w:t>Alexander a. d. Fünten, „GIT &amp; SVN. Versionsverwaltung,“ (2012): 6. Geprüft am 17. Juni 2017.</w:t>
      </w:r>
      <w:bookmarkEnd w:id="93"/>
      <w:r>
        <w:fldChar w:fldCharType="end"/>
      </w:r>
    </w:p>
  </w:footnote>
  <w:footnote w:id="32">
    <w:p w:rsidR="00CF7730" w:rsidRDefault="00CF7730">
      <w:pPr>
        <w:pStyle w:val="Funotentext"/>
      </w:pPr>
      <w:r>
        <w:rPr>
          <w:rStyle w:val="Funotenzeichen"/>
        </w:rPr>
        <w:footnoteRef/>
      </w:r>
      <w:r>
        <w:t xml:space="preserve"> Vgl. </w:t>
      </w:r>
      <w:r>
        <w:fldChar w:fldCharType="begin"/>
      </w:r>
      <w:r>
        <w:instrText>ADDIN CITAVI.PLACEHOLDER f21928c4-9e2c-4fb4-99f5-c6de30a87c36 PFBsYWNlaG9sZGVyPg0KICA8QWRkSW5WZXJzaW9uPjUuNi4wLjI8L0FkZEluVmVyc2lvbj4NCiAgPElkPmYyMTkyOGM0LTllMmMtNGZiNC05OWY1LWM2ZGUzMGE4N2MzNjwvSWQ+DQogIDxFbnRyaWVzPg0KICAgIDxFbnRyeT4NCiAgICAgIDxBc3NvY2lhdGVXaXRoS25vd2xlZGdlSXRlbUlkPjNmYjM2MzY0LTk0NGMtNDc1NC1iZDY4LWM2ODdjZThiOTQxMDwvQXNzb2NpYXRlV2l0aEtub3dsZWRnZUl0ZW1JZD4NCiAgICAgIDxJZD4yZDIzOTRkOC02MzRjLTQyNjItOGY3MC1kYzE1ZjkyOWRmZW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5" w:name="_CTVP001f21928c49e2c4fb499f5c6de30a87c36"/>
      <w:r w:rsidR="00770905">
        <w:t>Dr.-Ing. Mathias Magdowski, „</w:t>
      </w:r>
      <w:r w:rsidR="00770905" w:rsidRPr="00770905">
        <w:rPr>
          <w:i/>
        </w:rPr>
        <w:t>Versionskontrolle mit Apache Subversion,“</w:t>
      </w:r>
      <w:r w:rsidR="00770905" w:rsidRPr="00770905">
        <w:t xml:space="preserve"> (wie Anm. 21), S. 28</w:t>
      </w:r>
      <w:bookmarkEnd w:id="95"/>
      <w:r>
        <w:fldChar w:fldCharType="end"/>
      </w:r>
    </w:p>
  </w:footnote>
  <w:footnote w:id="33">
    <w:p w:rsidR="00CF7730" w:rsidRPr="000A3CD5" w:rsidRDefault="00CF7730">
      <w:pPr>
        <w:pStyle w:val="Funotentext"/>
      </w:pPr>
      <w:r>
        <w:rPr>
          <w:rStyle w:val="Funotenzeichen"/>
        </w:rPr>
        <w:footnoteRef/>
      </w:r>
      <w:r>
        <w:t xml:space="preserve"> </w:t>
      </w:r>
      <w:r w:rsidRPr="000A3CD5">
        <w:t xml:space="preserve">Vgl. </w:t>
      </w:r>
      <w:r>
        <w:fldChar w:fldCharType="begin"/>
      </w:r>
      <w:r>
        <w:instrText>ADDIN CITAVI.PLACEHOLDER 31045eea-ed7a-4d87-ae18-d95ead8d96e0 PFBsYWNlaG9sZGVyPg0KICA8QWRkSW5WZXJzaW9uPjUuNi4wLjI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xNjE8L0xlbmd0aD4NCiAgICAgIDwvUmFuZ2U+DQogICAgICA8UmVmZXJlbmNlPg0KICAgICAgICA8UmVmZXJlbmNlVHlwZUlkPkludGVybmV0RG9jdW1lbnQ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2lldmVyZGluZ2JlY2ssIEluZ28gYW5kIEphc3BlciB2YW4gZGVuIFZlbiwg4oCeVmVyc2lvbnN2ZXJ3YWx0dW5nIG1pdCBTVk4u4oCcLiBHZXByw7xmdCBhbSA4LiBNYWkgMjAxNy4gT25saW5lOiBodHRwOi8vcm4uaW5mb3JtYXRpay51bmktYnJlbWVuLmRlL2xlaHJlL2MrKy9zdm4ucGRmLjwvVGV4dD4NCiAgICA8L1RleHRVbml0Pg0KICA8L1RleHRVbml0cz4NCjwvUGxhY2Vob2xkZXI+</w:instrText>
      </w:r>
      <w:r>
        <w:fldChar w:fldCharType="separate"/>
      </w:r>
      <w:bookmarkStart w:id="96" w:name="_CTVP00131045eeaed7a4d87ae18d95ead8d96e0"/>
      <w:r w:rsidR="00770905">
        <w:t>Sieverdingbeck, Ingo and Jasper van den Ven, „Versionsverwaltung mit SVN.“. G</w:t>
      </w:r>
      <w:r w:rsidR="00770905">
        <w:t>e</w:t>
      </w:r>
      <w:r w:rsidR="00770905">
        <w:t>prüft am 8. Mai 2017. Online: http://rn.informatik.uni-bremen.de/lehre/c++/svn.pdf.</w:t>
      </w:r>
      <w:bookmarkEnd w:id="96"/>
      <w:r>
        <w:fldChar w:fldCharType="end"/>
      </w:r>
      <w:r>
        <w:t>, S. 9</w:t>
      </w:r>
    </w:p>
  </w:footnote>
  <w:footnote w:id="34">
    <w:p w:rsidR="00CF7730" w:rsidRPr="0032399B" w:rsidRDefault="00CF7730" w:rsidP="005A49C0">
      <w:pPr>
        <w:pStyle w:val="Funotentext"/>
        <w:jc w:val="left"/>
      </w:pPr>
      <w:r>
        <w:rPr>
          <w:rStyle w:val="Funotenzeichen"/>
        </w:rPr>
        <w:footnoteRef/>
      </w:r>
      <w:r>
        <w:t xml:space="preserve"> Vgl. </w:t>
      </w:r>
      <w:r>
        <w:fldChar w:fldCharType="begin"/>
      </w:r>
      <w:r>
        <w:instrText>ADDIN CITAVI.PLACEHOLDER efd11114-f380-423b-a08c-fa5df62d1292 PFBsYWNlaG9sZGVyPg0KICA8QWRkSW5WZXJzaW9uPjUuNi4wLjI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jE1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xhcnMgRmlzY2hlciwg4oCeV2Vya3pldWdlIHp1bSBWZXJzaW9ucy0gdW5kIFZhcmlhbnRlbm1hbmFnZW1lbnQ6LiBDVlMvU3VidmVyc2lvbiB2cy4gQ2xlYXJDYXNlLOKAnDogMy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FycyBGaXNjaGVyLCDigJ5XZXJremV1Z2UgenVtIFZlcnNpb25zLSB1bmQgVmFyaWFudGVubWFuYWdlbWVudDouIENWUy9TdWJ2ZXJzaW9uIHZzLiBDbGVhckNhc2Us4oCcOiAzLiBHZXByw7xmdCBhbSAxNy4gTWFpIDIwMTcuIE9ubGluZTogaHR0cHM6Ly93d3cud2kxLnVuaS1tdWVuc3Rlci5kZS9waS9sZWhyZS93czA1MDYvc2tpc2VtaW5hci92ZXJzaW9uc3ZlcndhbHR1bmcucGRmLjwvVGV4dD4NCiAgICA8L1RleHRVbml0Pg0KICA8L1RleHRVbml0cz4NCjwvUGxhY2Vob2xkZXI+</w:instrText>
      </w:r>
      <w:r>
        <w:fldChar w:fldCharType="separate"/>
      </w:r>
      <w:bookmarkStart w:id="98" w:name="_CTVP001efd11114f380423ba08cfa5df62d1292"/>
      <w:r w:rsidR="00770905">
        <w:t>Lars Fischer, „Werkzeuge zum Versions- und Variantenmanagement:. CVS/Subversion vs. ClearCase,“: 3. Geprüft am 17. Mai 2017. Online: https://www.wi1.uni-muenster.de/pi/lehre/ws0506/skiseminar/versionsverwaltung.pdf.</w:t>
      </w:r>
      <w:bookmarkEnd w:id="98"/>
      <w:r>
        <w:fldChar w:fldCharType="end"/>
      </w:r>
    </w:p>
  </w:footnote>
  <w:footnote w:id="35">
    <w:p w:rsidR="00CF7730" w:rsidRDefault="00CF7730">
      <w:pPr>
        <w:pStyle w:val="Funotentext"/>
      </w:pPr>
      <w:r>
        <w:rPr>
          <w:rStyle w:val="Funotenzeichen"/>
        </w:rPr>
        <w:footnoteRef/>
      </w:r>
      <w:r>
        <w:t xml:space="preserve"> Vgl. </w:t>
      </w:r>
      <w:r>
        <w:fldChar w:fldCharType="begin"/>
      </w:r>
      <w:r>
        <w:instrText>ADDIN CITAVI.PLACEHOLDER 1b870d14-e708-4177-9a42-b26adcc8caff PFBsYWNlaG9sZGVyPg0KICA8QWRkSW5WZXJzaW9uPjUuNi4wLjI8L0FkZEluVmVyc2lvbj4NCiAgPElkPjFiODcwZDE0LWU3MDgtNDE3Ny05YTQyLWIyNmFkY2M4Y2FmZjwvSWQ+DQogIDxFbnRyaWVzPg0KICAgIDxFbnRyeT4NCiAgICAgIDxBc3NvY2lhdGVXaXRoS25vd2xlZGdlSXRlbUlkPmM3ZmI4MjQ4LThlYTctNDQxMC05ODc1LTQ5M2FmNzliNDg1ZTwvQXNzb2NpYXRlV2l0aEtub3dsZWRnZUl0ZW1JZD4NCiAgICAgIDxJZD45MWY5NWM0Ny1hM2NmLTQyZjctOTE0OS01ZTc1N2FhZjJlND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99" w:name="_CTVP0011b870d14e70841779a42b26adcc8caff"/>
      <w:r w:rsidR="00770905">
        <w:t>Fünten, „</w:t>
      </w:r>
      <w:r w:rsidR="00770905" w:rsidRPr="00770905">
        <w:rPr>
          <w:i/>
        </w:rPr>
        <w:t>GIT &amp; SVN,“</w:t>
      </w:r>
      <w:r w:rsidR="00770905" w:rsidRPr="00770905">
        <w:t xml:space="preserve"> (wie Anm. 29), S. 6</w:t>
      </w:r>
      <w:bookmarkEnd w:id="99"/>
      <w:r>
        <w:fldChar w:fldCharType="end"/>
      </w:r>
    </w:p>
  </w:footnote>
  <w:footnote w:id="36">
    <w:p w:rsidR="00CF7730" w:rsidRDefault="00CF7730">
      <w:pPr>
        <w:pStyle w:val="Funotentext"/>
      </w:pPr>
      <w:r>
        <w:rPr>
          <w:rStyle w:val="Funotenzeichen"/>
        </w:rPr>
        <w:footnoteRef/>
      </w:r>
      <w:r>
        <w:t xml:space="preserve"> Vgl. </w:t>
      </w:r>
      <w:r>
        <w:fldChar w:fldCharType="begin"/>
      </w:r>
      <w:r>
        <w:instrText>ADDIN CITAVI.PLACEHOLDER 81a01631-f08f-47da-941d-fa9b9aedb4a5 PFBsYWNlaG9sZGVyPg0KICA8QWRkSW5WZXJzaW9uPjUuNi4wLjI8L0FkZEluVmVyc2lvbj4NCiAgPElkPjgxYTAxNjMxLWYwOGYtNDdkYS05NDFkLWZhOWI5YWVkYjRhNTwvSWQ+DQogIDxFbnRyaWVzPg0KICAgIDxFbnRyeT4NCiAgICAgIDxBc3NvY2lhdGVXaXRoS25vd2xlZGdlSXRlbUlkPjIzODIxZDdhLTc0NmQtNDYzOS04ZGJmLTMyMDYyM2U5MjQ2ZDwvQXNzb2NpYXRlV2l0aEtub3dsZWRnZUl0ZW1JZD4NCiAgICAgIDxJZD4wZDYwZGM5NS1iNTUyLTRhMTEtODBlOC1mNWQ4NTE1ODUyYm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2" w:name="_CTVP00181a01631f08f47da941dfa9b9aedb4a5"/>
      <w:r w:rsidR="00770905">
        <w:t>Fünten, „</w:t>
      </w:r>
      <w:r w:rsidR="00770905" w:rsidRPr="00770905">
        <w:rPr>
          <w:i/>
        </w:rPr>
        <w:t>GIT &amp; SVN,“</w:t>
      </w:r>
      <w:r w:rsidR="00770905" w:rsidRPr="00770905">
        <w:t xml:space="preserve"> (wie Anm. 29), S. 6</w:t>
      </w:r>
      <w:bookmarkEnd w:id="102"/>
      <w:r>
        <w:fldChar w:fldCharType="end"/>
      </w:r>
    </w:p>
  </w:footnote>
  <w:footnote w:id="37">
    <w:p w:rsidR="00CF7730" w:rsidRDefault="00CF7730">
      <w:pPr>
        <w:pStyle w:val="Funotentext"/>
      </w:pPr>
      <w:r>
        <w:rPr>
          <w:rStyle w:val="Funotenzeichen"/>
        </w:rPr>
        <w:footnoteRef/>
      </w:r>
      <w:r>
        <w:t xml:space="preserve"> Vgl. </w:t>
      </w:r>
      <w:r>
        <w:fldChar w:fldCharType="begin"/>
      </w:r>
      <w:r>
        <w:instrText>ADDIN CITAVI.PLACEHOLDER e859687b-e818-4f84-8d11-3b202647c0e3 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DigJ5HSVQgJmFtcDsgU1ZOLOKAnCAod2llIEFubS4gMjkpLCBTLiA24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w7xudG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0lUICZhbXA7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5KSwgUy4gNuKAkzc8L1RleHQ+DQogICAgPC9UZXh0VW5pdD4NCiAgPC9UZXh0VW5pdHM+DQo8L1BsYWNlaG9sZGVyPg==</w:instrText>
      </w:r>
      <w:r>
        <w:fldChar w:fldCharType="separate"/>
      </w:r>
      <w:bookmarkStart w:id="105" w:name="_CTVP001e859687be8184f848d113b202647c0e3"/>
      <w:r w:rsidR="00770905">
        <w:t>Fünten, „</w:t>
      </w:r>
      <w:r w:rsidR="00770905" w:rsidRPr="00770905">
        <w:rPr>
          <w:i/>
        </w:rPr>
        <w:t>GIT &amp; SVN,“</w:t>
      </w:r>
      <w:r w:rsidR="00770905" w:rsidRPr="00770905">
        <w:t xml:space="preserve"> (wie Anm. 29), S. 6–7</w:t>
      </w:r>
      <w:bookmarkEnd w:id="105"/>
      <w:r>
        <w:fldChar w:fldCharType="end"/>
      </w:r>
    </w:p>
  </w:footnote>
  <w:footnote w:id="38">
    <w:p w:rsidR="00CF7730" w:rsidRDefault="00CF7730" w:rsidP="002E62AC">
      <w:pPr>
        <w:pStyle w:val="Funotentext"/>
        <w:jc w:val="left"/>
      </w:pPr>
      <w:r>
        <w:rPr>
          <w:rStyle w:val="Funotenzeichen"/>
        </w:rPr>
        <w:footnoteRef/>
      </w:r>
      <w:r>
        <w:t xml:space="preserve"> Vgl. </w:t>
      </w:r>
      <w:r>
        <w:fldChar w:fldCharType="begin"/>
      </w:r>
      <w:r>
        <w:instrText>ADDIN CITAVI.PLACEHOLDER 461b7d43-04a3-43c3-8f11-f07f6b9099e4 PFBsYWNlaG9sZGVyPg0KICA8QWRkSW5WZXJzaW9uPjUuNi4wLjI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c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Ny4gR2VwcsO8ZnQgYW0gMTcuIEp1bmkgMjAxNy4gT25saW5lOiBodHRwczovL3d3dy52b2xrZXJtYXVlbC5kZS9Eb3dubG9hZHMvR2l0VnNTdm4ucGRmLjwvVGV4dD4NCiAgICA8L1RleHRVbml0Pg0KICA8L1RleHRVbml0cz4NCjwvUGxhY2Vob2xkZXI+</w:instrText>
      </w:r>
      <w:r>
        <w:fldChar w:fldCharType="separate"/>
      </w:r>
      <w:bookmarkStart w:id="106" w:name="_CTVP001461b7d4304a343c38f11f07f6b9099e4"/>
      <w:r w:rsidR="00770905">
        <w:t>Volker Mauel, „Vergleich von Git und SVN,“, S. 7. Geprüft am 17. Juni 2017. Online: https://www.volkermauel.de/Downloads/GitVsSvn.pdf.</w:t>
      </w:r>
      <w:bookmarkEnd w:id="106"/>
      <w:r>
        <w:fldChar w:fldCharType="end"/>
      </w:r>
    </w:p>
  </w:footnote>
  <w:footnote w:id="39">
    <w:p w:rsidR="00CF7730" w:rsidRDefault="00CF7730" w:rsidP="00833A07">
      <w:pPr>
        <w:pStyle w:val="Funotentext"/>
        <w:jc w:val="left"/>
      </w:pPr>
      <w:r>
        <w:rPr>
          <w:rStyle w:val="Funotenzeichen"/>
        </w:rPr>
        <w:footnoteRef/>
      </w:r>
      <w:r>
        <w:t xml:space="preserve"> Vgl. </w:t>
      </w:r>
      <w:r>
        <w:fldChar w:fldCharType="begin"/>
      </w:r>
      <w:r>
        <w:instrText>ADDIN CITAVI.PLACEHOLDER cc206a7c-27f2-455e-b0e1-c8e53033e791 PFBsYWNlaG9sZGVyPg0KICA8QWRkSW5WZXJzaW9uPjUuNi4wLjI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xODE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sIFMuIDQ1LiBHZXByw7xmdCBhbSAxNy4gSnVuaSAyMDE3LiBPbmxpbmU6IGh0dHA6Ly93d3cudW5pLW1hcmJ1cmcuZGUvZmIxMi9hcmJlaXRzZ3J1cHBlbi9zd3QvbGVocmUvZmlsZXMvZXN0MTQxNS9FU00xNDEwMj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VmVyc2lvbnN2ZXJ3YWx0dW5nIHZvbiBTb2Z0d2FyZWFydGVmYWt0ZW4s4oCcLCBTLiA0NS4gR2VwcsO8ZnQgYW0gMTcuIEp1bmkgMjAxNy4gT25saW5lOiBodHRwOi8vd3d3LnVuaS1tYXJidXJnLmRlL2ZiMTIvYXJiZWl0c2dydXBwZW4vc3d0L2xlaHJlL2ZpbGVzL2VzdDE0MTUvRVNNMTQxMDIxLnBkZi48L1RleHQ+DQogICAgPC9UZXh0VW5pdD4NCiAgPC9UZXh0VW5pdHM+DQo8L1BsYWNlaG9sZGVyPg==</w:instrText>
      </w:r>
      <w:r>
        <w:fldChar w:fldCharType="separate"/>
      </w:r>
      <w:bookmarkStart w:id="109" w:name="_CTVP001cc206a7c27f2455eb0e1c8e53033e791"/>
      <w:r w:rsidR="00770905">
        <w:t>taentzer, „Versionsverwaltung von Softwareartefakten,“, S. 45. Geprüft am 17. Juni 2017. Online: http://www.uni-marburg.de/fb12/arbeitsgruppen/swt/lehre/files/est1415/ESM141021.pdf.</w:t>
      </w:r>
      <w:bookmarkEnd w:id="109"/>
      <w:r>
        <w:fldChar w:fldCharType="end"/>
      </w:r>
    </w:p>
  </w:footnote>
  <w:footnote w:id="40">
    <w:p w:rsidR="00CF7730" w:rsidRDefault="00CF7730">
      <w:pPr>
        <w:pStyle w:val="Funotentext"/>
      </w:pPr>
      <w:r>
        <w:rPr>
          <w:rStyle w:val="Funotenzeichen"/>
        </w:rPr>
        <w:footnoteRef/>
      </w:r>
      <w:r>
        <w:t xml:space="preserve"> Vgl. </w:t>
      </w:r>
      <w:r>
        <w:fldChar w:fldCharType="begin"/>
      </w:r>
      <w:r>
        <w:instrText>ADDIN CITAVI.PLACEHOLDER 3c699d19-e262-474d-91d6-363dccd97856 PFBsYWNlaG9sZGVyPg0KICA8QWRkSW5WZXJzaW9uPjUuNi4wLjI8L0FkZEluVmVyc2lvbj4NCiAgPElkPjNjNjk5ZDE5LWUyNjItNDc0ZC05MWQ2LTM2M2RjY2Q5Nzg1NjwvSWQ+DQogIDxFbnRyaWVzPg0KICAgIDxFbnRyeT4NCiAgICAgIDxBc3NvY2lhdGVXaXRoS25vd2xlZGdlSXRlbUlkPmY4MDZjNjNhLWNhZTUtNGI1Ni1hNTRhLWI5MWFjYmEzN2E5NzwvQXNzb2NpYXRlV2l0aEtub3dsZWRnZUl0ZW1JZD4NCiAgICAgIDxJZD41NjY3OTQwMS1iNGMwLTRhZDYtYTAwYi1hY2U1NjNkODkyMDg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2PC9UZXh0Pg0KICAgIDwvVGV4dFVuaXQ+DQogIDwvVGV4dFVuaXRzPg0KPC9QbGFjZWhvbGRlcj4=</w:instrText>
      </w:r>
      <w:r>
        <w:fldChar w:fldCharType="separate"/>
      </w:r>
      <w:bookmarkStart w:id="113" w:name="_CTVP0013c699d19e262474d91d6363dccd97856"/>
      <w:r w:rsidR="00770905">
        <w:t>taentzer, „</w:t>
      </w:r>
      <w:r w:rsidR="00770905" w:rsidRPr="00770905">
        <w:rPr>
          <w:i/>
        </w:rPr>
        <w:t>Versionsverwaltung von Softwareartefakten,“</w:t>
      </w:r>
      <w:r w:rsidR="00770905" w:rsidRPr="00770905">
        <w:t xml:space="preserve"> (wie Anm. 5), S. 46</w:t>
      </w:r>
      <w:bookmarkEnd w:id="113"/>
      <w:r>
        <w:fldChar w:fldCharType="end"/>
      </w:r>
    </w:p>
  </w:footnote>
  <w:footnote w:id="41">
    <w:p w:rsidR="00CF7730" w:rsidRDefault="00CF7730">
      <w:pPr>
        <w:pStyle w:val="Funotentext"/>
      </w:pPr>
      <w:r>
        <w:rPr>
          <w:rStyle w:val="Funotenzeichen"/>
        </w:rPr>
        <w:footnoteRef/>
      </w:r>
      <w:r>
        <w:t xml:space="preserve"> Vgl. </w:t>
      </w:r>
      <w:r>
        <w:fldChar w:fldCharType="begin"/>
      </w:r>
      <w:r>
        <w:instrText>ADDIN CITAVI.PLACEHOLDER 0c2e38be-88fa-45a6-b4a7-79392e4e6b16 PFBsYWNlaG9sZGVyPg0KICA8QWRkSW5WZXJzaW9uPjUuNi4wLjI8L0FkZEluVmVyc2lvbj4NCiAgPElkPjBjMmUzOGJlLTg4ZmEtNDVhNi1iNGE3LTc5MzkyZTRlNmIxNjwvSWQ+DQogIDxFbnRyaWVzPg0KICAgIDxFbnRyeT4NCiAgICAgIDxBc3NvY2lhdGVXaXRoS25vd2xlZGdlSXRlbUlkPjljMjg0YjY2LTYyMTgtNDVjYy04ODVlLWQ2OTExNmYxNDIxMzwvQXNzb2NpYXRlV2l0aEtub3dsZWRnZUl0ZW1JZD4NCiAgICAgIDxJZD5iZTA0OWUwZi04MTExLTRhZmUtYTAzZS01MTFiNGRkMDVmOWY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3PC9UZXh0Pg0KICAgIDwvVGV4dFVuaXQ+DQogIDwvVGV4dFVuaXRzPg0KPC9QbGFjZWhvbGRlcj4=</w:instrText>
      </w:r>
      <w:r>
        <w:fldChar w:fldCharType="separate"/>
      </w:r>
      <w:bookmarkStart w:id="116" w:name="_CTVP0010c2e38be88fa45a6b4a779392e4e6b16"/>
      <w:r w:rsidR="00770905">
        <w:t>taentzer, „</w:t>
      </w:r>
      <w:r w:rsidR="00770905" w:rsidRPr="00770905">
        <w:rPr>
          <w:i/>
        </w:rPr>
        <w:t>Versionsverwaltung von Softwareartefakten,“</w:t>
      </w:r>
      <w:r w:rsidR="00770905" w:rsidRPr="00770905">
        <w:t xml:space="preserve"> (wie Anm. 5), S. 47</w:t>
      </w:r>
      <w:bookmarkEnd w:id="116"/>
      <w:r>
        <w:fldChar w:fldCharType="end"/>
      </w:r>
    </w:p>
  </w:footnote>
  <w:footnote w:id="42">
    <w:p w:rsidR="00CF7730" w:rsidRDefault="00CF7730">
      <w:pPr>
        <w:pStyle w:val="Funotentext"/>
      </w:pPr>
      <w:r>
        <w:rPr>
          <w:rStyle w:val="Funotenzeichen"/>
        </w:rPr>
        <w:footnoteRef/>
      </w:r>
      <w:r>
        <w:t xml:space="preserve"> Vgl. </w:t>
      </w:r>
      <w:r>
        <w:fldChar w:fldCharType="begin"/>
      </w:r>
      <w:r>
        <w:instrText>ADDIN CITAVI.PLACEHOLDER df80d168-a2c8-4c9f-81b6-93f2f6627634 PFBsYWNlaG9sZGVyPg0KICA8QWRkSW5WZXJzaW9uPjUuNi4wLjI8L0FkZEluVmVyc2lvbj4NCiAgPElkPmRmODBkMTY4LWEyYzgtNGM5Zi04MWI2LTkzZjJmNjYyNzYzNDwvSWQ+DQogIDxFbnRyaWVzPg0KICAgIDxFbnRyeT4NCiAgICAgIDxBc3NvY2lhdGVXaXRoS25vd2xlZGdlSXRlbUlkPjJmODhmMjdjLTE2NzMtNDY1NC1iYjQ3LWYwNGZmZjI4OWVhNDwvQXNzb2NpYXRlV2l0aEtub3dsZWRnZUl0ZW1JZD4NCiAgICAgIDxJZD4wNjM0NGFjMS00ZmQyLTRiYjEtODNlZC1iZGUyODZjZjMxOWI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4PC9UZXh0Pg0KICAgIDwvVGV4dFVuaXQ+DQogIDwvVGV4dFVuaXRzPg0KPC9QbGFjZWhvbGRlcj4=</w:instrText>
      </w:r>
      <w:r>
        <w:fldChar w:fldCharType="separate"/>
      </w:r>
      <w:bookmarkStart w:id="119" w:name="_CTVP001df80d168a2c84c9f81b693f2f6627634"/>
      <w:r w:rsidR="00770905">
        <w:t>taentzer, „</w:t>
      </w:r>
      <w:r w:rsidR="00770905" w:rsidRPr="00770905">
        <w:rPr>
          <w:i/>
        </w:rPr>
        <w:t>Versionsverwaltung von Softwareartefakten,“</w:t>
      </w:r>
      <w:r w:rsidR="00770905" w:rsidRPr="00770905">
        <w:t xml:space="preserve"> (wie Anm. 5), S. 48</w:t>
      </w:r>
      <w:bookmarkEnd w:id="119"/>
      <w:r>
        <w:fldChar w:fldCharType="end"/>
      </w:r>
    </w:p>
  </w:footnote>
  <w:footnote w:id="43">
    <w:p w:rsidR="00CF7730" w:rsidRDefault="00CF7730" w:rsidP="00A109FE">
      <w:pPr>
        <w:pStyle w:val="Funotentext"/>
        <w:jc w:val="left"/>
      </w:pPr>
      <w:r>
        <w:rPr>
          <w:rStyle w:val="Funotenzeichen"/>
        </w:rPr>
        <w:footnoteRef/>
      </w:r>
      <w:r>
        <w:t xml:space="preserve"> Vgl. </w:t>
      </w:r>
      <w:r>
        <w:fldChar w:fldCharType="begin"/>
      </w:r>
      <w:r>
        <w:instrText>ADDIN CITAVI.PLACEHOLDER bb97e7d8-530d-4736-95e4-ccdc1a5532ad PFBsYWNlaG9sZGVyPg0KICA8QWRkSW5WZXJzaW9uPjUuNi4wLjI8L0FkZEluVmVyc2lvbj4NCiAgPElkPmJiOTdlN2Q4LTUzMGQtNDczNi05NWU0LWNjZGMxYTU1MzJhZDwvSWQ+DQogIDxFbnRyaWVzPg0KICAgIDxFbnRyeT4NCiAgICAgIDxBc3NvY2lhdGVXaXRoS25vd2xlZGdlSXRlbUlkPmU5ZmE5ZGJjLWEwODQtNDkzOC04ODhiLTBlZTU3ZWEwMDI4ZjwvQXNzb2NpYXRlV2l0aEtub3dsZWRnZUl0ZW1JZD4NCiAgICAgIDxJZD5hNmYxZjM5NS03ODk1LTQ1MjItYjUwNy02ZTcyYzhkZTg3Yzc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UwPC9UZXh0Pg0KICAgIDwvVGV4dFVuaXQ+DQogIDwvVGV4dFVuaXRzPg0KPC9QbGFjZWhvbGRlcj4=</w:instrText>
      </w:r>
      <w:r>
        <w:fldChar w:fldCharType="separate"/>
      </w:r>
      <w:bookmarkStart w:id="121" w:name="_CTVP001bb97e7d8530d473695e4ccdc1a5532ad"/>
      <w:r w:rsidR="00770905">
        <w:t>taentzer, „</w:t>
      </w:r>
      <w:r w:rsidR="00770905" w:rsidRPr="00770905">
        <w:rPr>
          <w:i/>
        </w:rPr>
        <w:t>Versionsverwaltung von Softwareartefakten,“</w:t>
      </w:r>
      <w:r w:rsidR="00770905" w:rsidRPr="00770905">
        <w:t xml:space="preserve"> (wie Anm. 5), S. 50</w:t>
      </w:r>
      <w:bookmarkEnd w:id="121"/>
      <w:r>
        <w:fldChar w:fldCharType="end"/>
      </w:r>
    </w:p>
  </w:footnote>
  <w:footnote w:id="44">
    <w:p w:rsidR="00CF7730" w:rsidRDefault="00CF7730" w:rsidP="00A109FE">
      <w:pPr>
        <w:pStyle w:val="Funotentext"/>
        <w:jc w:val="left"/>
      </w:pPr>
      <w:r>
        <w:rPr>
          <w:rStyle w:val="Funotenzeichen"/>
        </w:rPr>
        <w:footnoteRef/>
      </w:r>
      <w:r>
        <w:t xml:space="preserve"> Vgl. </w:t>
      </w:r>
      <w:r>
        <w:fldChar w:fldCharType="begin"/>
      </w:r>
      <w:r>
        <w:instrText>ADDIN CITAVI.PLACEHOLDER 77d0bc2e-b284-4398-8a85-79a194b438f3 PFBsYWNlaG9sZGVyPg0KICA8QWRkSW5WZXJzaW9uPjUuNi4wLjI8L0FkZEluVmVyc2lvbj4NCiAgPElkPjc3ZDBiYzJlLWIyODQtNDM5OC04YTg1LTc5YTE5NGI0MzhmMzwvSWQ+DQogIDxFbnRyaWVzPg0KICAgIDxFbnRyeT4NCiAgICAgIDxBc3NvY2lhdGVXaXRoS25vd2xlZGdlSXRlbUlkPjFmN2UyZmRiLWIwMGUtNDM0MC1hMTQ1LTViZGRmODQzZjFkMjwvQXNzb2NpYXRlV2l0aEtub3dsZWRnZUl0ZW1JZD4NCiAgICAgIDxJZD5hMDBmNGUyNy03ZThiLTRhZGItODRhNS00YWNmMTQ0MTJjYj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2MD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igJ5FZmZpemllbnRlIFNvZnR3YXJlZW50d2lja2x1bmcgZHVyY2ggVmVyc2lvbnNrb250cm9sbGUs4oCcICgyMDE2KTogNC4gR2VwcsO8ZnQgYW0gOC4gTWFpIDIwMTc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ZGVyZXIsIFBhdWwsIE1hdHJpa2VsLU5yLjogMjQ1MjExLCBwYXVsLmRlZGVyZXJAaHMtZnVydHdhbmdlbi5kZSwg4oCeRWZmaXppZW50ZSBTb2Z0d2FyZWVudHdpY2tsdW5nIGR1cmNoIFZlcnNpb25za29udHJvbGxlLOKAnCAoMjAxNik6IDQuIEdlcHLDvGZ0IGFtIDguIE1haSAyMDE3LjwvVGV4dD4NCiAgICA8L1RleHRVbml0Pg0KICA8L1RleHRVbml0cz4NCjwvUGxhY2Vob2xkZXI+</w:instrText>
      </w:r>
      <w:r>
        <w:fldChar w:fldCharType="separate"/>
      </w:r>
      <w:bookmarkStart w:id="125" w:name="_CTVP00177d0bc2eb28443988a8579a194b438f3"/>
      <w:r w:rsidR="00770905">
        <w:t>Dederer, Paul, Matrikel-Nr.: 245211, paul.dederer@hs-furtwangen.de, „Effiziente Softwareentwicklung durch Versionskontrolle,“ (2016): 4. Geprüft am 8. Mai 2017.</w:t>
      </w:r>
      <w:bookmarkEnd w:id="125"/>
      <w:r>
        <w:fldChar w:fldCharType="end"/>
      </w:r>
    </w:p>
  </w:footnote>
  <w:footnote w:id="45">
    <w:p w:rsidR="00CF7730" w:rsidRDefault="00CF7730" w:rsidP="00A109FE">
      <w:pPr>
        <w:pStyle w:val="Funotentext"/>
        <w:jc w:val="left"/>
      </w:pPr>
      <w:r>
        <w:rPr>
          <w:rStyle w:val="Funotenzeichen"/>
        </w:rPr>
        <w:footnoteRef/>
      </w:r>
      <w:r>
        <w:t xml:space="preserve"> Vgl. </w:t>
      </w:r>
      <w:r>
        <w:fldChar w:fldCharType="begin"/>
      </w:r>
      <w:r>
        <w:instrText>ADDIN CITAVI.PLACEHOLDER b54fa81b-7638-4d90-9f17-5a040a8073e4 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lBoaWxpcHAgQnVyY2gsIOKAnlZlcnNpb25zdmVyd2FsdHVuZyBtaXQgTWVyY3VyaWFsIChUZWlsIDIpIC0gQWN0aXZlVkIs4oCcLiBHZXByw7xmdCBhbSAxMS4gQXByaWwgMjAxNy4gT25saW5lOiBodHRwczovL2FjdGl2ZXZiLmRlL3R1dG9yaWFscy90dXRfdmVyc2lvbnN2ZXJ3YWx0dW5nL3R1dF92ZXJzaW9uc3ZlcndhbHR1bmdfMi5odG1s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aGlsaXBwIEJ1cmNoLCDigJ5WZXJzaW9uc3ZlcndhbHR1bmcgbWl0IE1lcmN1cmlhbCAoVGVpbCAyKSAtIEFjdGl2ZVZCLOKAnC4gR2VwcsO8ZnQgYW0gMTEuIEFwcmlsIDIwMTcuIE9ubGluZTogaHR0cHM6Ly9hY3RpdmV2Yi5kZS90dXRvcmlhbHMvdHV0X3ZlcnNpb25zdmVyd2FsdHVuZy90dXRfdmVyc2lvbnN2ZXJ3YWx0dW5nXzIuaHRtbC48L1RleHQ+DQogICAgPC9UZXh0VW5pdD4NCiAgPC9UZXh0VW5pdHM+DQo8L1BsYWNlaG9sZGVyPg==</w:instrText>
      </w:r>
      <w:r>
        <w:fldChar w:fldCharType="separate"/>
      </w:r>
      <w:bookmarkStart w:id="128" w:name="_CTVP001b54fa81b76384d909f175a040a8073e4"/>
      <w:r w:rsidR="00770905">
        <w:t>Philipp Burch, „Versionsverwaltung mit Mercurial (Teil 2) - ActiveVB,“. Geprüft am 11. April 2017. Online: https://activevb.de/tutorials/tut_versionsverwaltung/tut_versionsverwaltung_2.html.</w:t>
      </w:r>
      <w:bookmarkEnd w:id="128"/>
      <w:r>
        <w:fldChar w:fldCharType="end"/>
      </w:r>
    </w:p>
  </w:footnote>
  <w:footnote w:id="46">
    <w:p w:rsidR="00CF7730" w:rsidRDefault="00CF7730">
      <w:pPr>
        <w:pStyle w:val="Funotentext"/>
      </w:pPr>
      <w:r>
        <w:rPr>
          <w:rStyle w:val="Funotenzeichen"/>
        </w:rPr>
        <w:footnoteRef/>
      </w:r>
      <w:r>
        <w:t xml:space="preserve"> Vgl. </w:t>
      </w:r>
      <w:r>
        <w:fldChar w:fldCharType="begin"/>
      </w:r>
      <w:r>
        <w:instrText>ADDIN CITAVI.PLACEHOLDER 285eab7a-7173-4f2b-87ea-b9e9fb93c32f PFBsYWNlaG9sZGVyPg0KICA8QWRkSW5WZXJzaW9uPjUuNi4wLjI8L0FkZEluVmVyc2lvbj4NCiAgPElkPjI4NWVhYjdhLTcxNzMtNGYyYi04N2VhLWI5ZTlmYjkzYzMyZjwvSWQ+DQogIDxFbnRyaWVzPg0KICAgIDxFbnRyeT4NCiAgICAgIDxBc3NvY2lhdGVXaXRoS25vd2xlZGdlSXRlbUlkPmEwZTM1YTYxLTM3Y2EtNDI2Yy05Njc1LTBkOGFlNDJmMjI5YjwvQXNzb2NpYXRlV2l0aEtub3dsZWRnZUl0ZW1JZD4NCiAgICAgIDxJZD4xOTc1NDJmNC1lZjM1LTQ1YzctYmMzMy00NzkwMDEwNmRjYj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IxN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k5pZWxzIFN0YXJnYXJkdCwg4oCeVmVydGVpbHRlIFZlcnNpb25zdmVyd2FsdHVuZ3NzeXN0ZW1lIGluIGRlciBrb21tZXJ6aWVsbGVuIEphdmEtRW50d2lja2x1bmcs4oCcLCBTLiAxLiBHZXByw7xmdCBhbSAxNy4gSnVuaSAyMDE3LiBPbmxpbmU6IGh0dHBzOi8vd3d3LnNpZ3MtZGF0YWNvbS5kZS91cGxvYWRzL3R4X2Rtam91cm5hbHMvc3RhcmdhcmR0X0pTXzA0XzEyX2xhNmc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OaWVscyBTdGFyZ2FyZHQsIOKAnlZlcnRlaWx0ZSBWZXJzaW9uc3ZlcndhbHR1bmdzc3lzdGVtZSBpbiBkZXIga29tbWVyemllbGxlbiBKYXZhLUVudHdpY2tsdW5nLOKAnCwgUy4gMS4gR2VwcsO8ZnQgYW0gMTcuIEp1bmkgMjAxNy4gT25saW5lOiBodHRwczovL3d3dy5zaWdzLWRhdGFjb20uZGUvdXBsb2Fkcy90eF9kbWpvdXJuYWxzL3N0YXJnYXJkdF9KU18wNF8xMl9sYTZnLnBkZi48L1RleHQ+DQogICAgPC9UZXh0VW5pdD4NCiAgPC9UZXh0VW5pdHM+DQo8L1BsYWNlaG9sZGVyPg==</w:instrText>
      </w:r>
      <w:r>
        <w:fldChar w:fldCharType="separate"/>
      </w:r>
      <w:bookmarkStart w:id="130" w:name="_CTVP001285eab7a71734f2b87eab9e9fb93c32f"/>
      <w:r w:rsidR="00770905">
        <w:t>Niels Stargardt, „Verteilte Versionsverwaltungssysteme in der kommerziellen Java-Entwicklung,“, S. 1. Geprüft am 17. Juni 2017. Online: https://www.sigs-datacom.de/uploads/tx_dmjournals/stargardt_JS_04_12_la6g.pdf.</w:t>
      </w:r>
      <w:bookmarkEnd w:id="130"/>
      <w:r>
        <w:fldChar w:fldCharType="end"/>
      </w:r>
    </w:p>
  </w:footnote>
  <w:footnote w:id="47">
    <w:p w:rsidR="00CF7730" w:rsidRDefault="00CF7730">
      <w:pPr>
        <w:pStyle w:val="Funotentext"/>
      </w:pPr>
      <w:r>
        <w:rPr>
          <w:rStyle w:val="Funotenzeichen"/>
        </w:rPr>
        <w:footnoteRef/>
      </w:r>
      <w:r>
        <w:t xml:space="preserve"> Vgl. </w:t>
      </w:r>
      <w:r>
        <w:fldChar w:fldCharType="begin"/>
      </w:r>
      <w:r>
        <w:instrText>ADDIN CITAVI.PLACEHOLDER 4e629f0a-212c-4666-be9c-8cfde644d7c7 PFBsYWNlaG9sZGVyPg0KICA8QWRkSW5WZXJzaW9uPjUuNi4wLjI8L0FkZEluVmVyc2lvbj4NCiAgPElkPjRlNjI5ZjBhLTIxMmMtNDY2Ni1iZTljLThjZmRlNjQ0ZDdjNzwvSWQ+DQogIDxFbnRyaWVzPg0KICAgIDxFbnRyeT4NCiAgICAgIDxBc3NvY2lhdGVXaXRoS25vd2xlZGdlSXRlbUlkPmIxMmUyODczLWYxMWItNGVhYy1iOTkzLWM2MmQ2ZGVmYWExNjwvQXNzb2NpYXRlV2l0aEtub3dsZWRnZUl0ZW1JZD4NCiAgICAgIDxJZD43ZmQ2NjhhNy1kMDg0LTQwYzEtOTJmZC02NGUxMDlkZGVlN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1" w:name="_CTVP0014e629f0a212c4666be9c8cfde644d7c7"/>
      <w:r w:rsidR="00770905">
        <w:t>Stargardt, „</w:t>
      </w:r>
      <w:r w:rsidR="00770905" w:rsidRPr="00770905">
        <w:rPr>
          <w:i/>
        </w:rPr>
        <w:t>Verteilte Versionsverwaltungssysteme in der kommerziellen Java-Entwicklung,“</w:t>
      </w:r>
      <w:r w:rsidR="00770905" w:rsidRPr="00770905">
        <w:t xml:space="preserve"> (wie Anm. 46), S. 1</w:t>
      </w:r>
      <w:bookmarkEnd w:id="131"/>
      <w:r>
        <w:fldChar w:fldCharType="end"/>
      </w:r>
    </w:p>
  </w:footnote>
  <w:footnote w:id="48">
    <w:p w:rsidR="00CF7730" w:rsidRDefault="00CF7730">
      <w:pPr>
        <w:pStyle w:val="Funotentext"/>
      </w:pPr>
      <w:r>
        <w:rPr>
          <w:rStyle w:val="Funotenzeichen"/>
        </w:rPr>
        <w:footnoteRef/>
      </w:r>
      <w:r>
        <w:t xml:space="preserve"> Vgl. </w:t>
      </w:r>
      <w:r>
        <w:fldChar w:fldCharType="begin"/>
      </w:r>
      <w:r>
        <w:instrText>ADDIN CITAVI.PLACEHOLDER d42188fc-403e-4de1-8e36-b0946e1ded37 PFBsYWNlaG9sZGVyPg0KICA8QWRkSW5WZXJzaW9uPjUuNi4wLjI8L0FkZEluVmVyc2lvbj4NCiAgPElkPmQ0MjE4OGZjLTQwM2UtNGRlMS04ZTM2LWIwOTQ2ZTFkZWQzNzwvSWQ+DQogIDxFbnRyaWVzPg0KICAgIDxFbnRyeT4NCiAgICAgIDxBc3NvY2lhdGVXaXRoS25vd2xlZGdlSXRlbUlkPmZmZGEwM2ExLTg0NTUtNGZlNi05OTgxLWRjMTFhMDU3NTIxMjwvQXNzb2NpYXRlV2l0aEtub3dsZWRnZUl0ZW1JZD4NCiAgICAgIDxJZD4zMTA3MzY5Ny04MTdmLTRjZjYtOGRiZS03NDEyNmIxNWI4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2" w:name="_CTVP001d42188fc403e4de18e36b0946e1ded37"/>
      <w:r w:rsidR="00770905">
        <w:t>Stargardt, „</w:t>
      </w:r>
      <w:r w:rsidR="00770905" w:rsidRPr="00770905">
        <w:rPr>
          <w:i/>
        </w:rPr>
        <w:t>Verteilte Versionsverwaltungssysteme in der kommerziellen Java-Entwicklung,“</w:t>
      </w:r>
      <w:r w:rsidR="00770905" w:rsidRPr="00770905">
        <w:t xml:space="preserve"> (wie Anm. 46), S. 1</w:t>
      </w:r>
      <w:bookmarkEnd w:id="132"/>
      <w:r>
        <w:fldChar w:fldCharType="end"/>
      </w:r>
    </w:p>
  </w:footnote>
  <w:footnote w:id="49">
    <w:p w:rsidR="00CF7730" w:rsidRPr="00E93FFE" w:rsidRDefault="00CF7730" w:rsidP="00A109FE">
      <w:pPr>
        <w:pStyle w:val="Funotentext"/>
        <w:jc w:val="left"/>
      </w:pPr>
      <w:r>
        <w:rPr>
          <w:rStyle w:val="Funotenzeichen"/>
        </w:rPr>
        <w:footnoteRef/>
      </w:r>
      <w:r>
        <w:t xml:space="preserve"> Vgl. </w:t>
      </w:r>
      <w:r>
        <w:fldChar w:fldCharType="begin"/>
      </w:r>
      <w:r>
        <w:instrText>ADDIN CITAVI.PLACEHOLDER 5e85a172-9334-4538-a986-d677cd27bd80 PFBsYWNlaG9sZGVyPg0KICA8QWRkSW5WZXJzaW9uPjUuNi4wLjI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5Mz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JlaW5oYXJkIFRhcnRsZXIgdW5kIE1hcnRpbiBTdGVpZ2Vyd2FsZCwg4oCeVmVydGVpbHRlIFZlcnNpb25zdmVyd2FsdHVuZyBtaXQgQmF6YWFyIMK7IExpbnV4LU1hZ2F6aW4s4oCcLiBHZXByw7xmdCBhbSA2LiBBcHJpbCAyMDE3LiBPbmxpbmU6IGh0dHA6Ly93d3cubGludXgtbWFnYXppbi5kZS9BdXNnYWJlbi8yMDA3LzA2L01hcmt0LU1vZGVs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pbmhhcmQgVGFydGxlciB1bmQgTWFydGluIFN0ZWlnZXJ3YWxkLCDigJ5WZXJ0ZWlsdGUgVmVyc2lvbnN2ZXJ3YWx0dW5nIG1pdCBCYXphYXIgwrsgTGludXgtTWFnYXppbizigJwuIEdlcHLDvGZ0IGFtIDYuIEFwcmlsIDIwMTcuIE9ubGluZTogaHR0cDovL3d3dy5saW51eC1tYWdhemluLmRlL0F1c2dhYmVuLzIwMDcvMDYvTWFya3QtTW9kZWxsLjwvVGV4dD4NCiAgICA8L1RleHRVbml0Pg0KICA8L1RleHRVbml0cz4NCjwvUGxhY2Vob2xkZXI+</w:instrText>
      </w:r>
      <w:r>
        <w:fldChar w:fldCharType="separate"/>
      </w:r>
      <w:bookmarkStart w:id="135" w:name="_CTVP0015e85a17293344538a986d677cd27bd80"/>
      <w:r w:rsidR="00770905">
        <w:t xml:space="preserve">Reinhard Tartler und Martin Steigerwald, „Verteilte Versionsverwaltung mit Bazaar » Linux-Magazin,“. Geprüft am 6. </w:t>
      </w:r>
      <w:r w:rsidR="00770905" w:rsidRPr="00E93FFE">
        <w:t>April 2017. Online: http://www.linux-magazin.de/Ausgaben/2007/06/Markt-Modell.</w:t>
      </w:r>
      <w:bookmarkEnd w:id="135"/>
      <w:r>
        <w:fldChar w:fldCharType="end"/>
      </w:r>
    </w:p>
  </w:footnote>
  <w:footnote w:id="50">
    <w:p w:rsidR="00CF7730" w:rsidRPr="00182EE3" w:rsidRDefault="00CF7730">
      <w:pPr>
        <w:pStyle w:val="Funotentext"/>
      </w:pPr>
      <w:r>
        <w:rPr>
          <w:rStyle w:val="Funotenzeichen"/>
        </w:rPr>
        <w:footnoteRef/>
      </w:r>
      <w:r>
        <w:t xml:space="preserve"> </w:t>
      </w:r>
      <w:r w:rsidRPr="00182EE3">
        <w:t>Vg</w:t>
      </w:r>
      <w:r>
        <w:t>l.</w:t>
      </w:r>
      <w:r w:rsidRPr="00182EE3">
        <w:t xml:space="preserve"> </w:t>
      </w:r>
      <w:r>
        <w:fldChar w:fldCharType="begin"/>
      </w:r>
      <w:r>
        <w:instrText>ADDIN CITAVI.PLACEHOLDER 989184c3-32dc-4cd7-a1fe-ecddff9c1cfe PFBsYWNlaG9sZGVyPg0KICA8QWRkSW5WZXJzaW9uPjUuNi4wLjI8L0FkZEluVmVyc2lvbj4NCiAgPElkPjk4OTE4NGMzLTMyZGMtNGNkNy1hMWZlLWVjZGRmZjljMWNmZTwvSWQ+DQogIDxFbnRyaWVzPg0KICAgIDxFbnRyeT4NCiAgICAgIDxBc3NvY2lhdGVXaXRoS25vd2xlZGdlSXRlbUlkPjdlYWI5NzlkLTBhZTItNGQ1NC05M2VhLTU3MzNiMTAyNTEzYTwvQXNzb2NpYXRlV2l0aEtub3dsZWRnZUl0ZW1JZD4NCiAgICAgIDxJZD5kZjdmNjBlYi0yZTM3LTQ2YzAtYWI1Ny0yNjAxZjQwMTdhZDM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8" w:name="_CTVP001989184c332dc4cd7a1feecddff9c1cfe"/>
      <w:r w:rsidR="00770905">
        <w:t>Tartler und Steigerwald, „</w:t>
      </w:r>
      <w:r w:rsidR="00770905" w:rsidRPr="00770905">
        <w:rPr>
          <w:i/>
        </w:rPr>
        <w:t>Verteilte Versionsverwaltung mit Bazaar » Linux-Magazin,“</w:t>
      </w:r>
      <w:r w:rsidR="00770905" w:rsidRPr="00770905">
        <w:t xml:space="preserve"> (wie Anm. 49)</w:t>
      </w:r>
      <w:bookmarkEnd w:id="138"/>
      <w:r>
        <w:fldChar w:fldCharType="end"/>
      </w:r>
    </w:p>
  </w:footnote>
  <w:footnote w:id="51">
    <w:p w:rsidR="00CF7730" w:rsidRDefault="00CF7730" w:rsidP="00A109FE">
      <w:pPr>
        <w:pStyle w:val="Funotentext"/>
        <w:jc w:val="left"/>
      </w:pPr>
      <w:r>
        <w:rPr>
          <w:rStyle w:val="Funotenzeichen"/>
        </w:rPr>
        <w:footnoteRef/>
      </w:r>
      <w:r>
        <w:t xml:space="preserve"> </w:t>
      </w:r>
      <w:r w:rsidRPr="00182EE3">
        <w:t xml:space="preserve">Vgl. </w:t>
      </w:r>
      <w:r>
        <w:fldChar w:fldCharType="begin"/>
      </w:r>
      <w:r>
        <w:instrText>ADDIN CITAVI.PLACEHOLDER 0d029047-b5b1-4b7f-a2b6-10e4619e8ba8 PFBsYWNlaG9sZGVyPg0KICA8QWRkSW5WZXJzaW9uPjUuNi4wLjI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9" w:name="_CTVP0010d029047b5b14b7fa2b610e4619e8ba8"/>
      <w:r w:rsidR="00770905">
        <w:t>Tartler und Steigerwald, „</w:t>
      </w:r>
      <w:r w:rsidR="00770905" w:rsidRPr="00770905">
        <w:rPr>
          <w:i/>
        </w:rPr>
        <w:t>Verteilte Versionsverwaltung mit Bazaar » Linux-Magazin,“</w:t>
      </w:r>
      <w:r w:rsidR="00770905" w:rsidRPr="00770905">
        <w:t xml:space="preserve"> (wie Anm. 49)</w:t>
      </w:r>
      <w:bookmarkEnd w:id="139"/>
      <w:r>
        <w:fldChar w:fldCharType="end"/>
      </w:r>
    </w:p>
  </w:footnote>
  <w:footnote w:id="52">
    <w:p w:rsidR="00CF7730" w:rsidRDefault="00CF7730" w:rsidP="00182EE3">
      <w:pPr>
        <w:pStyle w:val="Funotentext"/>
        <w:jc w:val="left"/>
      </w:pPr>
      <w:r>
        <w:rPr>
          <w:rStyle w:val="Funotenzeichen"/>
        </w:rPr>
        <w:footnoteRef/>
      </w:r>
      <w:r>
        <w:t xml:space="preserve"> Vgl. </w:t>
      </w:r>
      <w:r>
        <w:fldChar w:fldCharType="begin"/>
      </w:r>
      <w:r>
        <w:instrText>ADDIN CITAVI.PLACEHOLDER e967cf77-20c3-4fa6-936e-e56e6ae7ba6e PFBsYWNlaG9sZGVyPg0KICA8QWRkSW5WZXJzaW9uPjUuNi4wLjI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xNzk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BY2Nlc3NEYXRlPjE3LjA2LjIwMTc8L0FjY2Vzc0RhdGU+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gIDxMb2NhdGlvbj4NCiAgICAgICAgICAgIDxBZGRyZXNzPmh0dHBzOi8vd3d3LnVuaWJ3LmRlL2luZjIvTGVocmUvRlQwOS9semEvYmVjaGFyYS5wZGY8L0FkZHJlc3M+DQogICAgICAgICAgICA8TG9jYXRpb25UeXBlPkVsZWN0cm9uaWNBZGRyZXNzPC9Mb2NhdGlvblR5cGU+DQogICAgICAgICAgPC9Mb2NhdGlvbj4NCiAgICAgICAgPC9Mb2NhdGlvbnM+DQogICAgICAgIDxPbmxpbmVBZGRyZXNzPmh0dHBzOi8vd3d3LnVuaWJ3LmRlL2luZjIvTGVocmUvRlQwOS9semEvYmVjaGFyYS5wZGY8L09ubGluZUFkZHJlc3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kpvaG4gQmVjaGFyYSwg4oCeUmV2aXNpb25zc2ljaGVyZSBBcmNoaXZpZXJ1bmcuIFZlcnRlaWx0ZXMgRG9rdW1lbnRlbm1hbmFnZW1lbnQs4oCcICgyMDA5KTogMTEuIEdlcHLDvGZ0IGFtIDE3LiBKdW5pIDIwMTcuIE9ubGluZTogaHR0cHM6Ly93d3cudW5pYncuZGUvaW5mMi9MZWhyZS9GVDA5L2x6YS9iZWNoYXJh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iBCZWNoYXJhLCDigJ5SZXZpc2lvbnNzaWNoZXJlIEFyY2hpdmllcnVuZy4gVmVydGVpbHRlcyBEb2t1bWVudGVubWFuYWdlbWVudCzigJwgKDIwMDkpOiAxMS4gR2VwcsO8ZnQgYW0gMTcuIEp1bmkgMjAxNy4gT25saW5lOiBodHRwczovL3d3dy51bmlidy5kZS9pbmYyL0xlaHJlL0ZUMDkvbHphL2JlY2hhcmEucGRmLjwvVGV4dD4NCiAgICA8L1RleHRVbml0Pg0KICA8L1RleHRVbml0cz4NCjwvUGxhY2Vob2xkZXI+</w:instrText>
      </w:r>
      <w:r>
        <w:fldChar w:fldCharType="separate"/>
      </w:r>
      <w:bookmarkStart w:id="141" w:name="_CTVP001e967cf7720c34fa6936ee56e6ae7ba6e"/>
      <w:r w:rsidR="00770905">
        <w:t>John Bechara, „Revisionssichere Archivierung. Verteiltes Dokumentenmanagement,“ (2009): 11. Geprüft am 17. Juni 2017. Online: https://www.unibw.de/inf2/Lehre/FT09/lza/bechara.pdf.</w:t>
      </w:r>
      <w:bookmarkEnd w:id="141"/>
      <w:r>
        <w:fldChar w:fldCharType="end"/>
      </w:r>
    </w:p>
  </w:footnote>
  <w:footnote w:id="53">
    <w:p w:rsidR="00CF7730" w:rsidRDefault="00CF7730">
      <w:pPr>
        <w:pStyle w:val="Funotentext"/>
      </w:pPr>
      <w:r>
        <w:rPr>
          <w:rStyle w:val="Funotenzeichen"/>
        </w:rPr>
        <w:footnoteRef/>
      </w:r>
      <w:r>
        <w:t xml:space="preserve"> Vgl. </w:t>
      </w:r>
      <w:r>
        <w:fldChar w:fldCharType="begin"/>
      </w:r>
      <w:r>
        <w:instrText>ADDIN CITAVI.PLACEHOLDER 9606ea12-63ff-4b24-9b2d-d81398299552 PFBsYWNlaG9sZGVyPg0KICA8QWRkSW5WZXJzaW9uPjUuNi4wLjI8L0FkZEluVmVyc2lvbj4NCiAgPElkPjk2MDZlYTEyLTYzZmYtNGIyNC05YjJkLWQ4MTM5ODI5OTU1MjwvSWQ+DQogIDxFbnRyaWVzPg0KICAgIDxFbnRyeT4NCiAgICAgIDxBc3NvY2lhdGVXaXRoS25vd2xlZGdlSXRlbUlkPmY1N2Q5ZTIxLTVmYWItNDMyMy1iYmI1LTE4MDg0NTUwZGQ3OTwvQXNzb2NpYXRlV2l0aEtub3dsZWRnZUl0ZW1JZD4NCiAgICAgIDxJZD5mY2Q2ZTdlYS02MzQ2LTRiMGEtYjRhZC1jMmFkNGNjY2VhZ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42" w:name="_CTVP0019606ea1263ff4b249b2dd81398299552"/>
      <w:r w:rsidR="00770905">
        <w:t>Stargardt, „</w:t>
      </w:r>
      <w:r w:rsidR="00770905" w:rsidRPr="00770905">
        <w:rPr>
          <w:i/>
        </w:rPr>
        <w:t>Verteilte Versionsverwaltungssysteme in der kommerziellen Java-Entwicklung,“</w:t>
      </w:r>
      <w:r w:rsidR="00770905" w:rsidRPr="00770905">
        <w:t xml:space="preserve"> (wie Anm. 46), S. 1</w:t>
      </w:r>
      <w:bookmarkEnd w:id="142"/>
      <w:r>
        <w:fldChar w:fldCharType="end"/>
      </w:r>
    </w:p>
  </w:footnote>
  <w:footnote w:id="54">
    <w:p w:rsidR="00CF7730" w:rsidRDefault="00CF7730">
      <w:pPr>
        <w:pStyle w:val="Funotentext"/>
      </w:pPr>
      <w:r>
        <w:rPr>
          <w:rStyle w:val="Funotenzeichen"/>
        </w:rPr>
        <w:footnoteRef/>
      </w:r>
      <w:r>
        <w:t xml:space="preserve"> Vgl. </w:t>
      </w:r>
      <w:r>
        <w:fldChar w:fldCharType="begin"/>
      </w:r>
      <w:r>
        <w:instrText>ADDIN CITAVI.PLACEHOLDER 15525785-0a3b-479d-9bbc-624d44f42c0e PFBsYWNlaG9sZGVyPg0KICA8QWRkSW5WZXJzaW9uPjUuNi4wLjI8L0FkZEluVmVyc2lvbj4NCiAgPElkPjE1NTI1Nzg1LTBhM2ItNDc5ZC05YmJjLTYyNGQ0NGY0MmMwZTwvSWQ+DQogIDxFbnRyaWVzPg0KICAgIDxFbnRyeT4NCiAgICAgIDxBc3NvY2lhdGVXaXRoS25vd2xlZGdlSXRlbUlkPjc3ZWNkYTVlLTQ1NmUtNGMyYS1hZWRlLWYxZjkyNmRlODU0ZTwvQXNzb2NpYXRlV2l0aEtub3dsZWRnZUl0ZW1JZD4NCiAgICAgIDxJZD5mMzc3ZDBjMC1lOTNkLTQ0NjAtYTg1Yi0xN2YyZDNlZWFkMGE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4" w:name="_CTVP001155257850a3b479d9bbc624d44f42c0e"/>
      <w:r w:rsidR="00770905">
        <w:t>Stargardt, „</w:t>
      </w:r>
      <w:r w:rsidR="00770905" w:rsidRPr="00770905">
        <w:rPr>
          <w:i/>
        </w:rPr>
        <w:t>Verteilte Versionsverwaltungssysteme in der kommerziellen Java-Entwicklung,“</w:t>
      </w:r>
      <w:r w:rsidR="00770905" w:rsidRPr="00770905">
        <w:t xml:space="preserve"> (wie Anm. 46), S. 35</w:t>
      </w:r>
      <w:bookmarkEnd w:id="144"/>
      <w:r>
        <w:fldChar w:fldCharType="end"/>
      </w:r>
    </w:p>
  </w:footnote>
  <w:footnote w:id="55">
    <w:p w:rsidR="00CF7730" w:rsidRDefault="00CF7730">
      <w:pPr>
        <w:pStyle w:val="Funotentext"/>
      </w:pPr>
      <w:r>
        <w:rPr>
          <w:rStyle w:val="Funotenzeichen"/>
        </w:rPr>
        <w:footnoteRef/>
      </w:r>
      <w:r>
        <w:t xml:space="preserve"> Vgl. </w:t>
      </w:r>
      <w:r>
        <w:fldChar w:fldCharType="begin"/>
      </w:r>
      <w:r>
        <w:instrText>ADDIN CITAVI.PLACEHOLDER 07bb52e9-f64f-4129-afea-0829a4de0be0 PFBsYWNlaG9sZGVyPg0KICA8QWRkSW5WZXJzaW9uPjUuNi4wLjI8L0FkZEluVmVyc2lvbj4NCiAgPElkPjA3YmI1MmU5LWY2NGYtNDEyOS1hZmVhLTA4MjlhNGRlMGJlMDwvSWQ+DQogIDxFbnRyaWVzPg0KICAgIDxFbnRyeT4NCiAgICAgIDxBc3NvY2lhdGVXaXRoS25vd2xlZGdlSXRlbUlkPjgzOGNjOGYwLWYyZDgtNGE0NS1iNDgxLTdmNDgwNGI4MDRlYjwvQXNzb2NpYXRlV2l0aEtub3dsZWRnZUl0ZW1JZD4NCiAgICAgIDxJZD4wZWZkOGNiMC1mOGExLTRmZjEtOTY3Zi1iN2Y3Mzg0OTc4ZGU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6" w:name="_CTVP00107bb52e9f64f4129afea0829a4de0be0"/>
      <w:r w:rsidR="00770905">
        <w:t>Stargardt, „</w:t>
      </w:r>
      <w:r w:rsidR="00770905" w:rsidRPr="00770905">
        <w:rPr>
          <w:i/>
        </w:rPr>
        <w:t>Verteilte Versionsverwaltungssysteme in der kommerziellen Java-Entwicklung,“</w:t>
      </w:r>
      <w:r w:rsidR="00770905" w:rsidRPr="00770905">
        <w:t xml:space="preserve"> (wie Anm. 46), S. 35</w:t>
      </w:r>
      <w:bookmarkEnd w:id="146"/>
      <w:r>
        <w:fldChar w:fldCharType="end"/>
      </w:r>
    </w:p>
  </w:footnote>
  <w:footnote w:id="56">
    <w:p w:rsidR="00CF7730" w:rsidRPr="00223678" w:rsidRDefault="00CF7730" w:rsidP="00182EE3">
      <w:pPr>
        <w:pStyle w:val="Funotentext"/>
        <w:jc w:val="left"/>
      </w:pPr>
      <w:r>
        <w:rPr>
          <w:rStyle w:val="Funotenzeichen"/>
        </w:rPr>
        <w:footnoteRef/>
      </w:r>
      <w:r>
        <w:t xml:space="preserve"> </w:t>
      </w:r>
      <w:r w:rsidRPr="00223678">
        <w:t xml:space="preserve">Vgl. </w:t>
      </w:r>
      <w:r>
        <w:fldChar w:fldCharType="begin"/>
      </w:r>
      <w:r>
        <w:instrText>ADDIN CITAVI.PLACEHOLDER 16060800-6b4b-4487-9c8a-0189e068614c PFBsYWNlaG9sZGVyPg0KICA8QWRkSW5WZXJzaW9uPjUuNi4wLjI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4PC9UZXh0Pg0KICAgIDwvVGV4dFVuaXQ+DQogIDwvVGV4dFVuaXRzPg0KPC9QbGFjZWhvbGRlcj4=</w:instrText>
      </w:r>
      <w:r>
        <w:fldChar w:fldCharType="separate"/>
      </w:r>
      <w:bookmarkStart w:id="149" w:name="_CTVP001160608006b4b44879c8a0189e068614c"/>
      <w:r w:rsidR="00770905">
        <w:t>Bechara, „</w:t>
      </w:r>
      <w:r w:rsidR="00770905" w:rsidRPr="00770905">
        <w:rPr>
          <w:i/>
        </w:rPr>
        <w:t>Revisionssichere Archivierung,“</w:t>
      </w:r>
      <w:r w:rsidR="00770905" w:rsidRPr="00770905">
        <w:t xml:space="preserve"> (wie Anm. 3), S. 8</w:t>
      </w:r>
      <w:bookmarkEnd w:id="149"/>
      <w:r>
        <w:fldChar w:fldCharType="end"/>
      </w:r>
    </w:p>
  </w:footnote>
  <w:footnote w:id="57">
    <w:p w:rsidR="00CF7730" w:rsidRDefault="00CF7730">
      <w:pPr>
        <w:pStyle w:val="Funotentext"/>
      </w:pPr>
      <w:r>
        <w:rPr>
          <w:rStyle w:val="Funotenzeichen"/>
        </w:rPr>
        <w:footnoteRef/>
      </w:r>
      <w:r>
        <w:t xml:space="preserve"> Vgl. </w:t>
      </w:r>
      <w:r>
        <w:fldChar w:fldCharType="begin"/>
      </w:r>
      <w:r>
        <w:instrText>ADDIN CITAVI.PLACEHOLDER 6690ffd7-f705-4c0d-91ed-94531b05ee83 PFBsYWNlaG9sZGVyPg0KICA8QWRkSW5WZXJzaW9uPjUuNi4wLjI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5PC9UZXh0Pg0KICAgIDwvVGV4dFVuaXQ+DQogIDwvVGV4dFVuaXRzPg0KPC9QbGFjZWhvbGRlcj4=</w:instrText>
      </w:r>
      <w:r>
        <w:fldChar w:fldCharType="separate"/>
      </w:r>
      <w:bookmarkStart w:id="152" w:name="_CTVP0016690ffd7f7054c0d91ed94531b05ee83"/>
      <w:r w:rsidR="00770905">
        <w:t>Bechara, „</w:t>
      </w:r>
      <w:r w:rsidR="00770905" w:rsidRPr="00770905">
        <w:rPr>
          <w:i/>
        </w:rPr>
        <w:t>Revisionssichere Archivierung,“</w:t>
      </w:r>
      <w:r w:rsidR="00770905" w:rsidRPr="00770905">
        <w:t xml:space="preserve"> (wie Anm. 3), S. 9</w:t>
      </w:r>
      <w:bookmarkEnd w:id="152"/>
      <w:r>
        <w:fldChar w:fldCharType="end"/>
      </w:r>
    </w:p>
  </w:footnote>
  <w:footnote w:id="58">
    <w:p w:rsidR="00CF7730" w:rsidRDefault="00CF7730" w:rsidP="00350050">
      <w:pPr>
        <w:pStyle w:val="Funotentext"/>
        <w:jc w:val="left"/>
      </w:pPr>
      <w:r>
        <w:rPr>
          <w:rStyle w:val="Funotenzeichen"/>
        </w:rPr>
        <w:footnoteRef/>
      </w:r>
      <w:r>
        <w:t xml:space="preserve"> Vgl. </w:t>
      </w:r>
      <w:r>
        <w:fldChar w:fldCharType="begin"/>
      </w:r>
      <w:r>
        <w:instrText>ADDIN CITAVI.PLACEHOLDER be72579e-105e-4772-966c-ca8884bd9dfa 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LiBHZXByw7xmdCBhbSA2LiBBcHJpbCAyMDE3LiBPbmxpbmU6IGh0dHBzOi8vd2lraS50aG0uZGUvR2l0LWJhc2llcnRlX2tvbGxhYm9yYXRpdmVfRW50d2lja2x1bmdfdm9uX1dlYmFud2VuZHVuZ2VuXyhHaXRIdWIvR2l0TGFiKS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kdpdC1iYXNpZXJ0ZSBrb2xsYWJvcmF0aXZlIEVudHdpY2tsdW5nIHZvbiBXZWJhbndlbmR1bmdlbiAoR2l0SHViL0dpdExhYikg4oCTIFRITS1XaWtpLOKAnC4gR2VwcsO8ZnQgYW0gNi4gQXByaWwgMjAxNy4gT25saW5lOiBodHRwczovL3dpa2kudGhtLmRlL0dpdC1iYXNpZXJ0ZV9rb2xsYWJvcmF0aXZlX0VudHdpY2tsdW5nX3Zvbl9XZWJhbndlbmR1bmdlbl8oR2l0SHViL0dpdExhYikuPC9UZXh0Pg0KICAgIDwvVGV4dFVuaXQ+DQogIDwvVGV4dFVuaXRzPg0KPC9QbGFjZWhvbGRlcj4=</w:instrText>
      </w:r>
      <w:r>
        <w:fldChar w:fldCharType="separate"/>
      </w:r>
      <w:bookmarkStart w:id="158" w:name="_CTVP001be72579e105e4772966cca8884bd9dfa"/>
      <w:r w:rsidR="00770905">
        <w:t>THM-Wiki, „Git-basierte kollaborative Entwicklung von Webanwendungen (GitHub/GitLab) – THM-Wiki,“. Geprüft am 6. April 2017. Online: https://wiki.thm.de/Git-basierte_kollaborative_Entwicklung_von_Webanwendungen_(GitHub/GitLab).</w:t>
      </w:r>
      <w:bookmarkEnd w:id="158"/>
      <w:r>
        <w:fldChar w:fldCharType="end"/>
      </w:r>
    </w:p>
  </w:footnote>
  <w:footnote w:id="59">
    <w:p w:rsidR="00CF7730" w:rsidRDefault="00CF7730" w:rsidP="00182EE3">
      <w:pPr>
        <w:pStyle w:val="Funotentext"/>
        <w:jc w:val="left"/>
      </w:pPr>
      <w:r>
        <w:rPr>
          <w:rStyle w:val="Funotenzeichen"/>
        </w:rPr>
        <w:footnoteRef/>
      </w:r>
      <w:r>
        <w:t xml:space="preserve"> Vgl. </w:t>
      </w:r>
      <w:r>
        <w:fldChar w:fldCharType="begin"/>
      </w:r>
      <w:r>
        <w:instrText>ADDIN CITAVI.PLACEHOLDER c4ca38a5-1d72-4830-8305-9da725ee0802 PFBsYWNlaG9sZGVyPg0KICA8QWRkSW5WZXJzaW9uPjUuNi4wLjI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1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DigJ5WZXJnbGVpY2ggdm9uIEdpdCB1bmQgU1ZOLOKAnCAod2llIEFubS4gMjgp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Z2xlaWNoIHZvbiBHaXQgdW5k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4KSwgUy4gNjwvVGV4dD4NCiAgICA8L1RleHRVbml0Pg0KICA8L1RleHRVbml0cz4NCjwvUGxhY2Vob2xkZXI+</w:instrText>
      </w:r>
      <w:r>
        <w:fldChar w:fldCharType="separate"/>
      </w:r>
      <w:bookmarkStart w:id="159" w:name="_CTVP001c4ca38a51d72483083059da725ee0802"/>
      <w:r w:rsidR="00770905">
        <w:t>Mauel, „</w:t>
      </w:r>
      <w:r w:rsidR="00770905" w:rsidRPr="00770905">
        <w:rPr>
          <w:i/>
        </w:rPr>
        <w:t>Vergleich von Git und SVN,“</w:t>
      </w:r>
      <w:r w:rsidR="00770905" w:rsidRPr="00770905">
        <w:t xml:space="preserve"> (wie Anm. 28), S. 6</w:t>
      </w:r>
      <w:bookmarkEnd w:id="159"/>
      <w:r>
        <w:fldChar w:fldCharType="end"/>
      </w:r>
    </w:p>
  </w:footnote>
  <w:footnote w:id="60">
    <w:p w:rsidR="00CF7730" w:rsidRDefault="00CF7730" w:rsidP="00182EE3">
      <w:pPr>
        <w:pStyle w:val="Funotentext"/>
        <w:jc w:val="left"/>
      </w:pPr>
      <w:r>
        <w:rPr>
          <w:rStyle w:val="Funotenzeichen"/>
        </w:rPr>
        <w:footnoteRef/>
      </w:r>
      <w:r>
        <w:t xml:space="preserve"> Vgl. </w:t>
      </w:r>
      <w:r>
        <w:fldChar w:fldCharType="begin"/>
      </w:r>
      <w:r>
        <w:instrText>ADDIN CITAVI.PLACEHOLDER 1599d3f0-b85b-4308-b5c5-3c1000306a39 PFBsYWNlaG9sZGVyPg0KICA8QWRkSW5WZXJzaW9uPjUuNi4wLjI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y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jE8L1RleHQ+DQogICAgPC9UZXh0VW5pdD4NCiAgPC9UZXh0VW5pdHM+DQo8L1BsYWNlaG9sZGVyPg==</w:instrText>
      </w:r>
      <w:r>
        <w:fldChar w:fldCharType="separate"/>
      </w:r>
      <w:bookmarkStart w:id="160" w:name="_CTVP0011599d3f0b85b4308b5c53c1000306a39"/>
      <w:r w:rsidR="00770905">
        <w:t>Vijayakumaran (wie Anm. 2), S. 21</w:t>
      </w:r>
      <w:bookmarkEnd w:id="160"/>
      <w:r>
        <w:fldChar w:fldCharType="end"/>
      </w:r>
    </w:p>
  </w:footnote>
  <w:footnote w:id="61">
    <w:p w:rsidR="00CF7730" w:rsidRDefault="00CF7730" w:rsidP="00182EE3">
      <w:pPr>
        <w:pStyle w:val="Funotentext"/>
        <w:jc w:val="left"/>
      </w:pPr>
      <w:r>
        <w:rPr>
          <w:rStyle w:val="Funotenzeichen"/>
        </w:rPr>
        <w:footnoteRef/>
      </w:r>
      <w:r>
        <w:t xml:space="preserve"> Vgl. </w:t>
      </w:r>
      <w:r>
        <w:fldChar w:fldCharType="begin"/>
      </w:r>
      <w:r>
        <w:instrText>ADDIN CITAVI.PLACEHOLDER c34d0161-5d08-483f-a5d6-f3b3e76ae7d7 PFBsYWNlaG9sZGVyPg0KICA8QWRkSW5WZXJzaW9uPjUuNi4wLjI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x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ICh3aWUgQW5tLiA1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tYmFzaWVydGUga29sbGFib3JhdGl2ZSBFbnR3aWNrbHVuZyB2b24gV2ViYW53ZW5kdW5nZW4gKEdpdEh1Yi9HaXRMYWIpIOKAkyBUSE0tV2lraS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U4KTwvVGV4dD4NCiAgICA8L1RleHRVbml0Pg0KICA8L1RleHRVbml0cz4NCjwvUGxhY2Vob2xkZXI+</w:instrText>
      </w:r>
      <w:r>
        <w:fldChar w:fldCharType="separate"/>
      </w:r>
      <w:bookmarkStart w:id="162" w:name="_CTVP001c34d01615d08483fa5d6f3b3e76ae7d7"/>
      <w:r w:rsidR="00770905">
        <w:t>THM-Wiki, „</w:t>
      </w:r>
      <w:r w:rsidR="00770905" w:rsidRPr="00770905">
        <w:rPr>
          <w:i/>
        </w:rPr>
        <w:t>Git-basierte kollaborative Entwicklung von Webanwendungen (GitHub/GitLab) – THM-Wiki,“</w:t>
      </w:r>
      <w:r w:rsidR="00770905" w:rsidRPr="00770905">
        <w:t xml:space="preserve"> (wie Anm. 58)</w:t>
      </w:r>
      <w:bookmarkEnd w:id="162"/>
      <w:r>
        <w:fldChar w:fldCharType="end"/>
      </w:r>
    </w:p>
  </w:footnote>
  <w:footnote w:id="62">
    <w:p w:rsidR="00CF7730" w:rsidRPr="003A6068" w:rsidRDefault="00CF7730" w:rsidP="00182EE3">
      <w:pPr>
        <w:pStyle w:val="Funotentext"/>
        <w:jc w:val="left"/>
      </w:pPr>
      <w:r>
        <w:rPr>
          <w:rStyle w:val="Funotenzeichen"/>
        </w:rPr>
        <w:footnoteRef/>
      </w:r>
      <w:r>
        <w:t xml:space="preserve"> Vgl. </w:t>
      </w:r>
      <w:r>
        <w:fldChar w:fldCharType="begin"/>
      </w:r>
      <w:r>
        <w:instrText>ADDIN CITAVI.PLACEHOLDER 72926ae1-6d6a-4029-b14b-34655c1dd60c PFBsYWNlaG9sZGVyPg0KICA8QWRkSW5WZXJzaW9uPjUuNi4wLjI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4OD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w:instrText>
      </w:r>
      <w:r w:rsidRPr="00A5408F">
        <w:rPr>
          <w:lang w:val="en-US"/>
        </w:rPr>
        <w:instrText>iAgICAgICAgICA8L0xvY2F0aW9uPg0KICAgICAgICA8L0xvY2F0aW9ucz4NCiAgICAgICAgPE9ubGluZUFkZHJlc3M+aHR0cDovL3d3dy50aWdlcnRlY2guZGUvZ2l0LXlvdXItd29yay1kb25lLWFuZC1kb250LW1lc3Mtd2l0aC15b3VyLXRlYW0vI21vcmUtNjI5PC9PbmxpbmVBZGRyZXNzPg0KICAgICAgICA8U2VxdWVuY2VOd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uKAnkdpdOKAnCB5b3VyIHdvcmsgZG9uZSBhbmQgZG9uwrR0IG1lc3Mgd2l0aCB5b3VyIHRlYW0hLOKAnC4gR2VwcsO8ZnQgYW0gMTEuIEFwcmlsIDIwMTcuIE9ubGluZTogaHR0cDovL3d3dy50aWdlcnRlY2guZGUvZ2l0LXlvdXItd29yay1kb25lLWFuZC1kb250LW1lc3Mtd2l0aC15b3VyLXRlYW0vI21vcmUtNjI5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aW5hdGlnZXJ0ZWNoLCDigJ7igJ5HaXTigJwgeW91ciB3b3JrIGRvbmUgYW5kIGRvbsK0dCBtZXNzIHdpdGggeW91ciB0ZWFtISzigJwuIEdlcHLDvGZ0IGFtIDExLiBBcHJpbCAyMDE3LiBPbmxpbmU6IGh0dHA6Ly93d3cudGlnZXJ0ZWNoLmRlL2dpdC15b3VyLXdvcmstZG9uZS1hbmQtZG9udC1tZXNzLXdpdGgteW91ci10ZWFtLyNtb3JlLTYyOS48L1RleHQ+DQogICAgPC9UZXh0VW5pdD4NCiAgPC9UZXh0VW5pdHM+DQo8L1BsYWNlaG9sZGVyPg==</w:instrText>
      </w:r>
      <w:r>
        <w:fldChar w:fldCharType="separate"/>
      </w:r>
      <w:bookmarkStart w:id="164" w:name="_CTVP00172926ae16d6a4029b14b34655c1dd60c"/>
      <w:r w:rsidR="00770905" w:rsidRPr="00770905">
        <w:rPr>
          <w:lang w:val="en-US"/>
        </w:rPr>
        <w:t xml:space="preserve">tinatigertech, „„Git“ your work done and don´t mess with your team!,“. </w:t>
      </w:r>
      <w:r w:rsidR="00770905" w:rsidRPr="00E93FFE">
        <w:t xml:space="preserve">Geprüft am 11. </w:t>
      </w:r>
      <w:r w:rsidR="00770905">
        <w:t>April 2017. Online: http://www.tigertech.de/git-your-work-done-and-dont-mess-with-your-team/#more-629.</w:t>
      </w:r>
      <w:bookmarkEnd w:id="164"/>
      <w:r>
        <w:fldChar w:fldCharType="end"/>
      </w:r>
    </w:p>
  </w:footnote>
  <w:footnote w:id="63">
    <w:p w:rsidR="00CF7730" w:rsidRDefault="00CF7730">
      <w:pPr>
        <w:pStyle w:val="Funotentext"/>
      </w:pPr>
      <w:r>
        <w:rPr>
          <w:rStyle w:val="Funotenzeichen"/>
        </w:rPr>
        <w:footnoteRef/>
      </w:r>
      <w:r>
        <w:t xml:space="preserve"> Vgl. </w:t>
      </w:r>
      <w:r>
        <w:fldChar w:fldCharType="begin"/>
      </w:r>
      <w:r>
        <w:instrText>ADDIN CITAVI.PLACEHOLDER 8629abd3-0da4-4750-9873-337e46726544 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Y290dCBDaGFjb24gdW5kIEJlbiBTdHJhdWIsIOKAnkdpdCAtIEJvb2ss4oCcLiBHZXByw7xmdCBhbSAxOS4gQXByaWwgMjAxNy4gT25saW5lOiBodHRwczovL2dpdC1zY20uY29tL2Jvb2svZGUvdjEuPC9UZXh0Pg0KICAgIDwvVGV4dFVuaXQ+DQogIDwvVGV4dFVuaXRzPg0KPC9QbGFjZWhvbGRlcj4=</w:instrText>
      </w:r>
      <w:r>
        <w:fldChar w:fldCharType="separate"/>
      </w:r>
      <w:bookmarkStart w:id="167" w:name="_CTVP0018629abd30da447509873337e46726544"/>
      <w:r w:rsidR="00770905">
        <w:t>Scott Chacon und Ben Straub, „Git - Book,“. Geprüft am 19. April 2017. Online: https://git-scm.com/book/de/v1.</w:t>
      </w:r>
      <w:bookmarkEnd w:id="167"/>
      <w:r>
        <w:fldChar w:fldCharType="end"/>
      </w:r>
    </w:p>
  </w:footnote>
  <w:footnote w:id="64">
    <w:p w:rsidR="00CF7730" w:rsidRDefault="00CF7730">
      <w:pPr>
        <w:pStyle w:val="Funotentext"/>
      </w:pPr>
      <w:r>
        <w:rPr>
          <w:rStyle w:val="Funotenzeichen"/>
        </w:rPr>
        <w:footnoteRef/>
      </w:r>
      <w:r>
        <w:t xml:space="preserve"> Vgl. </w:t>
      </w:r>
      <w:r>
        <w:fldChar w:fldCharType="begin"/>
      </w:r>
      <w:r>
        <w:instrText>ADDIN CITAVI.PLACEHOLDER c4a7a47d-8afb-4755-975c-326fe22c96b6 PFBsYWNlaG9sZGVyPg0KICA8QWRkSW5WZXJzaW9uPjUuNi4wLjI8L0FkZEluVmVyc2lvbj4NCiAgPElkPmM0YTdhNDdkLThhZmItNDc1NS05NzVjLTMyNmZlMjJjOTZiNjwvSWQ+DQogIDxFbnRyaWVzPg0KICAgIDxFbnRyeT4NCiAgICAgIDxBc3NvY2lhdGVXaXRoS25vd2xlZGdlSXRlbUlkPmVjMzkzOTdmLTc1MGEtNDZiMC1iZTVmLTEwNDRiN2U2ZGViNTwvQXNzb2NpYXRlV2l0aEtub3dsZWRnZUl0ZW1JZD4NCiAgICAgIDxJZD42NTI1OWJjYy1hMGIwLTRhNmQtYWI1Yi1mZTIxMjQ4YWU4OW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69" w:name="_CTVP001c4a7a47d8afb4755975c326fe22c96b6"/>
      <w:r w:rsidR="00770905">
        <w:t>Chacon und Straub, „</w:t>
      </w:r>
      <w:r w:rsidR="00770905" w:rsidRPr="00770905">
        <w:rPr>
          <w:i/>
        </w:rPr>
        <w:t>Git - Book,“</w:t>
      </w:r>
      <w:r w:rsidR="00770905" w:rsidRPr="00770905">
        <w:t xml:space="preserve"> (wie Anm. 63)</w:t>
      </w:r>
      <w:bookmarkEnd w:id="169"/>
      <w:r>
        <w:fldChar w:fldCharType="end"/>
      </w:r>
    </w:p>
  </w:footnote>
  <w:footnote w:id="65">
    <w:p w:rsidR="00CF7730" w:rsidRDefault="00CF7730">
      <w:pPr>
        <w:pStyle w:val="Funotentext"/>
      </w:pPr>
      <w:r>
        <w:rPr>
          <w:rStyle w:val="Funotenzeichen"/>
        </w:rPr>
        <w:footnoteRef/>
      </w:r>
      <w:r>
        <w:t xml:space="preserve"> Vgl. </w:t>
      </w:r>
      <w:r>
        <w:fldChar w:fldCharType="begin"/>
      </w:r>
      <w:r>
        <w:instrText>ADDIN CITAVI.PLACEHOLDER 2b170d11-a8c2-4339-9c80-046160457c70 PFBsYWNlaG9sZGVyPg0KICA8QWRkSW5WZXJzaW9uPjUuNi4wLjI8L0FkZEluVmVyc2lvbj4NCiAgPElkPjJiMTcwZDExLWE4YzItNDMzOS05YzgwLTA0NjE2MDQ1N2M3MDwvSWQ+DQogIDxFbnRyaWVzPg0KICAgIDxFbnRyeT4NCiAgICAgIDxBc3NvY2lhdGVXaXRoS25vd2xlZGdlSXRlbUlkPmY3NmUzYmE0LWY2ZTUtNDIwMi1iNzc3LTFjYzMyZDczYmI2NDwvQXNzb2NpYXRlV2l0aEtub3dsZWRnZUl0ZW1JZD4NCiAgICAgIDxJZD4zMGJjOTA2Mi0yNjRkLTQ0N2ItOGRhMS01MDk5Mjk2ODY5MDg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I8L1RleHQ+DQogICAgPC9UZXh0VW5pdD4NCiAgPC9UZXh0VW5pdHM+DQo8L1BsYWNlaG9sZGVyPg==</w:instrText>
      </w:r>
      <w:r>
        <w:fldChar w:fldCharType="separate"/>
      </w:r>
      <w:bookmarkStart w:id="170" w:name="_CTVP0012b170d11a8c243399c80046160457c70"/>
      <w:r w:rsidR="00770905">
        <w:t>Denker und Srecec, „</w:t>
      </w:r>
      <w:r w:rsidR="00770905" w:rsidRPr="00770905">
        <w:rPr>
          <w:i/>
        </w:rPr>
        <w:t>Versionsverwaltung mit Git,“</w:t>
      </w:r>
      <w:r w:rsidR="00770905" w:rsidRPr="00770905">
        <w:t xml:space="preserve"> (wie Anm. 1), S. 2</w:t>
      </w:r>
      <w:bookmarkEnd w:id="170"/>
      <w:r>
        <w:fldChar w:fldCharType="end"/>
      </w:r>
    </w:p>
  </w:footnote>
  <w:footnote w:id="66">
    <w:p w:rsidR="00CF7730" w:rsidRDefault="00CF7730">
      <w:pPr>
        <w:pStyle w:val="Funotentext"/>
      </w:pPr>
      <w:r>
        <w:rPr>
          <w:rStyle w:val="Funotenzeichen"/>
        </w:rPr>
        <w:footnoteRef/>
      </w:r>
      <w:r>
        <w:t xml:space="preserve"> Vgl. </w:t>
      </w:r>
      <w:r>
        <w:fldChar w:fldCharType="begin"/>
      </w:r>
      <w:r>
        <w:instrText>ADDIN CITAVI.PLACEHOLDER ada754cd-529c-45d1-bd4e-a2baf5fdcdbb 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E8L1RleHQ+DQogICAgPC9UZXh0VW5pdD4NCiAgPC9UZXh0VW5pdHM+DQo8L1BsYWNlaG9sZGVyPg==</w:instrText>
      </w:r>
      <w:r>
        <w:fldChar w:fldCharType="separate"/>
      </w:r>
      <w:bookmarkStart w:id="173" w:name="_CTVP001ada754cd529c45d1bd4ea2baf5fdcdbb"/>
      <w:r w:rsidR="00770905">
        <w:t>Vijayakumaran (wie Anm. 2), S. 51</w:t>
      </w:r>
      <w:bookmarkEnd w:id="173"/>
      <w:r>
        <w:fldChar w:fldCharType="end"/>
      </w:r>
    </w:p>
  </w:footnote>
  <w:footnote w:id="67">
    <w:p w:rsidR="00CF7730" w:rsidRDefault="00CF7730">
      <w:pPr>
        <w:pStyle w:val="Funotentext"/>
      </w:pPr>
      <w:r>
        <w:rPr>
          <w:rStyle w:val="Funotenzeichen"/>
        </w:rPr>
        <w:footnoteRef/>
      </w:r>
      <w:r>
        <w:t xml:space="preserve"> Vgl. </w:t>
      </w:r>
      <w:r>
        <w:fldChar w:fldCharType="begin"/>
      </w:r>
      <w:r>
        <w:instrText>ADDIN CITAVI.PLACEHOLDER 369f4c0b-e924-4796-ba76-64d95754f3ea PFBsYWNlaG9sZGVyPg0KICA8QWRkSW5WZXJzaW9uPjUuNi4wLjI8L0FkZEluVmVyc2lvbj4NCiAgPElkPjM2OWY0YzBiLWU5MjQtNDc5Ni1iYTc2LTY0ZDk1NzU0ZjNlYTwvSWQ+DQogIDxFbnRyaWVzPg0KICAgIDxFbnRyeT4NCiAgICAgIDxBc3NvY2lhdGVXaXRoS25vd2xlZGdlSXRlbUlkPmNjNDdiNzBjLThlMDItNDJhZS04NjAwLTFkZDYzZjhmMjFiNTwvQXNzb2NpYXRlV2l0aEtub3dsZWRnZUl0ZW1JZD4NCiAgICAgIDxJZD41ZWFmM2U3NS01ZjE1LTQ5MTQtOTM5Ny1jZWJkNjY0M2MzOG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74" w:name="_CTVP001369f4c0be9244796ba7664d95754f3ea"/>
      <w:r w:rsidR="00770905">
        <w:t>Chacon und Straub, „</w:t>
      </w:r>
      <w:r w:rsidR="00770905" w:rsidRPr="00770905">
        <w:rPr>
          <w:i/>
        </w:rPr>
        <w:t>Git - Book,“</w:t>
      </w:r>
      <w:r w:rsidR="00770905" w:rsidRPr="00770905">
        <w:t xml:space="preserve"> (wie Anm. 63)</w:t>
      </w:r>
      <w:bookmarkEnd w:id="174"/>
      <w:r>
        <w:fldChar w:fldCharType="end"/>
      </w:r>
    </w:p>
  </w:footnote>
  <w:footnote w:id="68">
    <w:p w:rsidR="00CF7730" w:rsidRDefault="00CF7730">
      <w:pPr>
        <w:pStyle w:val="Funotentext"/>
      </w:pPr>
      <w:r>
        <w:rPr>
          <w:rStyle w:val="Funotenzeichen"/>
        </w:rPr>
        <w:footnoteRef/>
      </w:r>
      <w:r>
        <w:t xml:space="preserve"> Vgl. </w:t>
      </w:r>
      <w:r>
        <w:fldChar w:fldCharType="begin"/>
      </w:r>
      <w:r>
        <w:instrText>ADDIN CITAVI.PLACEHOLDER d4426489-bcc6-4c50-a22f-4b714609cd40 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cmljIEEuIE1leWVyLCDigJ5HaXQ6IFZlcnRlaWx0ZSBWZXJzaW9uc3ZlcndhbHR1bmcs4oCcLCBTLiAxNOKAkzE3LiBHZXByw7xmdCBhbSA2LiBBcHJpbCAyMDE3LiBPbmxpbmU6IGh0dHA6Ly93d3cuaWtzLmtpdC5lZHUvZGl2ZXJzZXMvZ2l0dm9ydHJhZy8uPC9UZXh0Pg0KICAgIDwvVGV4dFVuaXQ+DQogIDwvVGV4dFVuaXRzPg0KPC9QbGFjZWhvbGRlcj4=</w:instrText>
      </w:r>
      <w:r>
        <w:fldChar w:fldCharType="separate"/>
      </w:r>
      <w:bookmarkStart w:id="176" w:name="_CTVP001d4426489bcc64c50a22f4b714609cd40"/>
      <w:r w:rsidR="00770905">
        <w:t>Eric A. Meyer, „Git: Verteilte Versionsverwaltung,“, S. 14–17. Geprüft am 6. April 2017. Online: http://www.iks.kit.edu/diverses/gitvortrag/.</w:t>
      </w:r>
      <w:bookmarkEnd w:id="176"/>
      <w:r>
        <w:fldChar w:fldCharType="end"/>
      </w:r>
    </w:p>
  </w:footnote>
  <w:footnote w:id="69">
    <w:p w:rsidR="00CF7730" w:rsidRDefault="00CF7730">
      <w:pPr>
        <w:pStyle w:val="Funotentext"/>
      </w:pPr>
      <w:r>
        <w:rPr>
          <w:rStyle w:val="Funotenzeichen"/>
        </w:rPr>
        <w:footnoteRef/>
      </w:r>
      <w:r>
        <w:t xml:space="preserve"> Vgl. </w:t>
      </w:r>
      <w:r>
        <w:fldChar w:fldCharType="begin"/>
      </w:r>
      <w:r>
        <w:instrText>ADDIN CITAVI.PLACEHOLDER 7357cb99-e987-4958-9da1-2aa7d6f49eda 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OeKAkzEw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bDvG50ZW4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SVQgJmFtcDsgU1ZO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jkpLCBTLiA54oCTMTA8L1RleHQ+DQogICAgPC9UZXh0VW5pdD4NCiAgPC9UZXh0VW5pdHM+DQo8L1BsYWNlaG9sZGVyPg==</w:instrText>
      </w:r>
      <w:r>
        <w:fldChar w:fldCharType="separate"/>
      </w:r>
      <w:bookmarkStart w:id="177" w:name="_CTVP0017357cb99e98749589da12aa7d6f49eda"/>
      <w:r w:rsidR="00770905">
        <w:t>Fünten, „</w:t>
      </w:r>
      <w:r w:rsidR="00770905" w:rsidRPr="00770905">
        <w:rPr>
          <w:i/>
        </w:rPr>
        <w:t>GIT &amp; SVN,“</w:t>
      </w:r>
      <w:r w:rsidR="00770905" w:rsidRPr="00770905">
        <w:t xml:space="preserve"> (wie Anm. 29), S. 9–10</w:t>
      </w:r>
      <w:bookmarkEnd w:id="177"/>
      <w:r>
        <w:fldChar w:fldCharType="end"/>
      </w:r>
    </w:p>
  </w:footnote>
  <w:footnote w:id="70">
    <w:p w:rsidR="00CF7730" w:rsidRDefault="00CF7730">
      <w:pPr>
        <w:pStyle w:val="Funotentext"/>
      </w:pPr>
      <w:r>
        <w:rPr>
          <w:rStyle w:val="Funotenzeichen"/>
        </w:rPr>
        <w:footnoteRef/>
      </w:r>
      <w:r>
        <w:t xml:space="preserve"> Vgl. </w:t>
      </w:r>
      <w:r>
        <w:fldChar w:fldCharType="begin"/>
      </w:r>
      <w:r>
        <w:instrText>ADDIN CITAVI.PLACEHOLDER d6fc29f5-f8fc-47c1-9e4b-0aec8a790fa4 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MTA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EwPC9UZXh0Pg0KICAgIDwvVGV4dFVuaXQ+DQogIDwvVGV4dFVuaXRzPg0KPC9QbGFjZWhvbGRlcj4=</w:instrText>
      </w:r>
      <w:r>
        <w:fldChar w:fldCharType="separate"/>
      </w:r>
      <w:bookmarkStart w:id="180" w:name="_CTVP001d6fc29f5f8fc47c19e4b0aec8a790fa4"/>
      <w:r w:rsidR="00770905">
        <w:t>Fünten, „</w:t>
      </w:r>
      <w:r w:rsidR="00770905" w:rsidRPr="00770905">
        <w:rPr>
          <w:i/>
        </w:rPr>
        <w:t>GIT &amp; SVN,“</w:t>
      </w:r>
      <w:r w:rsidR="00770905" w:rsidRPr="00770905">
        <w:t xml:space="preserve"> (wie Anm. 29), S. 10</w:t>
      </w:r>
      <w:bookmarkEnd w:id="180"/>
      <w:r>
        <w:fldChar w:fldCharType="end"/>
      </w:r>
    </w:p>
  </w:footnote>
  <w:footnote w:id="71">
    <w:p w:rsidR="00CF7730" w:rsidRDefault="00CF7730">
      <w:pPr>
        <w:pStyle w:val="Funotentext"/>
      </w:pPr>
      <w:r>
        <w:rPr>
          <w:rStyle w:val="Funotenzeichen"/>
        </w:rPr>
        <w:footnoteRef/>
      </w:r>
      <w:r>
        <w:t xml:space="preserve"> Vgl. </w:t>
      </w:r>
      <w:r>
        <w:fldChar w:fldCharType="begin"/>
      </w:r>
      <w:r>
        <w:instrText>ADDIN CITAVI.PLACEHOLDER 800f7cd8-5240-449c-ad66-bd62c1518d46 PFBsYWNlaG9sZGVyPg0KICA8QWRkSW5WZXJzaW9uPjUuNi4wLjI8L0FkZEluVmVyc2lvbj4NCiAgPElkPjgwMGY3Y2Q4LTUyNDAtNDQ5Yy1hZDY2LWJkNjJjMTUxOGQ0NjwvSWQ+DQogIDxFbnRyaWVzPg0KICAgIDxFbnRyeT4NCiAgICAgIDxBc3NvY2lhdGVXaXRoS25vd2xlZGdlSXRlbUlkPmIxNGQwMTE0LWVmNWUtNDAyNC05NWM4LTIyNTRhMDgzMGMzMTwvQXNzb2NpYXRlV2l0aEtub3dsZWRnZUl0ZW1JZD4NCiAgICAgIDxJZD5jOWFjNTIwOS0zZDdlLTQ2YWYtOWExYy1hMjdkODM4NjY4Mzc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81" w:name="_CTVP001800f7cd85240449cad66bd62c1518d46"/>
      <w:r w:rsidR="00770905">
        <w:t>Chacon und Straub, „</w:t>
      </w:r>
      <w:r w:rsidR="00770905" w:rsidRPr="00770905">
        <w:rPr>
          <w:i/>
        </w:rPr>
        <w:t>Git - Book,“</w:t>
      </w:r>
      <w:r w:rsidR="00770905" w:rsidRPr="00770905">
        <w:t xml:space="preserve"> (wie Anm. 63)</w:t>
      </w:r>
      <w:bookmarkEnd w:id="181"/>
      <w:r>
        <w:fldChar w:fldCharType="end"/>
      </w:r>
    </w:p>
  </w:footnote>
  <w:footnote w:id="72">
    <w:p w:rsidR="00CF7730" w:rsidRDefault="00CF7730">
      <w:pPr>
        <w:pStyle w:val="Funotentext"/>
      </w:pPr>
      <w:r>
        <w:rPr>
          <w:rStyle w:val="Funotenzeichen"/>
        </w:rPr>
        <w:footnoteRef/>
      </w:r>
      <w:r>
        <w:t xml:space="preserve"> Vgl. </w:t>
      </w:r>
      <w:r>
        <w:fldChar w:fldCharType="begin"/>
      </w:r>
      <w:r>
        <w:instrText>ADDIN CITAVI.PLACEHOLDER 867cda73-ce97-4af8-9f39-1ac139965a3a 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5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uKAkz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Vua2VyIHVuZCBTcmVjZWM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C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pLCBTLiAy4oCTMzwvVGV4dD4NCiAgICA8L1RleHRVbml0Pg0KICA8L1RleHRVbml0cz4NCjwvUGxhY2Vob2xkZXI+</w:instrText>
      </w:r>
      <w:r>
        <w:fldChar w:fldCharType="separate"/>
      </w:r>
      <w:bookmarkStart w:id="183" w:name="_CTVP001867cda73ce974af89f391ac139965a3a"/>
      <w:r w:rsidR="00770905">
        <w:t>Denker und Srecec, „</w:t>
      </w:r>
      <w:r w:rsidR="00770905" w:rsidRPr="00770905">
        <w:rPr>
          <w:i/>
        </w:rPr>
        <w:t>Versionsverwaltung mit Git,“</w:t>
      </w:r>
      <w:r w:rsidR="00770905" w:rsidRPr="00770905">
        <w:t xml:space="preserve"> (wie Anm. 1), S. 2–3</w:t>
      </w:r>
      <w:bookmarkEnd w:id="183"/>
      <w:r>
        <w:fldChar w:fldCharType="end"/>
      </w:r>
    </w:p>
  </w:footnote>
  <w:footnote w:id="73">
    <w:p w:rsidR="00CF7730" w:rsidRDefault="00CF7730">
      <w:pPr>
        <w:pStyle w:val="Funotentext"/>
      </w:pPr>
      <w:r>
        <w:rPr>
          <w:rStyle w:val="Funotenzeichen"/>
        </w:rPr>
        <w:footnoteRef/>
      </w:r>
      <w:r>
        <w:t xml:space="preserve"> Vgl. </w:t>
      </w:r>
      <w:r>
        <w:fldChar w:fldCharType="begin"/>
      </w:r>
      <w:r>
        <w:instrText>ADDIN CITAVI.PLACEHOLDER 12937b54-68ca-4cbe-9dd8-70f4cff94d27 PFBsYWNlaG9sZGVyPg0KICA8QWRkSW5WZXJzaW9uPjUuNi4wLjI8L0FkZEluVmVyc2lvbj4NCiAgPElkPjEyOTM3YjU0LTY4Y2EtNGNiZS05ZGQ4LTcwZjRjZmY5NGQyNzwvSWQ+DQogIDxFbnRyaWVzPg0KICAgIDxFbnRyeT4NCiAgICAgIDxBc3NvY2lhdGVXaXRoS25vd2xlZGdlSXRlbUlkPjQxMGYwMDY0LThmNzAtNGFiOS1hMGIxLTJmODMxNDY5OWIxYzwvQXNzb2NpYXRlV2l0aEtub3dsZWRnZUl0ZW1JZD4NCiAgICAgIDxJZD5iMjI2MzIyMC0yYjNjLTQ3NTItYmZiYS0wYzE0ZTVmOWQ2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M8L1RleHQ+DQogICAgPC9UZXh0VW5pdD4NCiAgPC9UZXh0VW5pdHM+DQo8L1BsYWNlaG9sZGVyPg==</w:instrText>
      </w:r>
      <w:r>
        <w:fldChar w:fldCharType="separate"/>
      </w:r>
      <w:bookmarkStart w:id="186" w:name="_CTVP00112937b5468ca4cbe9dd870f4cff94d27"/>
      <w:r w:rsidR="00770905">
        <w:t>Denker und Srecec, „</w:t>
      </w:r>
      <w:r w:rsidR="00770905" w:rsidRPr="00770905">
        <w:rPr>
          <w:i/>
        </w:rPr>
        <w:t>Versionsverwaltung mit Git,“</w:t>
      </w:r>
      <w:r w:rsidR="00770905" w:rsidRPr="00770905">
        <w:t xml:space="preserve"> (wie Anm. 1), S. 3</w:t>
      </w:r>
      <w:bookmarkEnd w:id="186"/>
      <w:r>
        <w:fldChar w:fldCharType="end"/>
      </w:r>
    </w:p>
  </w:footnote>
  <w:footnote w:id="74">
    <w:p w:rsidR="00CF7730" w:rsidRDefault="00CF7730">
      <w:pPr>
        <w:pStyle w:val="Funotentext"/>
      </w:pPr>
      <w:r>
        <w:rPr>
          <w:rStyle w:val="Funotenzeichen"/>
        </w:rPr>
        <w:footnoteRef/>
      </w:r>
      <w:r>
        <w:t xml:space="preserve"> Vgl. </w:t>
      </w:r>
      <w:r>
        <w:fldChar w:fldCharType="begin"/>
      </w:r>
      <w:r>
        <w:instrText>ADDIN CITAVI.PLACEHOLDER 14418eb5-018d-438b-ad53-ee88089ee23a 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hbGVudGluIEhhZW5lbCB1bmQgSnVsaXVzIFBsZW56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2l0LiBWZXJ0ZWlsdGUgVmVyc2lvbnN2ZXJ3YWx0dW5nIGbDvHIgQ29kZSB1bmQgRG9rdW1lbnRl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Qcm9mZXNzaW9uYWwgcmVmZXJlbmNlOyBNw7xuY2hlbjogT3BlbiBTb3VyY2UgUHJlc3MsIDIwMTEpLCBTLiAzNDwvVGV4dD4NCiAgICA8L1RleHRVbml0Pg0KICA8L1RleHRVbml0cz4NCjwvUGxhY2Vob2xkZXI+</w:instrText>
      </w:r>
      <w:r>
        <w:fldChar w:fldCharType="separate"/>
      </w:r>
      <w:bookmarkStart w:id="188" w:name="_CTVP00114418eb5018d438bad53ee88089ee23a"/>
      <w:r w:rsidR="00770905">
        <w:t xml:space="preserve">Valentin Haenel und Julius Plenz, </w:t>
      </w:r>
      <w:r w:rsidR="00770905" w:rsidRPr="00770905">
        <w:rPr>
          <w:i/>
        </w:rPr>
        <w:t>Git. Verteilte Versionsverwaltung für Code und Dokumente</w:t>
      </w:r>
      <w:r w:rsidR="00770905" w:rsidRPr="00770905">
        <w:t xml:space="preserve"> (Professional reference; München: Open Source Press, 2011), S. 34</w:t>
      </w:r>
      <w:bookmarkEnd w:id="188"/>
      <w:r>
        <w:fldChar w:fldCharType="end"/>
      </w:r>
    </w:p>
  </w:footnote>
  <w:footnote w:id="75">
    <w:p w:rsidR="00CF7730" w:rsidRDefault="00CF7730">
      <w:pPr>
        <w:pStyle w:val="Funotentext"/>
      </w:pPr>
      <w:r>
        <w:rPr>
          <w:rStyle w:val="Funotenzeichen"/>
        </w:rPr>
        <w:footnoteRef/>
      </w:r>
      <w:r>
        <w:t xml:space="preserve"> </w:t>
      </w:r>
      <w:r>
        <w:fldChar w:fldCharType="begin"/>
      </w:r>
      <w:r>
        <w:instrText>ADDIN CITAVI.PLACEHOLDER ac9dd355-aa09-4a9f-b001-b9c0b91e6acc PFBsYWNlaG9sZGVyPg0KICA8QWRkSW5WZXJzaW9uPjUuNi4wLjI8L0FkZEluVmVyc2lvbj4NCiAgPElkPmFjOWRkMzU1LWFhMDktNGE5Zi1iMDAxLWI5YzBiOTFlNmFjYzwvSWQ+DQogIDxFbnRyaWVzPg0KICAgIDxFbnRyeT4NCiAgICAgIDxBc3NvY2lhdGVXaXRoS25vd2xlZGdlSXRlbUlkPmQ1MDM3YTgyLTgxOWEtNGE3NS04MmNjLTRiMTdlZGExNDEwODwvQXNzb2NpYXRlV2l0aEtub3dsZWRnZUl0ZW1JZD4NCiAgICAgIDxJZD5kZDQwYzU5Yy00NWQ1LTRkMDMtYTJkYi05NWVlZWE2NTZlYTQ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E0NT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JlbsOpIFByZWnDn2VsIHVuZCBCasO4cm4gU3RhY2htYW5uLCBHaXQuIERlemVudHJhbGUgVmVyc2lvbnN2ZXJ3YWx0dW5nIGltIFRlYW0gOiBHcnVuZGxhZ2VuIHVuZCBXb3JrZmxvd3MgKEhlaWRlbGJlcmc6IGRwdW5rdC5WZXJsYWcsIDIwMTY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uw6kgUHJlacOfZWwgdW5kIEJqw7hybiBTdGFjaG1hbm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uIERlemVudHJhbGUgVmVyc2lvbnN2ZXJ3YWx0dW5nIGltIFRlYW0gOiBHcnVuZGxhZ2VuIHVuZCBXb3JrZmxvd3M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hlaWRlbGJlcmc6IGRwdW5rdC5WZXJsYWcsIDIwMTYpLCBTLiB2aWk8L1RleHQ+DQogICAgPC9UZXh0VW5pdD4NCiAgPC9UZXh0VW5pdHM+DQo8L1BsYWNlaG9sZGVyPg==</w:instrText>
      </w:r>
      <w:r>
        <w:fldChar w:fldCharType="separate"/>
      </w:r>
      <w:bookmarkStart w:id="193" w:name="_CTVP001ac9dd355aa094a9fb001b9c0b91e6acc"/>
      <w:r w:rsidR="00770905">
        <w:t xml:space="preserve">René Preißel und Bjørn Stachmann, </w:t>
      </w:r>
      <w:r w:rsidR="00770905" w:rsidRPr="00770905">
        <w:rPr>
          <w:i/>
        </w:rPr>
        <w:t>Git. Dezentrale Versionsverwaltung im Team : Grundlagen und Workflows</w:t>
      </w:r>
      <w:r w:rsidR="00770905" w:rsidRPr="00770905">
        <w:t xml:space="preserve"> (Heidelberg: dpunkt.Verlag, 2016), S. vii</w:t>
      </w:r>
      <w:bookmarkEnd w:id="193"/>
      <w:r>
        <w:fldChar w:fldCharType="end"/>
      </w:r>
    </w:p>
  </w:footnote>
  <w:footnote w:id="76">
    <w:p w:rsidR="00CF7730" w:rsidRDefault="00CF7730">
      <w:pPr>
        <w:pStyle w:val="Funotentext"/>
      </w:pPr>
      <w:r>
        <w:rPr>
          <w:rStyle w:val="Funotenzeichen"/>
        </w:rPr>
        <w:footnoteRef/>
      </w:r>
      <w:r>
        <w:t xml:space="preserve"> </w:t>
      </w:r>
      <w:r>
        <w:fldChar w:fldCharType="begin"/>
      </w:r>
      <w:r>
        <w:instrText>ADDIN CITAVI.PLACEHOLDER 1176c285-f17c-41b1-bdfc-486dd6e89171 PFBsYWNlaG9sZGVyPg0KICA8QWRkSW5WZXJzaW9uPjUuNi4wLjI8L0FkZEluVmVyc2lvbj4NCiAgPElkPjExNzZjMjg1LWYxN2MtNDFiMS1iZGZjLTQ4NmRkNmU4OTE3MTwvSWQ+DQogIDxFbnRyaWVzPg0KICAgIDxFbnRyeT4NCiAgICAgIDxBc3NvY2lhdGVXaXRoS25vd2xlZGdlSXRlbUlkPjg0MTI3MDFlLTkzODQtNGM5MC04NzlmLTcwNWZhNjBlMzE3MjwvQXNzb2NpYXRlV2l0aEtub3dsZWRnZUl0ZW1JZD4NCiAgICAgIDxJZD5mZjFhN2ZiZS03ZDIzLTRjNDUtYWRjMC1lZGZjZDQxMTY4MzU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U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UpLCBTLiB2aWk8L1RleHQ+DQogICAgPC9UZXh0VW5pdD4NCiAgPC9UZXh0VW5pdHM+DQo8L1BsYWNlaG9sZGVyPg==</w:instrText>
      </w:r>
      <w:r>
        <w:fldChar w:fldCharType="separate"/>
      </w:r>
      <w:bookmarkStart w:id="196" w:name="_CTVP0011176c285f17c41b1bdfc486dd6e89171"/>
      <w:r w:rsidR="00770905">
        <w:t>Preißel und Stachmann (wie Anm. 75), S. vii</w:t>
      </w:r>
      <w:bookmarkEnd w:id="196"/>
      <w:r>
        <w:fldChar w:fldCharType="end"/>
      </w:r>
    </w:p>
  </w:footnote>
  <w:footnote w:id="77">
    <w:p w:rsidR="00CF7730" w:rsidRDefault="00CF7730">
      <w:pPr>
        <w:pStyle w:val="Funotentext"/>
      </w:pPr>
      <w:r>
        <w:rPr>
          <w:rStyle w:val="Funotenzeichen"/>
        </w:rPr>
        <w:footnoteRef/>
      </w:r>
      <w:r>
        <w:t xml:space="preserve"> </w:t>
      </w:r>
      <w:r>
        <w:fldChar w:fldCharType="begin"/>
      </w:r>
      <w:r>
        <w:instrText>ADDIN CITAVI.PLACEHOLDER 0c81fe9f-a611-43a3-bd05-e95d7bb88f47 PFBsYWNlaG9sZGVyPg0KICA8QWRkSW5WZXJzaW9uPjUuNi4wLjI8L0FkZEluVmVyc2lvbj4NCiAgPElkPjBjODFmZTlmLWE2MTEtNDNhMy1iZDA1LWU5NWQ3YmI4OGY0NzwvSWQ+DQogIDxFbnRyaWVzPg0KICAgIDxFbnRyeT4NCiAgICAgIDxBc3NvY2lhdGVXaXRoS25vd2xlZGdlSXRlbUlkPmZlZThkMGU5LTYxMTItNDAyOS1iNjU4LThmMmM2ODhkMGYwMjwvQXNzb2NpYXRlV2l0aEtub3dsZWRnZUl0ZW1JZD4NCiAgICAgIDxJZD5jNjEwZjAzZi1iZmM4LTQ5MjktODA4NS1mNzQxMjZmMzVjN2Q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U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UpLCBTLiB2aWk8L1RleHQ+DQogICAgPC9UZXh0VW5pdD4NCiAgPC9UZXh0VW5pdHM+DQo8L1BsYWNlaG9sZGVyPg==</w:instrText>
      </w:r>
      <w:r>
        <w:fldChar w:fldCharType="separate"/>
      </w:r>
      <w:bookmarkStart w:id="199" w:name="_CTVP0010c81fe9fa61143a3bd05e95d7bb88f47"/>
      <w:r w:rsidR="00770905">
        <w:t>Preißel und Stachmann (wie Anm. 75), S. vii</w:t>
      </w:r>
      <w:bookmarkEnd w:id="199"/>
      <w:r>
        <w:fldChar w:fldCharType="end"/>
      </w:r>
    </w:p>
  </w:footnote>
  <w:footnote w:id="78">
    <w:p w:rsidR="00CF7730" w:rsidRDefault="00CF7730">
      <w:pPr>
        <w:pStyle w:val="Funotentext"/>
      </w:pPr>
      <w:r>
        <w:rPr>
          <w:rStyle w:val="Funotenzeichen"/>
        </w:rPr>
        <w:footnoteRef/>
      </w:r>
      <w:r>
        <w:t xml:space="preserve"> </w:t>
      </w:r>
      <w:r>
        <w:fldChar w:fldCharType="begin"/>
      </w:r>
      <w:r>
        <w:instrText>ADDIN CITAVI.PLACEHOLDER c0b3190c-7bb1-4c96-bba4-537edddea230 PFBsYWNlaG9sZGVyPg0KICA8QWRkSW5WZXJzaW9uPjUuNi4wLjI8L0FkZEluVmVyc2lvbj4NCiAgPElkPmMwYjMxOTBjLTdiYjEtNGM5Ni1iYmE0LTUzN2VkZGRlYTIzMDwvSWQ+DQogIDxFbnRyaWVzPg0KICAgIDxFbnRyeT4NCiAgICAgIDxBc3NvY2lhdGVXaXRoS25vd2xlZGdlSXRlbUlkPjQ4NmNhYjE5LTdiYzQtNGQyNS04ZDliLTUxMDZiNzgyYmJjNjwvQXNzb2NpYXRlV2l0aEtub3dsZWRnZUl0ZW1JZD4NCiAgICAgIDxJZD4yZWNiOWNjNS1iMGFhLTRkMTktODA3Ni1mZTRkNTkxNTQyYTk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U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UpLCBTLiB2aWk8L1RleHQ+DQogICAgPC9UZXh0VW5pdD4NCiAgPC9UZXh0VW5pdHM+DQo8L1BsYWNlaG9sZGVyPg==</w:instrText>
      </w:r>
      <w:r>
        <w:fldChar w:fldCharType="separate"/>
      </w:r>
      <w:bookmarkStart w:id="200" w:name="_CTVP001c0b3190c7bb14c96bba4537edddea230"/>
      <w:r w:rsidR="00770905">
        <w:t>Preißel und Stachmann (wie Anm. 75), S. vii</w:t>
      </w:r>
      <w:bookmarkEnd w:id="200"/>
      <w:r>
        <w:fldChar w:fldCharType="end"/>
      </w:r>
    </w:p>
  </w:footnote>
  <w:footnote w:id="79">
    <w:p w:rsidR="00CF7730" w:rsidRDefault="00CF7730">
      <w:pPr>
        <w:pStyle w:val="Funotentext"/>
      </w:pPr>
      <w:r>
        <w:rPr>
          <w:rStyle w:val="Funotenzeichen"/>
        </w:rPr>
        <w:footnoteRef/>
      </w:r>
      <w:r>
        <w:t xml:space="preserve"> </w:t>
      </w:r>
      <w:r>
        <w:fldChar w:fldCharType="begin"/>
      </w:r>
      <w:r>
        <w:instrText>ADDIN CITAVI.PLACEHOLDER c6f79203-95fb-492c-99f8-91aac7eea6d8 PFBsYWNlaG9sZGVyPg0KICA8QWRkSW5WZXJzaW9uPjUuNi4wLjI8L0FkZEluVmVyc2lvbj4NCiAgPElkPmM2Zjc5MjAzLTk1ZmItNDkyYy05OWY4LTkxYWFjN2VlYTZkODwvSWQ+DQogIDxFbnRyaWVzPg0KICAgIDxFbnRyeT4NCiAgICAgIDxBc3NvY2lhdGVXaXRoS25vd2xlZGdlSXRlbUlkPmFmMmI1OWRmLTdjNGItNGZhYi05ZGQxLWM3ZDNlODlmODMzODwvQXNzb2NpYXRlV2l0aEtub3dsZWRnZUl0ZW1JZD4NCiAgICAgIDxJZD5iNGU4NzA5NS1lYzRkLTQ0OWEtOTc0OS0wMzE0ODM2NGFmMGY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SksIFMuIHZpaWk8L1RleHQ+DQogICAgPC9UZXh0VW5pdD4NCiAgPC9UZXh0VW5pdHM+DQo8L1BsYWNlaG9sZGVyPg==</w:instrText>
      </w:r>
      <w:r>
        <w:fldChar w:fldCharType="separate"/>
      </w:r>
      <w:bookmarkStart w:id="201" w:name="_CTVP001c6f7920395fb492c99f891aac7eea6d8"/>
      <w:r w:rsidR="00770905">
        <w:t>Preißel und Stachmann (wie Anm. 75), S. viii</w:t>
      </w:r>
      <w:bookmarkEnd w:id="201"/>
      <w:r>
        <w:fldChar w:fldCharType="end"/>
      </w:r>
    </w:p>
  </w:footnote>
  <w:footnote w:id="80">
    <w:p w:rsidR="00CF7730" w:rsidRDefault="00CF7730">
      <w:pPr>
        <w:pStyle w:val="Funotentext"/>
      </w:pPr>
      <w:r>
        <w:rPr>
          <w:rStyle w:val="Funotenzeichen"/>
        </w:rPr>
        <w:footnoteRef/>
      </w:r>
      <w:r>
        <w:t xml:space="preserve"> </w:t>
      </w:r>
      <w:r>
        <w:fldChar w:fldCharType="begin"/>
      </w:r>
      <w:r>
        <w:instrText>ADDIN CITAVI.PLACEHOLDER 74f8785b-05d6-48eb-ba66-10bb0061350c PFBsYWNlaG9sZGVyPg0KICA8QWRkSW5WZXJzaW9uPjUuNi4wLjI8L0FkZEluVmVyc2lvbj4NCiAgPElkPjc0Zjg3ODViLTA1ZDYtNDhlYi1iYTY2LTEwYmIwMDYxMzUwYzwvSWQ+DQogIDxFbnRyaWVzPg0KICAgIDxFbnRyeT4NCiAgICAgIDxBc3NvY2lhdGVXaXRoS25vd2xlZGdlSXRlbUlkPmQxN2ZlYmEwLTQ3NzQtNDdlMC1iMWZkLTVjOTY1ZTM4MDMwNTwvQXNzb2NpYXRlV2l0aEtub3dsZWRnZUl0ZW1JZD4NCiAgICAgIDxJZD5lZGEyMzk1Yi1kZTgyLTRkYzgtYjI3MS1iNThjZWI3ZmYxN2E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SksIFMuIHZpaWk8L1RleHQ+DQogICAgPC9UZXh0VW5pdD4NCiAgPC9UZXh0VW5pdHM+DQo8L1BsYWNlaG9sZGVyPg==</w:instrText>
      </w:r>
      <w:r>
        <w:fldChar w:fldCharType="separate"/>
      </w:r>
      <w:bookmarkStart w:id="202" w:name="_CTVP00174f8785b05d648ebba6610bb0061350c"/>
      <w:r w:rsidR="00770905">
        <w:t>Preißel und Stachmann (wie Anm. 75), S. viii</w:t>
      </w:r>
      <w:bookmarkEnd w:id="202"/>
      <w:r>
        <w:fldChar w:fldCharType="end"/>
      </w:r>
    </w:p>
  </w:footnote>
  <w:footnote w:id="81">
    <w:p w:rsidR="00CF7730" w:rsidRDefault="00CF7730">
      <w:pPr>
        <w:pStyle w:val="Funotentext"/>
      </w:pPr>
      <w:r>
        <w:rPr>
          <w:rStyle w:val="Funotenzeichen"/>
        </w:rPr>
        <w:footnoteRef/>
      </w:r>
      <w:r>
        <w:t xml:space="preserve"> </w:t>
      </w:r>
      <w:r>
        <w:fldChar w:fldCharType="begin"/>
      </w:r>
      <w:r>
        <w:instrText>ADDIN CITAVI.PLACEHOLDER afc8ca57-2636-4fc5-b5dc-008b49201fd6 PFBsYWNlaG9sZGVyPg0KICA8QWRkSW5WZXJzaW9uPjUuNi4wLjI8L0FkZEluVmVyc2lvbj4NCiAgPElkPmFmYzhjYTU3LTI2MzYtNGZjNS1iNWRjLTAwOGI0OTIwMWZkNjwvSWQ+DQogIDxFbnRyaWVzPg0KICAgIDxFbnRyeT4NCiAgICAgIDxBc3NvY2lhdGVXaXRoS25vd2xlZGdlSXRlbUlkPjc4MDgwY2U4LTdlZGUtNGIxMi1hOTQ4LWMyODhkODExMGE1MzwvQXNzb2NpYXRlV2l0aEtub3dsZWRnZUl0ZW1JZD4NCiAgICAgIDxJZD42ZTIxOTY2ZS1lMmY3LTQyODktOGJlZS1mYjMwNDE1YWU3YTQ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SksIFMuIHZpaWk8L1RleHQ+DQogICAgPC9UZXh0VW5pdD4NCiAgPC9UZXh0VW5pdHM+DQo8L1BsYWNlaG9sZGVyPg==</w:instrText>
      </w:r>
      <w:r>
        <w:fldChar w:fldCharType="separate"/>
      </w:r>
      <w:bookmarkStart w:id="203" w:name="_CTVP001afc8ca5726364fc5b5dc008b49201fd6"/>
      <w:r w:rsidR="00770905">
        <w:t>Preißel und Stachmann (wie Anm. 75), S. viii</w:t>
      </w:r>
      <w:bookmarkEnd w:id="203"/>
      <w:r>
        <w:fldChar w:fldCharType="end"/>
      </w:r>
    </w:p>
  </w:footnote>
  <w:footnote w:id="82">
    <w:p w:rsidR="00CF7730" w:rsidRDefault="00CF7730">
      <w:pPr>
        <w:pStyle w:val="Funotentext"/>
      </w:pPr>
      <w:r>
        <w:rPr>
          <w:rStyle w:val="Funotenzeichen"/>
        </w:rPr>
        <w:footnoteRef/>
      </w:r>
      <w:r>
        <w:t xml:space="preserve"> Tabelle 1 Vgl. </w:t>
      </w:r>
      <w:proofErr w:type="spellStart"/>
      <w:r>
        <w:t>Haenel</w:t>
      </w:r>
      <w:proofErr w:type="spellEnd"/>
      <w:r>
        <w:t xml:space="preserve"> und </w:t>
      </w:r>
      <w:proofErr w:type="spellStart"/>
      <w:r>
        <w:t>Plenz</w:t>
      </w:r>
      <w:proofErr w:type="spellEnd"/>
      <w:r>
        <w:t xml:space="preserve"> (wie Anm. 74)., S. 19-21</w:t>
      </w:r>
    </w:p>
  </w:footnote>
  <w:footnote w:id="83">
    <w:p w:rsidR="00CF7730" w:rsidRDefault="00CF7730">
      <w:pPr>
        <w:pStyle w:val="Funotentext"/>
      </w:pPr>
      <w:r>
        <w:rPr>
          <w:rStyle w:val="Funotenzeichen"/>
        </w:rPr>
        <w:footnoteRef/>
      </w:r>
      <w:r>
        <w:t xml:space="preserve"> Vgl. </w:t>
      </w:r>
      <w:r>
        <w:fldChar w:fldCharType="begin"/>
      </w:r>
      <w:r>
        <w:instrText>ADDIN CITAVI.PLACEHOLDER f53a44ba-893e-4595-ba93-ba182ab20355 PFBsYWNlaG9sZGVyPg0KICA8QWRkSW5WZXJzaW9uPjUuNi4wLjI8L0FkZEluVmVyc2lvbj4NCiAgPElkPmY1M2E0NGJhLTg5M2UtNDU5NS1iYTkzLWJhMTgyYWIyMDM1NTwvSWQ+DQogIDxFbnRyaWVzPg0KICAgIDxFbnRyeT4NCiAgICAgIDxBc3NvY2lhdGVXaXRoS25vd2xlZGdlSXRlbUlkPjBhNWE2NjM4LTkwNjYtNDg3NS05NTg5LTgyYzU3ZTc5ZWM5MDwvQXNzb2NpYXRlV2l0aEtub3dsZWRnZUl0ZW1JZD4NCiAgICAgIDxJZD43YjQ3OTRmMC1kZjI1LTRhNzktYjg4Ni1lZDdmMDhlMzZmMzI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O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k8L1RleHQ+DQogICAgPC9UZXh0VW5pdD4NCiAgPC9UZXh0VW5pdHM+DQo8L1BsYWNlaG9sZGVyPg==</w:instrText>
      </w:r>
      <w:r>
        <w:fldChar w:fldCharType="separate"/>
      </w:r>
      <w:bookmarkStart w:id="209" w:name="_CTVP001f53a44ba893e4595ba93ba182ab20355"/>
      <w:r w:rsidR="00770905">
        <w:t>Vijayakumaran (wie Anm. 2), S. 59</w:t>
      </w:r>
      <w:bookmarkEnd w:id="209"/>
      <w:r>
        <w:fldChar w:fldCharType="end"/>
      </w:r>
    </w:p>
  </w:footnote>
  <w:footnote w:id="84">
    <w:p w:rsidR="00770905" w:rsidRDefault="00770905">
      <w:pPr>
        <w:pStyle w:val="Funotentext"/>
      </w:pPr>
      <w:r>
        <w:rPr>
          <w:rStyle w:val="Funotenzeichen"/>
        </w:rPr>
        <w:footnoteRef/>
      </w:r>
      <w:r>
        <w:t xml:space="preserve"> </w:t>
      </w:r>
      <w:r w:rsidR="00D71A25">
        <w:t xml:space="preserve">Vgl. </w:t>
      </w:r>
      <w:r>
        <w:fldChar w:fldCharType="begin"/>
      </w:r>
      <w:r>
        <w:instrText>ADDIN CITAVI.PLACEHOLDER 0502bdd4-c125-40ed-88f5-5a463ef4044b PFBsYWNlaG9sZGVyPg0KICA8QWRkSW5WZXJzaW9uPjUuNi4wLjI8L0FkZEluVmVyc2lvbj4NCiAgPElkPjA1MDJiZGQ0LWMxMjUtNDBlZC04OGY1LTVhNDYzZWY0MDQ0YjwvSWQ+DQogIDxFbnRyaWVzPg0KICAgIDxFbnRyeT4NCiAgICAgIDxBc3NvY2lhdGVXaXRoS25vd2xlZGdlSXRlbUlkPmRlYTc0Y2U1LTZiNDUtNGY2ZS1hYTM5LTZiNDk3YmQ2OTAxMjwvQXNzb2NpYXRlV2l0aEtub3dsZWRnZUl0ZW1JZD4NCiAgICAgIDxJZD5mMmYzY2RiYy02MTExLTRmNDItOWJlNC1kMmIxYTllMjliNW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Y2FlMDU0MzYtOGE5ZC00Yjc5LTljOGQtMzRhYzk2MDJlZmZmPC9SZWZlcmVuY2VJZD4NCiAgICAgIDxSYW5nZT4NCiAgICAgICAgPFN0YXJ0PjA8L1N0YXJ0Pg0KICAgICAgICA8TGVuZ3RoPjQx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UpLCBTLiA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1KSwgUy4gNTwvVGV4dD4NCiAgICA8L1RleHRVbml0Pg0KICA8L1RleHRVbml0cz4NCjwvUGxhY2Vob2xkZXI+</w:instrText>
      </w:r>
      <w:r>
        <w:fldChar w:fldCharType="separate"/>
      </w:r>
      <w:bookmarkStart w:id="210" w:name="_CTVP0010502bdd4c12540ed88f55a463ef4044b"/>
      <w:r>
        <w:t>Preißel und Stachmann (wie Anm. 75), S. 5</w:t>
      </w:r>
      <w:bookmarkEnd w:id="210"/>
      <w:r>
        <w:fldChar w:fldCharType="end"/>
      </w:r>
    </w:p>
  </w:footnote>
  <w:footnote w:id="85">
    <w:p w:rsidR="00CF7730" w:rsidRDefault="00CF7730" w:rsidP="003308B4">
      <w:pPr>
        <w:pStyle w:val="Funotentext"/>
      </w:pPr>
      <w:r>
        <w:rPr>
          <w:rStyle w:val="Funotenzeichen"/>
        </w:rPr>
        <w:footnoteRef/>
      </w:r>
      <w:r>
        <w:t xml:space="preserve"> Vgl. </w:t>
      </w:r>
      <w:r>
        <w:fldChar w:fldCharType="begin"/>
      </w:r>
      <w:r>
        <w:instrText>ADDIN CITAVI.PLACEHOLDER 58395293-3f29-4fc8-b6e7-b5ad2ff82529 PFBsYWNlaG9sZGVyPg0KICA8QWRkSW5WZXJzaW9uPjUuNi4wLjI8L0FkZEluVmVyc2lvbj4NCiAgPElkPjU4Mzk1MjkzLTNmMjktNGZjOC1iNmU3LWI1YWQyZmY4MjUyOTwvSWQ+DQogIDxFbnRyaWVzPg0KICAgIDxFbnRyeT4NCiAgICAgIDxBc3NvY2lhdGVXaXRoS25vd2xlZGdlSXRlbUlkPmVlODRlYTlkLTEyYTItNGQ1Yi1hNTcyLTk1MDMyMTFkMmI2MjwvQXNzb2NpYXRlV2l0aEtub3dsZWRnZUl0ZW1JZD4NCiAgICAgIDxJZD5jNDRjMTE1MC0xZGI4LTQ0ZjgtYTlhNi0zZTRiNDI2YzQ5ZWE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1KSwgUy4gNTk8L1RleHQ+DQogICAgPC9UZXh0VW5pdD4NCiAgPC9UZXh0VW5pdHM+DQo8L1BsYWNlaG9sZGVyPg==</w:instrText>
      </w:r>
      <w:r>
        <w:fldChar w:fldCharType="separate"/>
      </w:r>
      <w:bookmarkStart w:id="211" w:name="_CTVP001583952933f294fc8b6e7b5ad2ff82529"/>
      <w:r w:rsidR="00770905">
        <w:t>Preißel und Stachmann (wie Anm. 75), S. 59</w:t>
      </w:r>
      <w:bookmarkEnd w:id="211"/>
      <w:r>
        <w:fldChar w:fldCharType="end"/>
      </w:r>
    </w:p>
  </w:footnote>
  <w:footnote w:id="86">
    <w:p w:rsidR="00CF7730" w:rsidRDefault="00CF7730">
      <w:pPr>
        <w:pStyle w:val="Funotentext"/>
      </w:pPr>
      <w:r>
        <w:rPr>
          <w:rStyle w:val="Funotenzeichen"/>
        </w:rPr>
        <w:footnoteRef/>
      </w:r>
      <w:r>
        <w:t xml:space="preserve"> Vgl. </w:t>
      </w:r>
      <w:r>
        <w:fldChar w:fldCharType="begin"/>
      </w:r>
      <w:r>
        <w:instrText>ADDIN CITAVI.PLACEHOLDER b0fd3dcf-4509-4177-93ed-7e5e5d75103d PFBsYWNlaG9sZGVyPg0KICA8QWRkSW5WZXJzaW9uPjUuNi4wLjI8L0FkZEluVmVyc2lvbj4NCiAgPElkPmIwZmQzZGNmLTQ1MDktNDE3Ny05M2VkLTdlNWU1ZDc1MTAzZD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g5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N2ZW4gUmllZGVsLCBHaXQuIEt1cnogJmFtcDsgZ3V0IChPJ1JlaWxseXMgVGFzY2hlbmJpYmxpb3RoZWs7IEJlaWppbmc6IE8nUmVpbGx5LCAyMDEwKSwgUy4g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mVuIFJpZWRlbC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4gS3VyeiAmYW1wOyBnd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8nUmVpbGx5cyBUYXNjaGVuYmlibGlvdGhlazsgQmVpamluZzogTydSZWlsbHksIDIwMTApLCBTLiA3PC9UZXh0Pg0KICAgIDwvVGV4dFVuaXQ+DQogIDwvVGV4dFVuaXRzPg0KPC9QbGFjZWhvbGRlcj4=</w:instrText>
      </w:r>
      <w:r>
        <w:fldChar w:fldCharType="separate"/>
      </w:r>
      <w:bookmarkStart w:id="213" w:name="_CTVP001b0fd3dcf4509417793ed7e5e5d75103d"/>
      <w:r w:rsidR="00770905">
        <w:t xml:space="preserve">Sven Riedel, </w:t>
      </w:r>
      <w:r w:rsidR="00770905" w:rsidRPr="00770905">
        <w:rPr>
          <w:i/>
        </w:rPr>
        <w:t>Git. Kurz &amp; gut</w:t>
      </w:r>
      <w:r w:rsidR="00770905" w:rsidRPr="00770905">
        <w:t xml:space="preserve"> (O'Reillys Taschenbibliothek; Beijing: O'Reilly, 2010), S. 7</w:t>
      </w:r>
      <w:bookmarkEnd w:id="213"/>
      <w:r>
        <w:fldChar w:fldCharType="end"/>
      </w:r>
    </w:p>
  </w:footnote>
  <w:footnote w:id="87">
    <w:p w:rsidR="00CF7730" w:rsidRDefault="00CF7730">
      <w:pPr>
        <w:pStyle w:val="Funotentext"/>
      </w:pPr>
      <w:r>
        <w:rPr>
          <w:rStyle w:val="Funotenzeichen"/>
        </w:rPr>
        <w:footnoteRef/>
      </w:r>
      <w:r>
        <w:t xml:space="preserve"> Vgl. </w:t>
      </w:r>
      <w:r>
        <w:fldChar w:fldCharType="begin"/>
      </w:r>
      <w:r>
        <w:instrText>ADDIN CITAVI.PLACEHOLDER fc3f694a-a7e2-43db-9372-2f5ffbf4ce33 PFBsYWNlaG9sZGVyPg0KICA8QWRkSW5WZXJzaW9uPjUuNi4wLjI8L0FkZEluVmVyc2lvbj4NCiAgPElkPmZjM2Y2OTRhLWE3ZTItNDNkYi05MzcyLTJmNWZmYmY0Y2UzMz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214" w:name="_CTVP001fc3f694aa7e243db93722f5ffbf4ce33"/>
      <w:r w:rsidR="00770905">
        <w:t xml:space="preserve">Sujeevan Vijayakumaran, </w:t>
      </w:r>
      <w:r w:rsidR="00770905" w:rsidRPr="00770905">
        <w:rPr>
          <w:i/>
        </w:rPr>
        <w:t>Versionsverwaltung mit Git</w:t>
      </w:r>
      <w:r w:rsidR="00770905" w:rsidRPr="00770905">
        <w:t xml:space="preserve"> (Frechen: mitp, 2016), S. 14</w:t>
      </w:r>
      <w:bookmarkEnd w:id="214"/>
      <w:r>
        <w:fldChar w:fldCharType="end"/>
      </w:r>
    </w:p>
  </w:footnote>
  <w:footnote w:id="88">
    <w:p w:rsidR="00CF7730" w:rsidRDefault="00CF7730">
      <w:pPr>
        <w:pStyle w:val="Funotentext"/>
      </w:pPr>
      <w:r>
        <w:rPr>
          <w:rStyle w:val="Funotenzeichen"/>
        </w:rPr>
        <w:footnoteRef/>
      </w:r>
      <w:r>
        <w:t xml:space="preserve"> Vgl. </w:t>
      </w:r>
      <w:r>
        <w:fldChar w:fldCharType="begin"/>
      </w:r>
      <w:r w:rsidR="00BB6B3E">
        <w:instrText>ADDIN CITAVI.PLACEHOLDER c9633b49-7482-497a-9596-2e57c76cfa01 PFBsYWNlaG9sZGVyPg0KICA8QWRkSW5WZXJzaW9uPjUuNi4wLjI8L0FkZEluVmVyc2lvbj4NCiAgPElkPmM5NjMzYjQ5LTc0ODItNDk3YS05NTk2LTJlNTdjNzZjZmEwMT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JpZWRlbCAod2llIEFubS4gODY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pZWRlbCAod2llIEFubS4gODYpLCBTLiA3PC9UZXh0Pg0KICAgIDwvVGV4dFVuaXQ+DQogIDwvVGV4dFVuaXRzPg0KPC9QbGFjZWhvbGRlcj4=</w:instrText>
      </w:r>
      <w:r>
        <w:fldChar w:fldCharType="separate"/>
      </w:r>
      <w:bookmarkStart w:id="215" w:name="_CTVP001c9633b497482497a95962e57c76cfa01"/>
      <w:r w:rsidR="00BB6B3E">
        <w:t>Riedel (wie Anm. 86), S. 7</w:t>
      </w:r>
      <w:bookmarkEnd w:id="215"/>
      <w:r>
        <w:fldChar w:fldCharType="end"/>
      </w:r>
    </w:p>
  </w:footnote>
  <w:footnote w:id="89">
    <w:p w:rsidR="00CF7730" w:rsidRDefault="00CF7730" w:rsidP="005663F8">
      <w:pPr>
        <w:pStyle w:val="Funotentext"/>
      </w:pPr>
      <w:r>
        <w:rPr>
          <w:rStyle w:val="Funotenzeichen"/>
        </w:rPr>
        <w:footnoteRef/>
      </w:r>
      <w:r>
        <w:t xml:space="preserve"> Vgl. </w:t>
      </w:r>
      <w:r>
        <w:fldChar w:fldCharType="begin"/>
      </w:r>
      <w:r>
        <w:instrText>ADDIN CITAVI.PLACEHOLDER b35025f6-d046-4bf9-89d5-0965a8581a2c 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3NCksIFMuIDYx4oCTNj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zQpLCBTLiA2MeKAkzYyPC9UZXh0Pg0KICAgIDwvVGV4dFVuaXQ+DQogIDwvVGV4dFVuaXRzPg0KPC9QbGFjZWhvbGRlcj4=</w:instrText>
      </w:r>
      <w:r>
        <w:fldChar w:fldCharType="separate"/>
      </w:r>
      <w:bookmarkStart w:id="217" w:name="_CTVP001b35025f6d0464bf989d50965a8581a2c"/>
      <w:r w:rsidR="00770905">
        <w:t>Haenel und Plenz (wie Anm. 74), S. 61–62</w:t>
      </w:r>
      <w:bookmarkEnd w:id="217"/>
      <w:r>
        <w:fldChar w:fldCharType="end"/>
      </w:r>
    </w:p>
  </w:footnote>
  <w:footnote w:id="90">
    <w:p w:rsidR="00CF7730" w:rsidRDefault="00CF7730">
      <w:pPr>
        <w:pStyle w:val="Funotentext"/>
      </w:pPr>
      <w:r>
        <w:rPr>
          <w:rStyle w:val="Funotenzeichen"/>
        </w:rPr>
        <w:footnoteRef/>
      </w:r>
      <w:r>
        <w:t xml:space="preserve"> Vgl. </w:t>
      </w:r>
      <w:r>
        <w:fldChar w:fldCharType="begin"/>
      </w:r>
      <w:r>
        <w:instrText>ADDIN CITAVI.PLACEHOLDER dffd5786-3657-44b6-a45b-f4de68550b11 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3NCksIFMuIDYx4oCTNj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zQpLCBTLiA2MeKAkzYyPC9UZXh0Pg0KICAgIDwvVGV4dFVuaXQ+DQogIDwvVGV4dFVuaXRzPg0KPC9QbGFjZWhvbGRlcj4=</w:instrText>
      </w:r>
      <w:r>
        <w:fldChar w:fldCharType="separate"/>
      </w:r>
      <w:bookmarkStart w:id="219" w:name="_CTVP001dffd5786365744b6a45bf4de68550b11"/>
      <w:r w:rsidR="00770905">
        <w:t>Haenel und Plenz (wie Anm. 74), S. 61–62</w:t>
      </w:r>
      <w:bookmarkEnd w:id="219"/>
      <w:r>
        <w:fldChar w:fldCharType="end"/>
      </w:r>
    </w:p>
  </w:footnote>
  <w:footnote w:id="91">
    <w:p w:rsidR="00CF7730" w:rsidRDefault="00CF7730">
      <w:pPr>
        <w:pStyle w:val="Funotentext"/>
      </w:pPr>
      <w:r>
        <w:rPr>
          <w:rStyle w:val="Funotenzeichen"/>
        </w:rPr>
        <w:footnoteRef/>
      </w:r>
      <w:r w:rsidRPr="006C67EE">
        <w:t xml:space="preserve"> Vgl. </w:t>
      </w:r>
      <w:r>
        <w:fldChar w:fldCharType="begin"/>
      </w:r>
      <w:r w:rsidRPr="006C67EE">
        <w:instrText>ADDIN CITAVI.PLACEHOLDER da621431-8876-43d1-9ff9-c5d4181e4333 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bmNlbnQgRHJpZXNzZW4sIOKAnkEgc3VjY2Vzc2Z1bCBHaXQgYnJhbmNoaW5nIG1vZGVsLOKAnC4gR2VwcsO8ZnQgYW0gOC4gSnVuaSAyMDE3LiBPbmxpbmU6IGh0dHA6Ly9udmllLmNvbS9wb3N0cy9hLXN1Y2Nlc3NmdWwtZ2l0LWJyYW5jaGluZy1tb2RlbC8uPC9UZXh0Pg0KICAgIDwvVGV4dFVuaXQ+DQogIDwvVGV4dFVuaXRzPg0KPC9QbGFjZWhvbGRlcj4=</w:instrText>
      </w:r>
      <w:r>
        <w:fldChar w:fldCharType="separate"/>
      </w:r>
      <w:bookmarkStart w:id="222" w:name="_CTVP001da621431887643d19ff9c5d4181e4333"/>
      <w:r w:rsidR="00770905">
        <w:t>Vincent Driessen, „A successful Git branching model,“. Geprüft am 8. Juni 2017. Onl</w:t>
      </w:r>
      <w:r w:rsidR="00770905">
        <w:t>i</w:t>
      </w:r>
      <w:r w:rsidR="00770905">
        <w:t>ne: http://nvie.com/posts/a-successful-git-branching-model/.</w:t>
      </w:r>
      <w:bookmarkEnd w:id="222"/>
      <w:r>
        <w:fldChar w:fldCharType="end"/>
      </w:r>
    </w:p>
  </w:footnote>
  <w:footnote w:id="92">
    <w:p w:rsidR="00CF7730" w:rsidRDefault="00CF7730">
      <w:pPr>
        <w:pStyle w:val="Funotentext"/>
      </w:pPr>
      <w:r>
        <w:rPr>
          <w:rStyle w:val="Funotenzeichen"/>
        </w:rPr>
        <w:footnoteRef/>
      </w:r>
      <w:r>
        <w:t xml:space="preserve"> Vgl. </w:t>
      </w:r>
      <w:r>
        <w:fldChar w:fldCharType="begin"/>
      </w:r>
      <w:r w:rsidR="00BB6B3E">
        <w:instrText>ADDIN CITAVI.PLACEHOLDER 7c45a069-e8fe-4c75-9f62-6a9b6a312b3d PFBsYWNlaG9sZGVyPg0KICA8QWRkSW5WZXJzaW9uPjUuNi4wLjI8L0FkZEluVmVyc2lvbj4NCiAgPElkPjdjNDVhMDY5LWU4ZmUtNGM3NS05ZjYyLTZhOWI2YTMxMmIzZDwvSWQ+DQogIDxFbnRyaWVzPg0KICAgIDxFbnRyeT4NCiAgICAgIDxBc3NvY2lhdGVXaXRoS25vd2xlZGdlSXRlbUlkPmZkYmU1YTI1LTZhMmYtNDIxNy05ZGYwLTk5ZWViYWUwZDYwYzwvQXNzb2NpYXRlV2l0aEtub3dsZWRnZUl0ZW1JZD4NCiAgICAgIDxJZD5iMDMzZjQ5YS0zNzZiLTQ1OTQtYWU3NS0wMDczYWM3YzM5Y2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25" w:name="_CTVP0017c45a069e8fe4c759f626a9b6a312b3d"/>
      <w:r w:rsidR="00BB6B3E">
        <w:t>Driessen, „</w:t>
      </w:r>
      <w:r w:rsidR="00BB6B3E" w:rsidRPr="00BB6B3E">
        <w:rPr>
          <w:i/>
        </w:rPr>
        <w:t>A successful Git branching model,“</w:t>
      </w:r>
      <w:r w:rsidR="00BB6B3E" w:rsidRPr="00BB6B3E">
        <w:t xml:space="preserve"> (wie Anm. 91)</w:t>
      </w:r>
      <w:bookmarkEnd w:id="225"/>
      <w:r>
        <w:fldChar w:fldCharType="end"/>
      </w:r>
    </w:p>
  </w:footnote>
  <w:footnote w:id="93">
    <w:p w:rsidR="00CF7730" w:rsidRPr="006C67EE" w:rsidRDefault="00CF7730">
      <w:pPr>
        <w:pStyle w:val="Funotentext"/>
        <w:rPr>
          <w:lang w:val="en-US"/>
        </w:rPr>
      </w:pPr>
      <w:r>
        <w:rPr>
          <w:rStyle w:val="Funotenzeichen"/>
        </w:rPr>
        <w:footnoteRef/>
      </w:r>
      <w:r>
        <w:t xml:space="preserve"> Vgl. </w:t>
      </w:r>
      <w:r>
        <w:fldChar w:fldCharType="begin"/>
      </w:r>
      <w:r w:rsidR="00BB6B3E">
        <w:instrText>ADDIN CITAVI.PLACEHOLDER 254d8ad1-a105-46e8-8630-828466c89593 PFBsYWNlaG9sZGVyPg0KICA8QWRkSW5WZXJzaW9uPjUuNi4wLjI8L0FkZEluVmVyc2lvbj4NCiAgPElkPjI1NGQ4YWQxLWExMDUtNDZlOC04NjMwLTgyODQ2NmM4OTU5MzwvSWQ+DQogIDxFbnRyaWVzPg0KICAgIDxFbnRyeT4NCiAgICAgIDxBc3NvY2lhdGVXaXRoS25vd2xlZGdlSXRlbUlkPmIxMjIzNjBkLTFjYjQtNDFmMy1iZGQwLTAzNWUxOWJmMWRiMjwvQXNzb2NpYXRlV2l0aEtub3dsZWRnZUl0ZW1JZD4NCiAgICAgIDxJZD4zY2JhMjA4OS0yZTliLTQ3ZmQtYWJiMC01Zjg0YjRjMGM0MW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27" w:name="_CTVP001254d8ad1a10546e88630828466c89593"/>
      <w:r w:rsidR="00BB6B3E">
        <w:t>Driessen, „</w:t>
      </w:r>
      <w:r w:rsidR="00BB6B3E" w:rsidRPr="00BB6B3E">
        <w:rPr>
          <w:i/>
        </w:rPr>
        <w:t>A successful Git branching model,“</w:t>
      </w:r>
      <w:r w:rsidR="00BB6B3E" w:rsidRPr="00BB6B3E">
        <w:t xml:space="preserve"> (wie Anm. 91)</w:t>
      </w:r>
      <w:bookmarkEnd w:id="227"/>
      <w:r>
        <w:fldChar w:fldCharType="end"/>
      </w:r>
    </w:p>
  </w:footnote>
  <w:footnote w:id="94">
    <w:p w:rsidR="00CF7730" w:rsidRPr="006C67EE" w:rsidRDefault="00CF7730">
      <w:pPr>
        <w:pStyle w:val="Funotentext"/>
        <w:rPr>
          <w:lang w:val="en-US"/>
        </w:rPr>
      </w:pPr>
      <w:r>
        <w:rPr>
          <w:rStyle w:val="Funotenzeichen"/>
        </w:rPr>
        <w:footnoteRef/>
      </w:r>
      <w:r w:rsidRPr="006C67EE">
        <w:rPr>
          <w:lang w:val="en-US"/>
        </w:rPr>
        <w:t xml:space="preserve"> </w:t>
      </w:r>
      <w:proofErr w:type="spellStart"/>
      <w:r>
        <w:rPr>
          <w:lang w:val="en-US"/>
        </w:rPr>
        <w:t>Vgl</w:t>
      </w:r>
      <w:proofErr w:type="spellEnd"/>
      <w:r>
        <w:rPr>
          <w:lang w:val="en-US"/>
        </w:rPr>
        <w:t xml:space="preserve">. </w:t>
      </w:r>
      <w:r>
        <w:fldChar w:fldCharType="begin"/>
      </w:r>
      <w:r w:rsidR="00BB6B3E">
        <w:rPr>
          <w:lang w:val="en-US"/>
        </w:rPr>
        <w:instrText>ADDIN CITAVI.PLACEHOLDER d3de32cb-b5c9-4d94-ae89-376d0ad2eea5 PFBsYWNlaG9sZGVyPg0KICA8QWRkSW5WZXJzaW9uPjUuNi4wLjI8L0FkZEluVmVyc2lvbj4NCiAgPElkPmQzZGUzMmNiLWI1YzktNGQ5NC1hZTg5LTM3NmQwYWQyZWVhNTwvSWQ+DQogIDxFbnRyaWVzPg0KICAgIDxFbnRyeT4NCiAgICAgIDxBc3NvY2lhdGVXaXRoS25vd2xlZGdlSXRlbUlkPjlkYjcyYzVkLTExNmEtNDY3MC1iOTg5LWI5YzRmZDFiMWU4NzwvQXNzb2NpYXRlV2l0aEtub3dsZWRnZUl0ZW1JZD4NCiAgICAgIDxJZD5lOTJlOGNlOC1hODQ2LTRjNDktOTEwOC03MmJhNzRiOWVhNzI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30" w:name="_CTVP001d3de32cbb5c94d94ae89376d0ad2eea5"/>
      <w:r w:rsidR="00BB6B3E" w:rsidRPr="00BB6B3E">
        <w:rPr>
          <w:lang w:val="en-US"/>
        </w:rPr>
        <w:t>Driessen, „</w:t>
      </w:r>
      <w:r w:rsidR="00BB6B3E" w:rsidRPr="00BB6B3E">
        <w:rPr>
          <w:i/>
          <w:lang w:val="en-US"/>
        </w:rPr>
        <w:t>A successful Git branching model,“</w:t>
      </w:r>
      <w:r w:rsidR="00BB6B3E" w:rsidRPr="00BB6B3E">
        <w:rPr>
          <w:lang w:val="en-US"/>
        </w:rPr>
        <w:t xml:space="preserve"> (wie Anm. 91)</w:t>
      </w:r>
      <w:bookmarkEnd w:id="230"/>
      <w:r>
        <w:fldChar w:fldCharType="end"/>
      </w:r>
    </w:p>
  </w:footnote>
  <w:footnote w:id="95">
    <w:p w:rsidR="00C3668C" w:rsidRDefault="00C3668C">
      <w:pPr>
        <w:pStyle w:val="Funotentext"/>
      </w:pPr>
      <w:r>
        <w:rPr>
          <w:rStyle w:val="Funotenzeichen"/>
        </w:rPr>
        <w:footnoteRef/>
      </w:r>
      <w:r>
        <w:t xml:space="preserve"> Vgl. </w:t>
      </w:r>
      <w:r>
        <w:fldChar w:fldCharType="begin"/>
      </w:r>
      <w:r>
        <w:instrText>ADDIN CITAVI.PLACEHOLDER 0b1300aa-19a5-40aa-9931-d1beff9c07d8 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MTY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1KSwgUy4gMTYyPC9UZXh0Pg0KICAgIDwvVGV4dFVuaXQ+DQogIDwvVGV4dFVuaXRzPg0KPC9QbGFjZWhvbGRlcj4=</w:instrText>
      </w:r>
      <w:r>
        <w:fldChar w:fldCharType="separate"/>
      </w:r>
      <w:bookmarkStart w:id="232" w:name="_CTVP0010b1300aa19a540aa9931d1beff9c07d8"/>
      <w:r>
        <w:t>Preißel und Stachmann (wie Anm. 75), S. 162</w:t>
      </w:r>
      <w:bookmarkEnd w:id="232"/>
      <w:r>
        <w:fldChar w:fldCharType="end"/>
      </w:r>
    </w:p>
  </w:footnote>
  <w:footnote w:id="96">
    <w:p w:rsidR="00BB6B3E" w:rsidRDefault="00BB6B3E">
      <w:pPr>
        <w:pStyle w:val="Funotentext"/>
      </w:pPr>
      <w:r>
        <w:rPr>
          <w:rStyle w:val="Funotenzeichen"/>
        </w:rPr>
        <w:footnoteRef/>
      </w:r>
      <w:r>
        <w:t xml:space="preserve"> </w:t>
      </w:r>
      <w:r>
        <w:fldChar w:fldCharType="begin"/>
      </w:r>
      <w:r>
        <w:instrText>ADDIN CITAVI.PLACEHOLDER 07857fd9-07ad-490d-80f6-1c8a579ec105 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MTY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1KSwgUy4gMTY0PC9UZXh0Pg0KICAgIDwvVGV4dFVuaXQ+DQogIDwvVGV4dFVuaXRzPg0KPC9QbGFjZWhvbGRlcj4=</w:instrText>
      </w:r>
      <w:r>
        <w:fldChar w:fldCharType="separate"/>
      </w:r>
      <w:bookmarkStart w:id="234" w:name="_CTVP00107857fd907ad490d80f61c8a579ec105"/>
      <w:r>
        <w:t>Preißel und Stachmann (wie Anm. 75), S. 164</w:t>
      </w:r>
      <w:bookmarkEnd w:id="234"/>
      <w:r>
        <w:fldChar w:fldCharType="end"/>
      </w:r>
    </w:p>
  </w:footnote>
  <w:footnote w:id="97">
    <w:p w:rsidR="00CF7730" w:rsidRPr="00BB6B3E" w:rsidRDefault="00CF7730">
      <w:pPr>
        <w:pStyle w:val="Funotentext"/>
      </w:pPr>
      <w:r>
        <w:rPr>
          <w:rStyle w:val="Funotenzeichen"/>
        </w:rPr>
        <w:footnoteRef/>
      </w:r>
      <w:r w:rsidRPr="00BB6B3E">
        <w:t xml:space="preserve"> Vgl. </w:t>
      </w:r>
      <w:r>
        <w:fldChar w:fldCharType="begin"/>
      </w:r>
      <w:r w:rsidR="00BB6B3E">
        <w:instrText>ADDIN CITAVI.PLACEHOLDER 402007d9-6b05-48b1-b946-2f9bd628b22b PFBsYWNlaG9sZGVyPg0KICA8QWRkSW5WZXJzaW9uPjUuNi4wLjI8L0FkZEluVmVyc2lvbj4NCiAgPElkPjQwMjAwN2Q5LTZiMDUtNDhiMS1iOTQ2LTJmOWJkNjI4YjIyYjwvSWQ+DQogIDxFbnRyaWVzPg0KICAgIDxFbnRyeT4NCiAgICAgIDxBc3NvY2lhdGVXaXRoS25vd2xlZGdlSXRlbUlkPmRjZmE5YTRkLTJiOTgtNDgwNi04MGE1LTg3NGVmZWU5Mzk2MDwvQXNzb2NpYXRlV2l0aEtub3dsZWRnZUl0ZW1JZD4NCiAgICAgIDxJZD5kZWMxNTEzMC1iNjY5LTRiZTItOTY5Ny1hMDc3ODE4NDNlNjA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36" w:name="_CTVP001402007d96b0548b1b9462f9bd628b22b"/>
      <w:r w:rsidR="00BB6B3E">
        <w:t>Driessen, „</w:t>
      </w:r>
      <w:r w:rsidR="00BB6B3E" w:rsidRPr="00BB6B3E">
        <w:rPr>
          <w:i/>
        </w:rPr>
        <w:t>A successful Git branching model,“</w:t>
      </w:r>
      <w:r w:rsidR="00BB6B3E" w:rsidRPr="00BB6B3E">
        <w:t xml:space="preserve"> (wie Anm. 91)</w:t>
      </w:r>
      <w:bookmarkEnd w:id="236"/>
      <w:r>
        <w:fldChar w:fldCharType="end"/>
      </w:r>
    </w:p>
  </w:footnote>
  <w:footnote w:id="98">
    <w:p w:rsidR="00E85DE7" w:rsidRDefault="00E85DE7">
      <w:pPr>
        <w:pStyle w:val="Funotentext"/>
      </w:pPr>
      <w:r>
        <w:rPr>
          <w:rStyle w:val="Funotenzeichen"/>
        </w:rPr>
        <w:footnoteRef/>
      </w:r>
      <w:r>
        <w:t xml:space="preserve"> Vgl. </w:t>
      </w:r>
      <w:r>
        <w:fldChar w:fldCharType="begin"/>
      </w:r>
      <w:r>
        <w:instrText>ADDIN CITAVI.PLACEHOLDER ef6c4ad4-c36c-4e62-a061-d41e6217dc2f 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1KSwgUy4gMTY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1KSwgUy4gMTY1PC9UZXh0Pg0KICAgIDwvVGV4dFVuaXQ+DQogIDwvVGV4dFVuaXRzPg0KPC9QbGFjZWhvbGRlcj4=</w:instrText>
      </w:r>
      <w:r>
        <w:fldChar w:fldCharType="separate"/>
      </w:r>
      <w:bookmarkStart w:id="238" w:name="_CTVP001ef6c4ad4c36c4e62a061d41e6217dc2f"/>
      <w:r>
        <w:t>Preißel und Stachmann (wie Anm. 75), S. 165</w:t>
      </w:r>
      <w:bookmarkEnd w:id="238"/>
      <w:r>
        <w:fldChar w:fldCharType="end"/>
      </w:r>
    </w:p>
  </w:footnote>
  <w:footnote w:id="99">
    <w:p w:rsidR="00CF7730" w:rsidRPr="00E85DE7" w:rsidRDefault="00CF7730">
      <w:pPr>
        <w:pStyle w:val="Funotentext"/>
      </w:pPr>
      <w:r>
        <w:rPr>
          <w:rStyle w:val="Funotenzeichen"/>
        </w:rPr>
        <w:footnoteRef/>
      </w:r>
      <w:r w:rsidRPr="00BB6B3E">
        <w:t xml:space="preserve"> Vgl. </w:t>
      </w:r>
      <w:r>
        <w:fldChar w:fldCharType="begin"/>
      </w:r>
      <w:r w:rsidR="00BB6B3E">
        <w:instrText>ADDIN CITAVI.PLACEHOLDER d2f8e674-ce68-4ac3-991f-0dbbc2139e1a PFBsYWNlaG9sZGVyPg0KICA8QWRkSW5WZXJzaW9uPjUuNi4wLjI8L0FkZEluVmVyc2lvbj4NCiAgPElkPmQyZjhlNjc0LWNlNjgtNGFjMy05OTFmLTBkYmJjMjEzOWUxYTwvSWQ+DQogIDxFbnRyaWVzPg0KICAgIDxFbnRyeT4NCiAgICAgIDxBc3NvY2lhdGVXaXRoS25vd2xlZGdlSXRlbUlkPjc0Zjg3ZTJiLTBlMmEtNDIyYS1hMGY3LWUyNDY1OWNlN2RlMTwvQXNzb2NpYXRlV2l0aEtub3dsZWRnZUl0ZW1JZD4NCiAgICAgIDxJZD43MjBjNWI0Mi1lNjdlLTQ4N2QtOTZlZi05Njc5MWZkMThjZT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41" w:name="_CTVP001d2f8e674ce684ac3991f0dbbc2139e1a"/>
      <w:r w:rsidR="00BB6B3E">
        <w:t>Driessen, „</w:t>
      </w:r>
      <w:r w:rsidR="00BB6B3E" w:rsidRPr="00BB6B3E">
        <w:rPr>
          <w:i/>
        </w:rPr>
        <w:t>A successful Git branching model,“</w:t>
      </w:r>
      <w:r w:rsidR="00BB6B3E" w:rsidRPr="00BB6B3E">
        <w:t xml:space="preserve"> (wie Anm. 91)</w:t>
      </w:r>
      <w:bookmarkEnd w:id="241"/>
      <w:r>
        <w:fldChar w:fldCharType="end"/>
      </w:r>
    </w:p>
  </w:footnote>
  <w:footnote w:id="100">
    <w:p w:rsidR="00CF7730" w:rsidRPr="00813D3A" w:rsidRDefault="00CF7730">
      <w:pPr>
        <w:pStyle w:val="Funotentext"/>
        <w:rPr>
          <w:lang w:val="en-US"/>
        </w:rPr>
      </w:pPr>
      <w:r>
        <w:rPr>
          <w:rStyle w:val="Funotenzeichen"/>
        </w:rPr>
        <w:footnoteRef/>
      </w:r>
      <w:r w:rsidRPr="00E85DE7">
        <w:t xml:space="preserve"> Vgl. </w:t>
      </w:r>
      <w:r>
        <w:fldChar w:fldCharType="begin"/>
      </w:r>
      <w:r w:rsidR="00BB6B3E" w:rsidRPr="00E85DE7">
        <w:instrText>ADDIN CITAVI.PLACEHOLDER ed234cf4-019b-4407-8584-86821119c435 PFBsYWNlaG9sZGVyPg0KICA8QWRkSW5WZXJzaW9uPjUuNi4wLjI8L0FkZEluVmVyc2lvbj4NCiAgPElkPmVkMjM0Y2Y0LTAxOWItNDQwNy04NTg0LTg2ODIxMTE5YzQzNTwvSWQ+DQogIDxFbnRyaWVzPg0KICAgIDxFbnRyeT4NCiAgICAgIDxBc3NvY2lhdGVXaXRoS25vd2xlZGdlSXRlbUlkPjZhODdiYjQ3LTJhOGMtNDM5NS1hYjY1LWUzYTNmYWUzYjQ0YjwvQXNzb2NpYXRlV2l0aEtub3dsZWRnZUl0ZW1JZD4NCiAgICAgIDxJZD5lZjliNTA1Zi05NWM5LTQ2OGUtYTQ2Ni0yZjcxNjc1NzFmOG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instrText>
      </w:r>
      <w:r w:rsidR="00BB6B3E">
        <w:rPr>
          <w:lang w:val="en-US"/>
        </w:rPr>
        <w:instrText>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43" w:name="_CTVP001ed234cf4019b4407858486821119c435"/>
      <w:r w:rsidR="00BB6B3E" w:rsidRPr="00BB6B3E">
        <w:rPr>
          <w:lang w:val="en-US"/>
        </w:rPr>
        <w:t>Driessen, „</w:t>
      </w:r>
      <w:r w:rsidR="00BB6B3E" w:rsidRPr="00BB6B3E">
        <w:rPr>
          <w:i/>
          <w:lang w:val="en-US"/>
        </w:rPr>
        <w:t>A successful Git branching model,“</w:t>
      </w:r>
      <w:r w:rsidR="00BB6B3E" w:rsidRPr="00BB6B3E">
        <w:rPr>
          <w:lang w:val="en-US"/>
        </w:rPr>
        <w:t xml:space="preserve"> (wie Anm. 91)</w:t>
      </w:r>
      <w:bookmarkEnd w:id="243"/>
      <w:r>
        <w:fldChar w:fldCharType="end"/>
      </w:r>
    </w:p>
  </w:footnote>
  <w:footnote w:id="101">
    <w:p w:rsidR="00CF7730" w:rsidRPr="00BE6DA4" w:rsidRDefault="00CF7730">
      <w:pPr>
        <w:pStyle w:val="Funotentext"/>
        <w:rPr>
          <w:lang w:val="en-US"/>
        </w:rPr>
      </w:pPr>
      <w:r>
        <w:rPr>
          <w:rStyle w:val="Funotenzeichen"/>
        </w:rPr>
        <w:footnoteRef/>
      </w:r>
      <w:r w:rsidRPr="00BE6DA4">
        <w:rPr>
          <w:lang w:val="en-US"/>
        </w:rPr>
        <w:t xml:space="preserve"> </w:t>
      </w:r>
      <w:proofErr w:type="spellStart"/>
      <w:r>
        <w:rPr>
          <w:lang w:val="en-US"/>
        </w:rPr>
        <w:t>Vgl</w:t>
      </w:r>
      <w:proofErr w:type="spellEnd"/>
      <w:r>
        <w:rPr>
          <w:lang w:val="en-US"/>
        </w:rPr>
        <w:t xml:space="preserve">. </w:t>
      </w:r>
      <w:r>
        <w:fldChar w:fldCharType="begin"/>
      </w:r>
      <w:r w:rsidR="00BB6B3E">
        <w:rPr>
          <w:lang w:val="en-US"/>
        </w:rPr>
        <w:instrText>ADDIN CITAVI.PLACEHOLDER 6440220e-7bfd-4ca4-beca-5ffd070ef87f PFBsYWNlaG9sZGVyPg0KICA8QWRkSW5WZXJzaW9uPjUuNi4wLjI8L0FkZEluVmVyc2lvbj4NCiAgPElkPjY0NDAyMjBlLTdiZmQtNGNhNC1iZWNhLTVmZmQwNzBlZjg3ZjwvSWQ+DQogIDxFbnRyaWVzPg0KICAgIDxFbnRyeT4NCiAgICAgIDxBc3NvY2lhdGVXaXRoS25vd2xlZGdlSXRlbUlkPmYyNDdmNDgwLWMwYTEtNDUwZS1hMThiLTI4NGFmMTE1ZDM3NDwvQXNzb2NpYXRlV2l0aEtub3dsZWRnZUl0ZW1JZD4NCiAgICAgIDxJZD5mNDAzYWVlNS0zODUyLTQ4MDYtOTgxOC1jZTgxNTljYTZlZm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45" w:name="_CTVP0016440220e7bfd4ca4beca5ffd070ef87f"/>
      <w:r w:rsidR="00BB6B3E" w:rsidRPr="00BB6B3E">
        <w:rPr>
          <w:lang w:val="en-US"/>
        </w:rPr>
        <w:t>Driessen, „</w:t>
      </w:r>
      <w:r w:rsidR="00BB6B3E" w:rsidRPr="00BB6B3E">
        <w:rPr>
          <w:i/>
          <w:lang w:val="en-US"/>
        </w:rPr>
        <w:t>A successful Git branching model,“</w:t>
      </w:r>
      <w:r w:rsidR="00BB6B3E" w:rsidRPr="00BB6B3E">
        <w:rPr>
          <w:lang w:val="en-US"/>
        </w:rPr>
        <w:t xml:space="preserve"> (wie Anm. 91)</w:t>
      </w:r>
      <w:bookmarkEnd w:id="245"/>
      <w:r>
        <w:fldChar w:fldCharType="end"/>
      </w:r>
    </w:p>
  </w:footnote>
  <w:footnote w:id="102">
    <w:p w:rsidR="00CF7730" w:rsidRPr="008A7929" w:rsidRDefault="00CF7730">
      <w:pPr>
        <w:pStyle w:val="Funotentext"/>
        <w:rPr>
          <w:lang w:val="en-US"/>
        </w:rPr>
      </w:pPr>
      <w:r>
        <w:rPr>
          <w:rStyle w:val="Funotenzeichen"/>
        </w:rPr>
        <w:footnoteRef/>
      </w:r>
      <w:r w:rsidRPr="008A7929">
        <w:rPr>
          <w:lang w:val="en-US"/>
        </w:rPr>
        <w:t xml:space="preserve"> </w:t>
      </w:r>
      <w:proofErr w:type="spellStart"/>
      <w:r>
        <w:rPr>
          <w:lang w:val="en-US"/>
        </w:rPr>
        <w:t>Vgl</w:t>
      </w:r>
      <w:proofErr w:type="spellEnd"/>
      <w:r>
        <w:rPr>
          <w:lang w:val="en-US"/>
        </w:rPr>
        <w:t xml:space="preserve">. </w:t>
      </w:r>
      <w:r>
        <w:fldChar w:fldCharType="begin"/>
      </w:r>
      <w:r w:rsidR="00BB6B3E">
        <w:rPr>
          <w:lang w:val="en-US"/>
        </w:rPr>
        <w:instrText>ADDIN CITAVI.PLACEHOLDER 81a3f4a1-4d34-4cca-b9c8-ea12e6dc4c41 PFBsYWNlaG9sZGVyPg0KICA8QWRkSW5WZXJzaW9uPjUuNi4wLjI8L0FkZEluVmVyc2lvbj4NCiAgPElkPjgxYTNmNGExLTRkMzQtNGNjYS1iOWM4LWVhMTJlNmRjNGM0MTwvSWQ+DQogIDxFbnRyaWVzPg0KICAgIDxFbnRyeT4NCiAgICAgIDxBc3NvY2lhdGVXaXRoS25vd2xlZGdlSXRlbUlkPmE0OWQ4OTY2LTE5ZGEtNGE2Mi04ZDc5LTczZjc5NzM2MDdlNDwvQXNzb2NpYXRlV2l0aEtub3dsZWRnZUl0ZW1JZD4NCiAgICAgIDxJZD5iOTBlYTRiYS01MGIwLTRhZDUtYjM1Zi04N2VlNmYyZWU1Yzk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48" w:name="_CTVP00181a3f4a14d344ccab9c8ea12e6dc4c41"/>
      <w:r w:rsidR="00BB6B3E" w:rsidRPr="00BB6B3E">
        <w:rPr>
          <w:lang w:val="en-US"/>
        </w:rPr>
        <w:t>Driessen, „</w:t>
      </w:r>
      <w:r w:rsidR="00BB6B3E" w:rsidRPr="00BB6B3E">
        <w:rPr>
          <w:i/>
          <w:lang w:val="en-US"/>
        </w:rPr>
        <w:t>A successful Git branching model,“</w:t>
      </w:r>
      <w:r w:rsidR="00BB6B3E" w:rsidRPr="00BB6B3E">
        <w:rPr>
          <w:lang w:val="en-US"/>
        </w:rPr>
        <w:t xml:space="preserve"> (wie Anm. 91)</w:t>
      </w:r>
      <w:bookmarkEnd w:id="248"/>
      <w:r>
        <w:fldChar w:fldCharType="end"/>
      </w:r>
    </w:p>
  </w:footnote>
  <w:footnote w:id="103">
    <w:p w:rsidR="00CF7730" w:rsidRPr="00841DE8" w:rsidRDefault="00CF7730">
      <w:pPr>
        <w:pStyle w:val="Funotentext"/>
      </w:pPr>
      <w:r>
        <w:rPr>
          <w:rStyle w:val="Funotenzeichen"/>
        </w:rPr>
        <w:footnoteRef/>
      </w:r>
      <w:r w:rsidRPr="00841DE8">
        <w:t xml:space="preserve"> Vgl.</w:t>
      </w:r>
      <w:r>
        <w:t xml:space="preserve"> </w:t>
      </w:r>
      <w:r>
        <w:fldChar w:fldCharType="begin"/>
      </w:r>
      <w:r w:rsidR="00BB6B3E">
        <w:instrText>ADDIN CITAVI.PLACEHOLDER a9bca793-8228-4966-8770-72e07b588037 PFBsYWNlaG9sZGVyPg0KICA8QWRkSW5WZXJzaW9uPjUuNi4wLjI8L0FkZEluVmVyc2lvbj4NCiAgPElkPmE5YmNhNzkzLTgyMjgtNDk2Ni04NzcwLTcyZTA3YjU4ODAzNzwvSWQ+DQogIDxFbnRyaWVzPg0KICAgIDxFbnRyeT4NCiAgICAgIDxBc3NvY2lhdGVXaXRoS25vd2xlZGdlSXRlbUlkPmVjODRlMTgxLWM3NmYtNDU5NS05MGUxLTcyNGY3ZWE5N2IyMDwvQXNzb2NpYXRlV2l0aEtub3dsZWRnZUl0ZW1JZD4NCiAgICAgIDxJZD4xNWRiZmU3OS1lOTdhLTQyMjItYTQ2Zi0zYTgzMGFiMGZkZjQ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50" w:name="_CTVP001a9bca79382284966877072e07b588037"/>
      <w:r w:rsidR="00BB6B3E">
        <w:t>Driessen, „</w:t>
      </w:r>
      <w:r w:rsidR="00BB6B3E" w:rsidRPr="00BB6B3E">
        <w:rPr>
          <w:i/>
        </w:rPr>
        <w:t>A successful Git branching model,“</w:t>
      </w:r>
      <w:r w:rsidR="00BB6B3E" w:rsidRPr="00BB6B3E">
        <w:t xml:space="preserve"> (wie Anm. 91)</w:t>
      </w:r>
      <w:bookmarkEnd w:id="250"/>
      <w:r>
        <w:fldChar w:fldCharType="end"/>
      </w:r>
    </w:p>
  </w:footnote>
  <w:footnote w:id="104">
    <w:p w:rsidR="00CF7730" w:rsidRDefault="00CF7730">
      <w:pPr>
        <w:pStyle w:val="Funotentext"/>
      </w:pPr>
      <w:r>
        <w:rPr>
          <w:rStyle w:val="Funotenzeichen"/>
        </w:rPr>
        <w:footnoteRef/>
      </w:r>
      <w:r>
        <w:t xml:space="preserve"> Vgl. </w:t>
      </w:r>
      <w:r>
        <w:fldChar w:fldCharType="begin"/>
      </w:r>
      <w:r w:rsidR="00BB6B3E">
        <w:instrText>ADDIN CITAVI.PLACEHOLDER ab1d9117-8186-4fe4-8042-ca143ff06867 PFBsYWNlaG9sZGVyPg0KICA8QWRkSW5WZXJzaW9uPjUuNi4wLjI8L0FkZEluVmVyc2lvbj4NCiAgPElkPmFiMWQ5MTE3LTgxODYtNGZlNC04MDQyLWNhMTQzZmYwNjg2NzwvSWQ+DQogIDxFbnRyaWVzPg0KICAgIDxFbnRyeT4NCiAgICAgIDxBc3NvY2lhdGVXaXRoS25vd2xlZGdlSXRlbUlkPmQwYmJlNmI5LTBmMDQtNDdkZi1iMDIzLTczMjU0ZTIwNTFkYTwvQXNzb2NpYXRlV2l0aEtub3dsZWRnZUl0ZW1JZD4NCiAgICAgIDxJZD5lYzEyMGVjNi02Y2MzLTRlMTEtYTFiZS02ZmFmOTdhMTExYT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Sk8L1RleHQ+DQogICAgPC9UZXh0VW5pdD4NCiAgPC9UZXh0VW5pdHM+DQo8L1BsYWNlaG9sZGVyPg==</w:instrText>
      </w:r>
      <w:r>
        <w:fldChar w:fldCharType="separate"/>
      </w:r>
      <w:bookmarkStart w:id="252" w:name="_CTVP001ab1d911781864fe48042ca143ff06867"/>
      <w:r w:rsidR="00BB6B3E">
        <w:t>Driessen, „</w:t>
      </w:r>
      <w:r w:rsidR="00BB6B3E" w:rsidRPr="00BB6B3E">
        <w:rPr>
          <w:i/>
        </w:rPr>
        <w:t>A successful Git branching model,“</w:t>
      </w:r>
      <w:r w:rsidR="00BB6B3E" w:rsidRPr="00BB6B3E">
        <w:t xml:space="preserve"> (wie Anm. 91)</w:t>
      </w:r>
      <w:bookmarkEnd w:id="252"/>
      <w:r>
        <w:fldChar w:fldCharType="end"/>
      </w:r>
    </w:p>
  </w:footnote>
  <w:footnote w:id="105">
    <w:p w:rsidR="00CF7730" w:rsidRDefault="00CF7730">
      <w:pPr>
        <w:pStyle w:val="Funotentext"/>
      </w:pPr>
      <w:r>
        <w:rPr>
          <w:rStyle w:val="Funotenzeichen"/>
        </w:rPr>
        <w:footnoteRef/>
      </w:r>
      <w:r w:rsidRPr="00841DE8">
        <w:t xml:space="preserve"> Vgl. </w:t>
      </w:r>
      <w:r>
        <w:fldChar w:fldCharType="begin"/>
      </w:r>
      <w:r w:rsidRPr="00841DE8">
        <w:instrText>ADDIN CITAVI.PLACEHOLDER dc8fe06f-b384-4d45-8850-c76396139e3a 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w:instrText>
      </w:r>
      <w:r w:rsidRPr="006C67EE">
        <w:rPr>
          <w:lang w:val="en-US"/>
        </w:rPr>
        <w:instrText>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w:instrText>
      </w:r>
      <w:r>
        <w:instrTe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zQpLCBTLiA2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3NCksIFMuIDY1PC9UZXh0Pg0KICAgIDwvVGV4dFVuaXQ+DQogIDwvVGV4dFVuaXRzPg0KPC9QbGFjZWhvbGRlcj4=</w:instrText>
      </w:r>
      <w:r>
        <w:fldChar w:fldCharType="separate"/>
      </w:r>
      <w:bookmarkStart w:id="255" w:name="_CTVP001dc8fe06fb3844d458850c76396139e3a"/>
      <w:r w:rsidR="00770905">
        <w:t>Haenel und Plenz (wie Anm. 74), S. 65</w:t>
      </w:r>
      <w:bookmarkEnd w:id="255"/>
      <w:r>
        <w:fldChar w:fldCharType="end"/>
      </w:r>
    </w:p>
  </w:footnote>
  <w:footnote w:id="106">
    <w:p w:rsidR="00CF7730" w:rsidRDefault="00CF7730">
      <w:pPr>
        <w:pStyle w:val="Funotentext"/>
      </w:pPr>
      <w:r>
        <w:rPr>
          <w:rStyle w:val="Funotenzeichen"/>
        </w:rPr>
        <w:footnoteRef/>
      </w:r>
      <w:r>
        <w:t xml:space="preserve"> Vgl. </w:t>
      </w:r>
      <w:r>
        <w:fldChar w:fldCharType="begin"/>
      </w:r>
      <w:r>
        <w:instrText>ADDIN CITAVI.PLACEHOLDER 6e3659ff-46dc-4dee-b60e-2df2517fb7c5 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zQpLCBTLiA2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3NCksIFMuIDY3PC9UZXh0Pg0KICAgIDwvVGV4dFVuaXQ+DQogIDwvVGV4dFVuaXRzPg0KPC9QbGFjZWhvbGRlcj4=</w:instrText>
      </w:r>
      <w:r>
        <w:fldChar w:fldCharType="separate"/>
      </w:r>
      <w:bookmarkStart w:id="257" w:name="_CTVP0016e3659ff46dc4deeb60e2df2517fb7c5"/>
      <w:r w:rsidR="00770905">
        <w:t>Haenel und Plenz (wie Anm. 74), S. 67</w:t>
      </w:r>
      <w:bookmarkEnd w:id="257"/>
      <w:r>
        <w:fldChar w:fldCharType="end"/>
      </w:r>
    </w:p>
  </w:footnote>
  <w:footnote w:id="107">
    <w:p w:rsidR="00CF7730" w:rsidRDefault="00CF7730">
      <w:pPr>
        <w:pStyle w:val="Funotentext"/>
      </w:pPr>
      <w:r>
        <w:rPr>
          <w:rStyle w:val="Funotenzeichen"/>
        </w:rPr>
        <w:footnoteRef/>
      </w:r>
      <w:r>
        <w:t xml:space="preserve"> Vgl. </w:t>
      </w:r>
      <w:r>
        <w:fldChar w:fldCharType="begin"/>
      </w:r>
      <w:r>
        <w:instrText>ADDIN CITAVI.PLACEHOLDER 1883f684-c1aa-4c6f-8bee-b999a041367b 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3NCksIFMuIDY34oCTNj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zQpLCBTLiA2N+KAkzY4PC9UZXh0Pg0KICAgIDwvVGV4dFVuaXQ+DQogIDwvVGV4dFVuaXRzPg0KPC9QbGFjZWhvbGRlcj4=</w:instrText>
      </w:r>
      <w:r>
        <w:fldChar w:fldCharType="separate"/>
      </w:r>
      <w:bookmarkStart w:id="259" w:name="_CTVP0011883f684c1aa4c6f8beeb999a041367b"/>
      <w:r w:rsidR="00770905">
        <w:t>Haenel und Plenz (wie Anm. 74), S. 67–68</w:t>
      </w:r>
      <w:bookmarkEnd w:id="259"/>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F74BC0">
    <w:pPr>
      <w:pStyle w:val="Kopfzeile"/>
    </w:pPr>
    <w:sdt>
      <w:sdtPr>
        <w:id w:val="-1067647031"/>
        <w:temporary/>
        <w:showingPlcHdr/>
      </w:sdtPr>
      <w:sdtEndPr/>
      <w:sdtContent>
        <w:r w:rsidR="00CF7730">
          <w:t>[Geben Sie Text ein]</w:t>
        </w:r>
      </w:sdtContent>
    </w:sdt>
    <w:r w:rsidR="00CF7730">
      <w:ptab w:relativeTo="margin" w:alignment="center" w:leader="none"/>
    </w:r>
    <w:sdt>
      <w:sdtPr>
        <w:id w:val="968859947"/>
        <w:temporary/>
        <w:showingPlcHdr/>
      </w:sdtPr>
      <w:sdtEndPr/>
      <w:sdtContent>
        <w:r w:rsidR="00CF7730">
          <w:t>[Geben Sie Text ein]</w:t>
        </w:r>
      </w:sdtContent>
    </w:sdt>
    <w:r w:rsidR="00CF7730">
      <w:ptab w:relativeTo="margin" w:alignment="right" w:leader="none"/>
    </w:r>
    <w:sdt>
      <w:sdtPr>
        <w:id w:val="968859952"/>
        <w:temporary/>
        <w:showingPlcHdr/>
      </w:sdtPr>
      <w:sdtEndPr/>
      <w:sdtContent>
        <w:r w:rsidR="00CF7730">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CF7730" w:rsidP="006A5AFA">
    <w:pPr>
      <w:pStyle w:val="Kopfzeile"/>
      <w:pBdr>
        <w:bottom w:val="single" w:sz="8" w:space="1" w:color="auto"/>
      </w:pBdr>
    </w:pPr>
    <w:r>
      <w:fldChar w:fldCharType="begin"/>
    </w:r>
    <w:r>
      <w:instrText>PAGE   \* MERGEFORMAT</w:instrText>
    </w:r>
    <w:r>
      <w:fldChar w:fldCharType="separate"/>
    </w:r>
    <w:r w:rsidR="00E93FFE">
      <w:rPr>
        <w:noProof/>
      </w:rPr>
      <w:t>VIII</w:t>
    </w:r>
    <w:r>
      <w:fldChar w:fldCharType="end"/>
    </w:r>
    <w:r>
      <w:ptab w:relativeTo="margin" w:alignment="center" w:leader="none"/>
    </w:r>
    <w:r>
      <w:ptab w:relativeTo="margin" w:alignment="right" w:leader="none"/>
    </w:r>
    <w:r w:rsidR="00F74BC0">
      <w:fldChar w:fldCharType="begin"/>
    </w:r>
    <w:r w:rsidR="00F74BC0">
      <w:instrText xml:space="preserve"> STYLEREF  "Überschrift 1"  \* MERGEFORMAT </w:instrText>
    </w:r>
    <w:r w:rsidR="00F74BC0">
      <w:fldChar w:fldCharType="separate"/>
    </w:r>
    <w:r w:rsidR="00E93FFE">
      <w:rPr>
        <w:noProof/>
      </w:rPr>
      <w:t>Inhaltsverzeichnis</w:t>
    </w:r>
    <w:r w:rsidR="00F74BC0">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F74BC0" w:rsidP="006A5AFA">
    <w:pPr>
      <w:pStyle w:val="Kopfzeile"/>
      <w:pBdr>
        <w:bottom w:val="single" w:sz="8" w:space="1" w:color="auto"/>
      </w:pBdr>
    </w:pPr>
    <w:r>
      <w:fldChar w:fldCharType="begin"/>
    </w:r>
    <w:r>
      <w:instrText xml:space="preserve"> STYLEREF  "Überschrift 1"  \* MERGEFORMAT </w:instrText>
    </w:r>
    <w:r>
      <w:fldChar w:fldCharType="separate"/>
    </w:r>
    <w:r w:rsidR="00E93FFE">
      <w:rPr>
        <w:noProof/>
      </w:rPr>
      <w:t>Abkürzungsverzeichnis</w:t>
    </w:r>
    <w:r>
      <w:rPr>
        <w:noProof/>
      </w:rPr>
      <w:fldChar w:fldCharType="end"/>
    </w:r>
    <w:r w:rsidR="00CF7730">
      <w:ptab w:relativeTo="margin" w:alignment="center" w:leader="none"/>
    </w:r>
    <w:r w:rsidR="00CF7730">
      <w:ptab w:relativeTo="margin" w:alignment="right" w:leader="none"/>
    </w:r>
    <w:r w:rsidR="00CF7730">
      <w:fldChar w:fldCharType="begin"/>
    </w:r>
    <w:r w:rsidR="00CF7730">
      <w:instrText xml:space="preserve"> PAGE  \* ROMAN  \* MERGEFORMAT </w:instrText>
    </w:r>
    <w:r w:rsidR="00CF7730">
      <w:fldChar w:fldCharType="separate"/>
    </w:r>
    <w:r w:rsidR="00E93FFE">
      <w:rPr>
        <w:noProof/>
      </w:rPr>
      <w:t>XIII</w:t>
    </w:r>
    <w:r w:rsidR="00CF7730">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CF7730" w:rsidP="006A5AFA">
    <w:pPr>
      <w:pStyle w:val="Kopfzeile"/>
      <w:pBdr>
        <w:bottom w:val="single" w:sz="8" w:space="1" w:color="auto"/>
      </w:pBdr>
    </w:pPr>
    <w:r>
      <w:fldChar w:fldCharType="begin"/>
    </w:r>
    <w:r>
      <w:instrText>PAGE   \* MERGEFORMAT</w:instrText>
    </w:r>
    <w:r>
      <w:fldChar w:fldCharType="separate"/>
    </w:r>
    <w:r w:rsidR="00E93FFE">
      <w:rPr>
        <w:noProof/>
      </w:rPr>
      <w:t>60</w:t>
    </w:r>
    <w:r>
      <w:fldChar w:fldCharType="end"/>
    </w:r>
    <w:r>
      <w:ptab w:relativeTo="margin" w:alignment="center" w:leader="none"/>
    </w:r>
    <w:r>
      <w:ptab w:relativeTo="margin" w:alignment="right" w:leader="none"/>
    </w:r>
    <w:r w:rsidR="00F74BC0">
      <w:fldChar w:fldCharType="begin"/>
    </w:r>
    <w:r w:rsidR="00F74BC0">
      <w:instrText xml:space="preserve"> STYLEREF  "Überschrift 1" \n  \* MERGEFOR</w:instrText>
    </w:r>
    <w:r w:rsidR="00F74BC0">
      <w:instrText xml:space="preserve">MAT </w:instrText>
    </w:r>
    <w:r w:rsidR="00F74BC0">
      <w:fldChar w:fldCharType="separate"/>
    </w:r>
    <w:r w:rsidR="00E93FFE">
      <w:rPr>
        <w:noProof/>
      </w:rPr>
      <w:t>3</w:t>
    </w:r>
    <w:r w:rsidR="00F74BC0">
      <w:rPr>
        <w:noProof/>
      </w:rPr>
      <w:fldChar w:fldCharType="end"/>
    </w:r>
    <w:r>
      <w:t xml:space="preserve"> </w:t>
    </w:r>
    <w:r w:rsidR="00F74BC0">
      <w:fldChar w:fldCharType="begin"/>
    </w:r>
    <w:r w:rsidR="00F74BC0">
      <w:instrText xml:space="preserve"> STYLEREF  "Überschrift 1"  \* MERGEFORMAT </w:instrText>
    </w:r>
    <w:r w:rsidR="00F74BC0">
      <w:fldChar w:fldCharType="separate"/>
    </w:r>
    <w:r w:rsidR="00E93FFE">
      <w:rPr>
        <w:noProof/>
      </w:rPr>
      <w:t>Git</w:t>
    </w:r>
    <w:r w:rsidR="00F74BC0">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F74BC0" w:rsidP="00D9183C">
    <w:pPr>
      <w:pStyle w:val="Kopfzeile"/>
      <w:pBdr>
        <w:bottom w:val="single" w:sz="8" w:space="1" w:color="auto"/>
      </w:pBdr>
    </w:pPr>
    <w:r>
      <w:fldChar w:fldCharType="begin"/>
    </w:r>
    <w:r>
      <w:instrText xml:space="preserve"> STYLEREF  "Überschrift 1" \n  \* MERGEFORMAT </w:instrText>
    </w:r>
    <w:r>
      <w:fldChar w:fldCharType="separate"/>
    </w:r>
    <w:r w:rsidR="00E93FFE">
      <w:rPr>
        <w:noProof/>
      </w:rPr>
      <w:t>3</w:t>
    </w:r>
    <w:r>
      <w:rPr>
        <w:noProof/>
      </w:rPr>
      <w:fldChar w:fldCharType="end"/>
    </w:r>
    <w:r w:rsidR="00CF7730">
      <w:t xml:space="preserve"> </w:t>
    </w:r>
    <w:r>
      <w:fldChar w:fldCharType="begin"/>
    </w:r>
    <w:r>
      <w:instrText xml:space="preserve"> STYLEREF  "Überschrift 1"  \* MERGEFORMAT </w:instrText>
    </w:r>
    <w:r>
      <w:fldChar w:fldCharType="separate"/>
    </w:r>
    <w:r w:rsidR="00E93FFE">
      <w:rPr>
        <w:noProof/>
      </w:rPr>
      <w:t>Git</w:t>
    </w:r>
    <w:r>
      <w:rPr>
        <w:noProof/>
      </w:rPr>
      <w:fldChar w:fldCharType="end"/>
    </w:r>
    <w:r w:rsidR="00CF7730">
      <w:ptab w:relativeTo="margin" w:alignment="center" w:leader="none"/>
    </w:r>
    <w:r w:rsidR="00CF7730">
      <w:ptab w:relativeTo="margin" w:alignment="right" w:leader="none"/>
    </w:r>
    <w:r w:rsidR="00CF7730">
      <w:fldChar w:fldCharType="begin"/>
    </w:r>
    <w:r w:rsidR="00CF7730">
      <w:instrText>PAGE   \* MERGEFORMAT</w:instrText>
    </w:r>
    <w:r w:rsidR="00CF7730">
      <w:fldChar w:fldCharType="separate"/>
    </w:r>
    <w:r w:rsidR="00E93FFE">
      <w:rPr>
        <w:noProof/>
      </w:rPr>
      <w:t>59</w:t>
    </w:r>
    <w:r w:rsidR="00CF7730">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CF7730"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sidR="00F74BC0">
      <w:fldChar w:fldCharType="begin"/>
    </w:r>
    <w:r w:rsidR="00F74BC0">
      <w:instrText xml:space="preserve"> STYLEREF  "Überschrift 1"  \* MERGEFORMAT </w:instrText>
    </w:r>
    <w:r w:rsidR="00F74BC0">
      <w:fldChar w:fldCharType="separate"/>
    </w:r>
    <w:r>
      <w:rPr>
        <w:noProof/>
      </w:rPr>
      <w:t>Resumee</w:t>
    </w:r>
    <w:r w:rsidR="00F74BC0">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F74BC0" w:rsidP="00D9183C">
    <w:pPr>
      <w:pStyle w:val="Kopfzeile"/>
      <w:pBdr>
        <w:bottom w:val="single" w:sz="8" w:space="1" w:color="auto"/>
      </w:pBdr>
    </w:pPr>
    <w:r>
      <w:fldChar w:fldCharType="begin"/>
    </w:r>
    <w:r>
      <w:instrText xml:space="preserve"> STYLERE</w:instrText>
    </w:r>
    <w:r>
      <w:instrText xml:space="preserve">F  "Überschrift 1"  \* MERGEFORMAT </w:instrText>
    </w:r>
    <w:r>
      <w:fldChar w:fldCharType="separate"/>
    </w:r>
    <w:r w:rsidR="00E93FFE">
      <w:rPr>
        <w:noProof/>
      </w:rPr>
      <w:t>Literaturverzeichnis</w:t>
    </w:r>
    <w:r>
      <w:rPr>
        <w:noProof/>
      </w:rPr>
      <w:fldChar w:fldCharType="end"/>
    </w:r>
    <w:r w:rsidR="00CF7730">
      <w:ptab w:relativeTo="margin" w:alignment="center" w:leader="none"/>
    </w:r>
    <w:r w:rsidR="00CF7730">
      <w:ptab w:relativeTo="margin" w:alignment="right" w:leader="none"/>
    </w:r>
    <w:r w:rsidR="00CF7730">
      <w:fldChar w:fldCharType="begin"/>
    </w:r>
    <w:r w:rsidR="00CF7730">
      <w:instrText>PAGE   \* MERGEFORMAT</w:instrText>
    </w:r>
    <w:r w:rsidR="00CF7730">
      <w:fldChar w:fldCharType="separate"/>
    </w:r>
    <w:r w:rsidR="00E93FFE">
      <w:rPr>
        <w:noProof/>
      </w:rPr>
      <w:t>63</w:t>
    </w:r>
    <w:r w:rsidR="00CF7730">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CF7730" w:rsidP="006A5AFA">
    <w:pPr>
      <w:pStyle w:val="Kopfzeile"/>
      <w:pBdr>
        <w:bottom w:val="single" w:sz="8" w:space="1" w:color="auto"/>
      </w:pBdr>
    </w:pPr>
    <w:r>
      <w:fldChar w:fldCharType="begin"/>
    </w:r>
    <w:r>
      <w:instrText>PAGE   \* MERGEFORMAT</w:instrText>
    </w:r>
    <w:r>
      <w:fldChar w:fldCharType="separate"/>
    </w:r>
    <w:r w:rsidR="00E93FFE">
      <w:rPr>
        <w:noProof/>
      </w:rPr>
      <w:t>72</w:t>
    </w:r>
    <w:r>
      <w:fldChar w:fldCharType="end"/>
    </w:r>
    <w:r>
      <w:ptab w:relativeTo="margin" w:alignment="center" w:leader="none"/>
    </w:r>
    <w:r>
      <w:ptab w:relativeTo="margin" w:alignment="right" w:leader="none"/>
    </w:r>
    <w:r w:rsidR="00F74BC0">
      <w:fldChar w:fldCharType="begin"/>
    </w:r>
    <w:r w:rsidR="00F74BC0">
      <w:instrText xml:space="preserve"> STYLEREF  "Überschrift 1" \n  \* MERGEFORMAT </w:instrText>
    </w:r>
    <w:r w:rsidR="00F74BC0">
      <w:fldChar w:fldCharType="separate"/>
    </w:r>
    <w:r w:rsidR="00E93FFE">
      <w:rPr>
        <w:noProof/>
      </w:rPr>
      <w:t>A</w:t>
    </w:r>
    <w:r w:rsidR="00F74BC0">
      <w:rPr>
        <w:noProof/>
      </w:rPr>
      <w:fldChar w:fldCharType="end"/>
    </w:r>
    <w:r>
      <w:t xml:space="preserve"> </w:t>
    </w:r>
    <w:r w:rsidR="00F74BC0">
      <w:fldChar w:fldCharType="begin"/>
    </w:r>
    <w:r w:rsidR="00F74BC0">
      <w:instrText xml:space="preserve"> STYLEREF  "Überschrift 1"  \* MERGEFORMAT </w:instrText>
    </w:r>
    <w:r w:rsidR="00F74BC0">
      <w:fldChar w:fldCharType="separate"/>
    </w:r>
    <w:r w:rsidR="00E93FFE">
      <w:rPr>
        <w:noProof/>
      </w:rPr>
      <w:t>[Anhang]</w:t>
    </w:r>
    <w:r w:rsidR="00F74BC0">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730" w:rsidRDefault="00F74BC0" w:rsidP="00D9183C">
    <w:pPr>
      <w:pStyle w:val="Kopfzeile"/>
      <w:pBdr>
        <w:bottom w:val="single" w:sz="8" w:space="1" w:color="auto"/>
      </w:pBdr>
    </w:pPr>
    <w:r>
      <w:fldChar w:fldCharType="begin"/>
    </w:r>
    <w:r>
      <w:instrText xml:space="preserve"> STYLEREF  "Überschrift 1" \n  \* MERGEFORMAT </w:instrText>
    </w:r>
    <w:r>
      <w:fldChar w:fldCharType="separate"/>
    </w:r>
    <w:r w:rsidR="00E93FFE">
      <w:rPr>
        <w:noProof/>
      </w:rPr>
      <w:t>A</w:t>
    </w:r>
    <w:r>
      <w:rPr>
        <w:noProof/>
      </w:rPr>
      <w:fldChar w:fldCharType="end"/>
    </w:r>
    <w:r w:rsidR="00CF7730">
      <w:t xml:space="preserve"> </w:t>
    </w:r>
    <w:r>
      <w:fldChar w:fldCharType="begin"/>
    </w:r>
    <w:r>
      <w:instrText xml:space="preserve"> STYLEREF  "Überschrift 1"  \* MERGEFORMAT </w:instrText>
    </w:r>
    <w:r>
      <w:fldChar w:fldCharType="separate"/>
    </w:r>
    <w:r w:rsidR="00E93FFE">
      <w:rPr>
        <w:noProof/>
      </w:rPr>
      <w:t>[Anhang]</w:t>
    </w:r>
    <w:r>
      <w:rPr>
        <w:noProof/>
      </w:rPr>
      <w:fldChar w:fldCharType="end"/>
    </w:r>
    <w:r w:rsidR="00CF7730">
      <w:ptab w:relativeTo="margin" w:alignment="center" w:leader="none"/>
    </w:r>
    <w:r w:rsidR="00CF7730">
      <w:ptab w:relativeTo="margin" w:alignment="right" w:leader="none"/>
    </w:r>
    <w:r w:rsidR="00CF7730">
      <w:fldChar w:fldCharType="begin"/>
    </w:r>
    <w:r w:rsidR="00CF7730">
      <w:instrText>PAGE   \* MERGEFORMAT</w:instrText>
    </w:r>
    <w:r w:rsidR="00CF7730">
      <w:fldChar w:fldCharType="separate"/>
    </w:r>
    <w:r w:rsidR="00E93FFE">
      <w:rPr>
        <w:noProof/>
      </w:rPr>
      <w:t>69</w:t>
    </w:r>
    <w:r w:rsidR="00CF7730">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44693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1E7510"/>
    <w:multiLevelType w:val="hybridMultilevel"/>
    <w:tmpl w:val="738C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93B576D"/>
    <w:multiLevelType w:val="hybridMultilevel"/>
    <w:tmpl w:val="74C42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8"/>
  </w:num>
  <w:num w:numId="2">
    <w:abstractNumId w:val="16"/>
  </w:num>
  <w:num w:numId="3">
    <w:abstractNumId w:val="14"/>
  </w:num>
  <w:num w:numId="4">
    <w:abstractNumId w:val="11"/>
  </w:num>
  <w:num w:numId="5">
    <w:abstractNumId w:val="15"/>
  </w:num>
  <w:num w:numId="6">
    <w:abstractNumId w:val="12"/>
  </w:num>
  <w:num w:numId="7">
    <w:abstractNumId w:val="1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3"/>
  </w:num>
  <w:num w:numId="19">
    <w:abstractNumId w:val="17"/>
  </w:num>
  <w:num w:numId="20">
    <w:abstractNumId w:val="10"/>
    <w:lvlOverride w:ilvl="0">
      <w:lvl w:ilvl="0">
        <w:numFmt w:val="bullet"/>
        <w:lvlText w:val="–"/>
        <w:lvlJc w:val="left"/>
        <w:rPr>
          <w:rFonts w:ascii="Segoe UI" w:hAnsi="Segoe UI" w:cs="Segoe UI"/>
        </w:rPr>
      </w:lvl>
    </w:lvlOverride>
    <w:lvlOverride w:ilvl="1">
      <w:lvl w:ilvl="1">
        <w:numFmt w:val="bullet"/>
        <w:lvlText w:val="–"/>
        <w:lvlJc w:val="left"/>
        <w:rPr>
          <w:rFonts w:ascii="Segoe UI" w:hAnsi="Segoe UI" w:cs="Segoe UI"/>
        </w:rPr>
      </w:lvl>
    </w:lvlOverride>
    <w:lvlOverride w:ilvl="2">
      <w:lvl w:ilvl="2">
        <w:numFmt w:val="bullet"/>
        <w:lvlText w:val="–"/>
        <w:lvlJc w:val="left"/>
        <w:rPr>
          <w:rFonts w:ascii="Segoe UI" w:hAnsi="Segoe UI" w:cs="Segoe UI"/>
        </w:rPr>
      </w:lvl>
    </w:lvlOverride>
    <w:lvlOverride w:ilvl="3">
      <w:lvl w:ilvl="3">
        <w:numFmt w:val="bullet"/>
        <w:lvlText w:val="–"/>
        <w:lvlJc w:val="left"/>
        <w:rPr>
          <w:rFonts w:ascii="Segoe UI" w:hAnsi="Segoe UI" w:cs="Segoe UI"/>
        </w:rPr>
      </w:lvl>
    </w:lvlOverride>
    <w:lvlOverride w:ilvl="4">
      <w:lvl w:ilvl="4">
        <w:numFmt w:val="bullet"/>
        <w:lvlText w:val="–"/>
        <w:lvlJc w:val="left"/>
        <w:rPr>
          <w:rFonts w:ascii="Segoe UI" w:hAnsi="Segoe UI" w:cs="Segoe UI"/>
        </w:rPr>
      </w:lvl>
    </w:lvlOverride>
    <w:lvlOverride w:ilvl="5">
      <w:lvl w:ilvl="5">
        <w:numFmt w:val="bullet"/>
        <w:lvlText w:val="–"/>
        <w:lvlJc w:val="left"/>
        <w:rPr>
          <w:rFonts w:ascii="Segoe UI" w:hAnsi="Segoe UI" w:cs="Segoe UI"/>
        </w:rPr>
      </w:lvl>
    </w:lvlOverride>
    <w:lvlOverride w:ilvl="6">
      <w:lvl w:ilvl="6">
        <w:numFmt w:val="bullet"/>
        <w:lvlText w:val="–"/>
        <w:lvlJc w:val="left"/>
        <w:rPr>
          <w:rFonts w:ascii="Segoe UI" w:hAnsi="Segoe UI" w:cs="Segoe UI"/>
        </w:rPr>
      </w:lvl>
    </w:lvlOverride>
    <w:lvlOverride w:ilvl="7">
      <w:lvl w:ilvl="7">
        <w:numFmt w:val="bullet"/>
        <w:lvlText w:val="–"/>
        <w:lvlJc w:val="left"/>
        <w:rPr>
          <w:rFonts w:ascii="Segoe UI" w:hAnsi="Segoe UI" w:cs="Segoe UI"/>
        </w:rPr>
      </w:lvl>
    </w:lvlOverride>
    <w:lvlOverride w:ilvl="8">
      <w:lvl w:ilvl="8">
        <w:numFmt w:val="bullet"/>
        <w:lvlText w:val="–"/>
        <w:lvlJc w:val="left"/>
        <w:rPr>
          <w:rFonts w:ascii="Segoe UI" w:hAnsi="Segoe UI" w:cs="Segoe UI"/>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51F4"/>
    <w:rsid w:val="00061A3C"/>
    <w:rsid w:val="0006441B"/>
    <w:rsid w:val="000666D1"/>
    <w:rsid w:val="000667CE"/>
    <w:rsid w:val="00070D4D"/>
    <w:rsid w:val="00071C68"/>
    <w:rsid w:val="000728F0"/>
    <w:rsid w:val="00075959"/>
    <w:rsid w:val="00076A0F"/>
    <w:rsid w:val="00080EA4"/>
    <w:rsid w:val="00081889"/>
    <w:rsid w:val="00085448"/>
    <w:rsid w:val="00090CBE"/>
    <w:rsid w:val="00091EA5"/>
    <w:rsid w:val="0009287E"/>
    <w:rsid w:val="00093826"/>
    <w:rsid w:val="000A2953"/>
    <w:rsid w:val="000A3CD5"/>
    <w:rsid w:val="000A6508"/>
    <w:rsid w:val="000B0C35"/>
    <w:rsid w:val="000B53D3"/>
    <w:rsid w:val="000C459A"/>
    <w:rsid w:val="000D3860"/>
    <w:rsid w:val="000D62EE"/>
    <w:rsid w:val="000E17B9"/>
    <w:rsid w:val="000E25D9"/>
    <w:rsid w:val="000E5F73"/>
    <w:rsid w:val="000F13A1"/>
    <w:rsid w:val="000F2EC6"/>
    <w:rsid w:val="000F2FCC"/>
    <w:rsid w:val="000F40C8"/>
    <w:rsid w:val="000F42D8"/>
    <w:rsid w:val="001046D8"/>
    <w:rsid w:val="001054DC"/>
    <w:rsid w:val="0010664B"/>
    <w:rsid w:val="00110172"/>
    <w:rsid w:val="00113008"/>
    <w:rsid w:val="00113D3E"/>
    <w:rsid w:val="00117516"/>
    <w:rsid w:val="00117773"/>
    <w:rsid w:val="00120EA4"/>
    <w:rsid w:val="00126AFE"/>
    <w:rsid w:val="00127802"/>
    <w:rsid w:val="00140B0C"/>
    <w:rsid w:val="00143E6D"/>
    <w:rsid w:val="00145F1E"/>
    <w:rsid w:val="0014638F"/>
    <w:rsid w:val="001537B8"/>
    <w:rsid w:val="00154E21"/>
    <w:rsid w:val="0016372F"/>
    <w:rsid w:val="001659A3"/>
    <w:rsid w:val="0017148D"/>
    <w:rsid w:val="00175C31"/>
    <w:rsid w:val="00182EE3"/>
    <w:rsid w:val="0018317B"/>
    <w:rsid w:val="00184A80"/>
    <w:rsid w:val="001954A5"/>
    <w:rsid w:val="001B065D"/>
    <w:rsid w:val="001B2F6A"/>
    <w:rsid w:val="001B39A2"/>
    <w:rsid w:val="001B4727"/>
    <w:rsid w:val="001B7647"/>
    <w:rsid w:val="001D4EEF"/>
    <w:rsid w:val="001D7FCA"/>
    <w:rsid w:val="001F37DA"/>
    <w:rsid w:val="001F3BD0"/>
    <w:rsid w:val="001F3D7E"/>
    <w:rsid w:val="001F48B8"/>
    <w:rsid w:val="001F6DCC"/>
    <w:rsid w:val="0020117E"/>
    <w:rsid w:val="002026F3"/>
    <w:rsid w:val="00204A45"/>
    <w:rsid w:val="002067E5"/>
    <w:rsid w:val="0021559F"/>
    <w:rsid w:val="00216F27"/>
    <w:rsid w:val="00222BD8"/>
    <w:rsid w:val="00222CA7"/>
    <w:rsid w:val="00223678"/>
    <w:rsid w:val="002338D4"/>
    <w:rsid w:val="00236E15"/>
    <w:rsid w:val="0024112F"/>
    <w:rsid w:val="00241892"/>
    <w:rsid w:val="00242802"/>
    <w:rsid w:val="00243EC6"/>
    <w:rsid w:val="002454F7"/>
    <w:rsid w:val="00246BFF"/>
    <w:rsid w:val="00250E83"/>
    <w:rsid w:val="00261A95"/>
    <w:rsid w:val="002635E1"/>
    <w:rsid w:val="0026372E"/>
    <w:rsid w:val="00265F14"/>
    <w:rsid w:val="0026699B"/>
    <w:rsid w:val="002717D7"/>
    <w:rsid w:val="002717E5"/>
    <w:rsid w:val="00275A52"/>
    <w:rsid w:val="00275B8D"/>
    <w:rsid w:val="00277DA8"/>
    <w:rsid w:val="00282DCF"/>
    <w:rsid w:val="00282E5A"/>
    <w:rsid w:val="00286E17"/>
    <w:rsid w:val="00290A7D"/>
    <w:rsid w:val="0029121B"/>
    <w:rsid w:val="002949DD"/>
    <w:rsid w:val="002952E8"/>
    <w:rsid w:val="00297D67"/>
    <w:rsid w:val="002A194A"/>
    <w:rsid w:val="002A1D0E"/>
    <w:rsid w:val="002A1E75"/>
    <w:rsid w:val="002A2D79"/>
    <w:rsid w:val="002A3CF2"/>
    <w:rsid w:val="002A68CE"/>
    <w:rsid w:val="002B0488"/>
    <w:rsid w:val="002B0642"/>
    <w:rsid w:val="002C1BA1"/>
    <w:rsid w:val="002C4744"/>
    <w:rsid w:val="002C703B"/>
    <w:rsid w:val="002C7B19"/>
    <w:rsid w:val="002D2302"/>
    <w:rsid w:val="002D23CD"/>
    <w:rsid w:val="002D2480"/>
    <w:rsid w:val="002D3096"/>
    <w:rsid w:val="002D6251"/>
    <w:rsid w:val="002D66F1"/>
    <w:rsid w:val="002D79CD"/>
    <w:rsid w:val="002E62AC"/>
    <w:rsid w:val="002E6B25"/>
    <w:rsid w:val="002F0316"/>
    <w:rsid w:val="002F2CBB"/>
    <w:rsid w:val="002F7254"/>
    <w:rsid w:val="003017EE"/>
    <w:rsid w:val="00301E25"/>
    <w:rsid w:val="00301E92"/>
    <w:rsid w:val="0031144A"/>
    <w:rsid w:val="003146F2"/>
    <w:rsid w:val="00321812"/>
    <w:rsid w:val="0032399B"/>
    <w:rsid w:val="00323DE6"/>
    <w:rsid w:val="00327422"/>
    <w:rsid w:val="003308B4"/>
    <w:rsid w:val="00330D99"/>
    <w:rsid w:val="003315C6"/>
    <w:rsid w:val="00332A26"/>
    <w:rsid w:val="00335C0A"/>
    <w:rsid w:val="003414AF"/>
    <w:rsid w:val="00346DC7"/>
    <w:rsid w:val="00350050"/>
    <w:rsid w:val="00350451"/>
    <w:rsid w:val="00356612"/>
    <w:rsid w:val="003615F3"/>
    <w:rsid w:val="00362673"/>
    <w:rsid w:val="0036431A"/>
    <w:rsid w:val="00365DE7"/>
    <w:rsid w:val="00367256"/>
    <w:rsid w:val="00373B80"/>
    <w:rsid w:val="00377A5B"/>
    <w:rsid w:val="0038404E"/>
    <w:rsid w:val="0038684E"/>
    <w:rsid w:val="00387FE8"/>
    <w:rsid w:val="00391632"/>
    <w:rsid w:val="003926B3"/>
    <w:rsid w:val="00394A37"/>
    <w:rsid w:val="00396545"/>
    <w:rsid w:val="003A0B73"/>
    <w:rsid w:val="003A1C0E"/>
    <w:rsid w:val="003A6068"/>
    <w:rsid w:val="003C21F4"/>
    <w:rsid w:val="003C6614"/>
    <w:rsid w:val="003C6C92"/>
    <w:rsid w:val="003E064B"/>
    <w:rsid w:val="003E3F6A"/>
    <w:rsid w:val="003F2BCA"/>
    <w:rsid w:val="003F5D40"/>
    <w:rsid w:val="003F634D"/>
    <w:rsid w:val="00405DAD"/>
    <w:rsid w:val="00416084"/>
    <w:rsid w:val="00417B05"/>
    <w:rsid w:val="004218E9"/>
    <w:rsid w:val="0043607B"/>
    <w:rsid w:val="00437F1D"/>
    <w:rsid w:val="004432EA"/>
    <w:rsid w:val="00450E5D"/>
    <w:rsid w:val="00451969"/>
    <w:rsid w:val="0045539D"/>
    <w:rsid w:val="004639B1"/>
    <w:rsid w:val="00464B7F"/>
    <w:rsid w:val="00472A9B"/>
    <w:rsid w:val="004733B3"/>
    <w:rsid w:val="00474E49"/>
    <w:rsid w:val="00475C0A"/>
    <w:rsid w:val="0048328F"/>
    <w:rsid w:val="004842C8"/>
    <w:rsid w:val="00484749"/>
    <w:rsid w:val="00486D1F"/>
    <w:rsid w:val="004935D7"/>
    <w:rsid w:val="00493B10"/>
    <w:rsid w:val="00493DFA"/>
    <w:rsid w:val="004A08DF"/>
    <w:rsid w:val="004B0498"/>
    <w:rsid w:val="004B2CAC"/>
    <w:rsid w:val="004B547F"/>
    <w:rsid w:val="004C0D23"/>
    <w:rsid w:val="004C3076"/>
    <w:rsid w:val="004C3AE2"/>
    <w:rsid w:val="004C5B7E"/>
    <w:rsid w:val="004C645D"/>
    <w:rsid w:val="004E3DE3"/>
    <w:rsid w:val="004E43A0"/>
    <w:rsid w:val="004F155E"/>
    <w:rsid w:val="00510040"/>
    <w:rsid w:val="00510947"/>
    <w:rsid w:val="00513742"/>
    <w:rsid w:val="0051413F"/>
    <w:rsid w:val="00516CC3"/>
    <w:rsid w:val="00517A54"/>
    <w:rsid w:val="00521D04"/>
    <w:rsid w:val="0052253C"/>
    <w:rsid w:val="00523305"/>
    <w:rsid w:val="00532737"/>
    <w:rsid w:val="00532839"/>
    <w:rsid w:val="00540C89"/>
    <w:rsid w:val="00543571"/>
    <w:rsid w:val="00546F5A"/>
    <w:rsid w:val="00554AB0"/>
    <w:rsid w:val="00555DF3"/>
    <w:rsid w:val="0055674E"/>
    <w:rsid w:val="0056027C"/>
    <w:rsid w:val="00563E9A"/>
    <w:rsid w:val="0056567C"/>
    <w:rsid w:val="005663F8"/>
    <w:rsid w:val="00567672"/>
    <w:rsid w:val="00573748"/>
    <w:rsid w:val="00574A2A"/>
    <w:rsid w:val="005833A5"/>
    <w:rsid w:val="00585219"/>
    <w:rsid w:val="005854BF"/>
    <w:rsid w:val="005874E1"/>
    <w:rsid w:val="0059262C"/>
    <w:rsid w:val="00595FC5"/>
    <w:rsid w:val="005A0B98"/>
    <w:rsid w:val="005A49C0"/>
    <w:rsid w:val="005A6595"/>
    <w:rsid w:val="005A6B2D"/>
    <w:rsid w:val="005B005B"/>
    <w:rsid w:val="005B445F"/>
    <w:rsid w:val="005C1F34"/>
    <w:rsid w:val="005C22FA"/>
    <w:rsid w:val="005C6AFE"/>
    <w:rsid w:val="005D504B"/>
    <w:rsid w:val="005D5716"/>
    <w:rsid w:val="005D7B47"/>
    <w:rsid w:val="005D7E69"/>
    <w:rsid w:val="005E0655"/>
    <w:rsid w:val="005E22D4"/>
    <w:rsid w:val="005E4783"/>
    <w:rsid w:val="00606448"/>
    <w:rsid w:val="00606929"/>
    <w:rsid w:val="00606EF7"/>
    <w:rsid w:val="00613190"/>
    <w:rsid w:val="0062077E"/>
    <w:rsid w:val="00624AC5"/>
    <w:rsid w:val="00624DFE"/>
    <w:rsid w:val="0063054A"/>
    <w:rsid w:val="00630A70"/>
    <w:rsid w:val="00631CF5"/>
    <w:rsid w:val="00632559"/>
    <w:rsid w:val="00637975"/>
    <w:rsid w:val="00642E22"/>
    <w:rsid w:val="006451EC"/>
    <w:rsid w:val="00645889"/>
    <w:rsid w:val="00653DBF"/>
    <w:rsid w:val="006561C9"/>
    <w:rsid w:val="0066049C"/>
    <w:rsid w:val="0066231F"/>
    <w:rsid w:val="00662CC9"/>
    <w:rsid w:val="006654B1"/>
    <w:rsid w:val="00667D08"/>
    <w:rsid w:val="00671AFD"/>
    <w:rsid w:val="00677DE0"/>
    <w:rsid w:val="0068372E"/>
    <w:rsid w:val="00693B98"/>
    <w:rsid w:val="006A0E80"/>
    <w:rsid w:val="006A305F"/>
    <w:rsid w:val="006A3FEB"/>
    <w:rsid w:val="006A5AFA"/>
    <w:rsid w:val="006C2261"/>
    <w:rsid w:val="006C318A"/>
    <w:rsid w:val="006C413A"/>
    <w:rsid w:val="006C67EE"/>
    <w:rsid w:val="006D062E"/>
    <w:rsid w:val="006D1291"/>
    <w:rsid w:val="006D559E"/>
    <w:rsid w:val="006D6524"/>
    <w:rsid w:val="006D6EC2"/>
    <w:rsid w:val="007003AD"/>
    <w:rsid w:val="00704D2C"/>
    <w:rsid w:val="007201A3"/>
    <w:rsid w:val="00723AA1"/>
    <w:rsid w:val="00727B28"/>
    <w:rsid w:val="00730911"/>
    <w:rsid w:val="0073241C"/>
    <w:rsid w:val="007338DE"/>
    <w:rsid w:val="00741E95"/>
    <w:rsid w:val="00742F57"/>
    <w:rsid w:val="00745468"/>
    <w:rsid w:val="00745BEB"/>
    <w:rsid w:val="007517F5"/>
    <w:rsid w:val="00753EBF"/>
    <w:rsid w:val="007542BD"/>
    <w:rsid w:val="00757E31"/>
    <w:rsid w:val="00760E52"/>
    <w:rsid w:val="00761E01"/>
    <w:rsid w:val="0076392E"/>
    <w:rsid w:val="0076449B"/>
    <w:rsid w:val="00770905"/>
    <w:rsid w:val="007732FD"/>
    <w:rsid w:val="00773FE5"/>
    <w:rsid w:val="007775BF"/>
    <w:rsid w:val="00782141"/>
    <w:rsid w:val="00782C97"/>
    <w:rsid w:val="00782D02"/>
    <w:rsid w:val="00785CB6"/>
    <w:rsid w:val="007864C5"/>
    <w:rsid w:val="0079572F"/>
    <w:rsid w:val="00797870"/>
    <w:rsid w:val="00797DAC"/>
    <w:rsid w:val="007A0C02"/>
    <w:rsid w:val="007A2A7C"/>
    <w:rsid w:val="007B7086"/>
    <w:rsid w:val="007C0715"/>
    <w:rsid w:val="007C66A3"/>
    <w:rsid w:val="007C7E0A"/>
    <w:rsid w:val="007D0FF1"/>
    <w:rsid w:val="007D3F0E"/>
    <w:rsid w:val="007E4AD7"/>
    <w:rsid w:val="007E6494"/>
    <w:rsid w:val="007E677F"/>
    <w:rsid w:val="007E6C18"/>
    <w:rsid w:val="007F0CAF"/>
    <w:rsid w:val="007F1655"/>
    <w:rsid w:val="007F4E71"/>
    <w:rsid w:val="007F6F10"/>
    <w:rsid w:val="0080258F"/>
    <w:rsid w:val="00804FFB"/>
    <w:rsid w:val="008067CC"/>
    <w:rsid w:val="00807F1B"/>
    <w:rsid w:val="00813D3A"/>
    <w:rsid w:val="00814644"/>
    <w:rsid w:val="00815EC5"/>
    <w:rsid w:val="0082304C"/>
    <w:rsid w:val="00824BC6"/>
    <w:rsid w:val="00833A07"/>
    <w:rsid w:val="00835597"/>
    <w:rsid w:val="00841DE8"/>
    <w:rsid w:val="00842934"/>
    <w:rsid w:val="0084427C"/>
    <w:rsid w:val="0084504C"/>
    <w:rsid w:val="00850804"/>
    <w:rsid w:val="00850B1C"/>
    <w:rsid w:val="00851F6B"/>
    <w:rsid w:val="008554ED"/>
    <w:rsid w:val="0086498E"/>
    <w:rsid w:val="008769CB"/>
    <w:rsid w:val="00876A92"/>
    <w:rsid w:val="008775E3"/>
    <w:rsid w:val="00886FEB"/>
    <w:rsid w:val="00891CF2"/>
    <w:rsid w:val="008935E7"/>
    <w:rsid w:val="008963E9"/>
    <w:rsid w:val="008A0CB4"/>
    <w:rsid w:val="008A1703"/>
    <w:rsid w:val="008A1D47"/>
    <w:rsid w:val="008A569A"/>
    <w:rsid w:val="008A68B6"/>
    <w:rsid w:val="008A7929"/>
    <w:rsid w:val="008B3301"/>
    <w:rsid w:val="008B458C"/>
    <w:rsid w:val="008C5750"/>
    <w:rsid w:val="008C7913"/>
    <w:rsid w:val="008D397B"/>
    <w:rsid w:val="008D59ED"/>
    <w:rsid w:val="008F0FAF"/>
    <w:rsid w:val="008F4832"/>
    <w:rsid w:val="00915E96"/>
    <w:rsid w:val="00923541"/>
    <w:rsid w:val="00926F92"/>
    <w:rsid w:val="009356ED"/>
    <w:rsid w:val="00935E2A"/>
    <w:rsid w:val="009420B0"/>
    <w:rsid w:val="00952696"/>
    <w:rsid w:val="00956C40"/>
    <w:rsid w:val="00957428"/>
    <w:rsid w:val="0096058D"/>
    <w:rsid w:val="009616AF"/>
    <w:rsid w:val="00963152"/>
    <w:rsid w:val="00971A36"/>
    <w:rsid w:val="0097384D"/>
    <w:rsid w:val="00973A91"/>
    <w:rsid w:val="0098399C"/>
    <w:rsid w:val="00984574"/>
    <w:rsid w:val="0098683F"/>
    <w:rsid w:val="00992A1D"/>
    <w:rsid w:val="00992FDF"/>
    <w:rsid w:val="009937AF"/>
    <w:rsid w:val="00993D94"/>
    <w:rsid w:val="0099559E"/>
    <w:rsid w:val="00995A9F"/>
    <w:rsid w:val="009974A8"/>
    <w:rsid w:val="009A173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109FE"/>
    <w:rsid w:val="00A316AE"/>
    <w:rsid w:val="00A320A5"/>
    <w:rsid w:val="00A41364"/>
    <w:rsid w:val="00A51D71"/>
    <w:rsid w:val="00A52361"/>
    <w:rsid w:val="00A5408F"/>
    <w:rsid w:val="00A56E62"/>
    <w:rsid w:val="00A600CE"/>
    <w:rsid w:val="00A60D3D"/>
    <w:rsid w:val="00A60ED5"/>
    <w:rsid w:val="00A62682"/>
    <w:rsid w:val="00A639AA"/>
    <w:rsid w:val="00A63B9C"/>
    <w:rsid w:val="00A71265"/>
    <w:rsid w:val="00A72C64"/>
    <w:rsid w:val="00A77084"/>
    <w:rsid w:val="00A8068E"/>
    <w:rsid w:val="00A847F3"/>
    <w:rsid w:val="00A85508"/>
    <w:rsid w:val="00A87447"/>
    <w:rsid w:val="00A90023"/>
    <w:rsid w:val="00A93992"/>
    <w:rsid w:val="00A94D8B"/>
    <w:rsid w:val="00A96EF9"/>
    <w:rsid w:val="00AA59B5"/>
    <w:rsid w:val="00AB7AAD"/>
    <w:rsid w:val="00AC244E"/>
    <w:rsid w:val="00AC3DA5"/>
    <w:rsid w:val="00AC6169"/>
    <w:rsid w:val="00AD0DCD"/>
    <w:rsid w:val="00AD1C2C"/>
    <w:rsid w:val="00AD7D11"/>
    <w:rsid w:val="00AE3851"/>
    <w:rsid w:val="00AE428B"/>
    <w:rsid w:val="00AE7188"/>
    <w:rsid w:val="00AE7EE6"/>
    <w:rsid w:val="00AF1B02"/>
    <w:rsid w:val="00AF27F1"/>
    <w:rsid w:val="00B06DDA"/>
    <w:rsid w:val="00B23A6A"/>
    <w:rsid w:val="00B32F05"/>
    <w:rsid w:val="00B33A7F"/>
    <w:rsid w:val="00B47F79"/>
    <w:rsid w:val="00B74346"/>
    <w:rsid w:val="00B80AC2"/>
    <w:rsid w:val="00B927AE"/>
    <w:rsid w:val="00B9438A"/>
    <w:rsid w:val="00BA23CB"/>
    <w:rsid w:val="00BA6E54"/>
    <w:rsid w:val="00BB15A8"/>
    <w:rsid w:val="00BB2F59"/>
    <w:rsid w:val="00BB5D73"/>
    <w:rsid w:val="00BB602C"/>
    <w:rsid w:val="00BB6B3E"/>
    <w:rsid w:val="00BC15C6"/>
    <w:rsid w:val="00BC36B6"/>
    <w:rsid w:val="00BD3CC1"/>
    <w:rsid w:val="00BE0476"/>
    <w:rsid w:val="00BE12A9"/>
    <w:rsid w:val="00BE1607"/>
    <w:rsid w:val="00BE614E"/>
    <w:rsid w:val="00BE6DA4"/>
    <w:rsid w:val="00BF02A0"/>
    <w:rsid w:val="00BF0724"/>
    <w:rsid w:val="00BF6141"/>
    <w:rsid w:val="00BF64A4"/>
    <w:rsid w:val="00BF7E85"/>
    <w:rsid w:val="00C006E2"/>
    <w:rsid w:val="00C015B2"/>
    <w:rsid w:val="00C026C6"/>
    <w:rsid w:val="00C06C36"/>
    <w:rsid w:val="00C12582"/>
    <w:rsid w:val="00C134B3"/>
    <w:rsid w:val="00C14834"/>
    <w:rsid w:val="00C168E8"/>
    <w:rsid w:val="00C1783A"/>
    <w:rsid w:val="00C34055"/>
    <w:rsid w:val="00C35F78"/>
    <w:rsid w:val="00C3668C"/>
    <w:rsid w:val="00C3755F"/>
    <w:rsid w:val="00C429BD"/>
    <w:rsid w:val="00C43C7E"/>
    <w:rsid w:val="00C440A4"/>
    <w:rsid w:val="00C51E17"/>
    <w:rsid w:val="00C53C06"/>
    <w:rsid w:val="00C55E84"/>
    <w:rsid w:val="00C64C52"/>
    <w:rsid w:val="00C65B49"/>
    <w:rsid w:val="00C71266"/>
    <w:rsid w:val="00C760B9"/>
    <w:rsid w:val="00C777F5"/>
    <w:rsid w:val="00C77F2A"/>
    <w:rsid w:val="00C80F54"/>
    <w:rsid w:val="00C81C73"/>
    <w:rsid w:val="00C86605"/>
    <w:rsid w:val="00C94F3F"/>
    <w:rsid w:val="00CA0F99"/>
    <w:rsid w:val="00CA53E5"/>
    <w:rsid w:val="00CA5903"/>
    <w:rsid w:val="00CB151C"/>
    <w:rsid w:val="00CB2453"/>
    <w:rsid w:val="00CB479D"/>
    <w:rsid w:val="00CC03DD"/>
    <w:rsid w:val="00CC3F63"/>
    <w:rsid w:val="00CD20E9"/>
    <w:rsid w:val="00CD4B8A"/>
    <w:rsid w:val="00CE0608"/>
    <w:rsid w:val="00CE2622"/>
    <w:rsid w:val="00CE3F29"/>
    <w:rsid w:val="00CE4498"/>
    <w:rsid w:val="00CE73C3"/>
    <w:rsid w:val="00CF1029"/>
    <w:rsid w:val="00CF2ABD"/>
    <w:rsid w:val="00CF605C"/>
    <w:rsid w:val="00CF732E"/>
    <w:rsid w:val="00CF7730"/>
    <w:rsid w:val="00D101F5"/>
    <w:rsid w:val="00D13DE1"/>
    <w:rsid w:val="00D16DB4"/>
    <w:rsid w:val="00D16FA9"/>
    <w:rsid w:val="00D22A44"/>
    <w:rsid w:val="00D22BCE"/>
    <w:rsid w:val="00D237A8"/>
    <w:rsid w:val="00D26C99"/>
    <w:rsid w:val="00D26D0A"/>
    <w:rsid w:val="00D30838"/>
    <w:rsid w:val="00D30A7E"/>
    <w:rsid w:val="00D33A63"/>
    <w:rsid w:val="00D36BD5"/>
    <w:rsid w:val="00D37D76"/>
    <w:rsid w:val="00D44C2E"/>
    <w:rsid w:val="00D46D74"/>
    <w:rsid w:val="00D47CBC"/>
    <w:rsid w:val="00D50687"/>
    <w:rsid w:val="00D52AAF"/>
    <w:rsid w:val="00D52F76"/>
    <w:rsid w:val="00D547FC"/>
    <w:rsid w:val="00D55997"/>
    <w:rsid w:val="00D56823"/>
    <w:rsid w:val="00D57E6A"/>
    <w:rsid w:val="00D67F64"/>
    <w:rsid w:val="00D71A25"/>
    <w:rsid w:val="00D7288D"/>
    <w:rsid w:val="00D75826"/>
    <w:rsid w:val="00D76F2C"/>
    <w:rsid w:val="00D77041"/>
    <w:rsid w:val="00D8035E"/>
    <w:rsid w:val="00D80B73"/>
    <w:rsid w:val="00D9183C"/>
    <w:rsid w:val="00D91F0A"/>
    <w:rsid w:val="00D92390"/>
    <w:rsid w:val="00D93CE3"/>
    <w:rsid w:val="00D959A8"/>
    <w:rsid w:val="00D97C10"/>
    <w:rsid w:val="00DA1A28"/>
    <w:rsid w:val="00DA4E42"/>
    <w:rsid w:val="00DA61D6"/>
    <w:rsid w:val="00DB2EB8"/>
    <w:rsid w:val="00DB7E9F"/>
    <w:rsid w:val="00DC1F18"/>
    <w:rsid w:val="00DC5B32"/>
    <w:rsid w:val="00DD4E8B"/>
    <w:rsid w:val="00DE041F"/>
    <w:rsid w:val="00DE2CB2"/>
    <w:rsid w:val="00DE5CC2"/>
    <w:rsid w:val="00DE6BDB"/>
    <w:rsid w:val="00DF43D7"/>
    <w:rsid w:val="00E00328"/>
    <w:rsid w:val="00E03BD1"/>
    <w:rsid w:val="00E07F89"/>
    <w:rsid w:val="00E145A6"/>
    <w:rsid w:val="00E161CA"/>
    <w:rsid w:val="00E205ED"/>
    <w:rsid w:val="00E21D6C"/>
    <w:rsid w:val="00E32F93"/>
    <w:rsid w:val="00E441DC"/>
    <w:rsid w:val="00E44E42"/>
    <w:rsid w:val="00E46C54"/>
    <w:rsid w:val="00E54EDD"/>
    <w:rsid w:val="00E55B0F"/>
    <w:rsid w:val="00E57510"/>
    <w:rsid w:val="00E5777C"/>
    <w:rsid w:val="00E57780"/>
    <w:rsid w:val="00E6144A"/>
    <w:rsid w:val="00E729D5"/>
    <w:rsid w:val="00E74445"/>
    <w:rsid w:val="00E77775"/>
    <w:rsid w:val="00E85DE7"/>
    <w:rsid w:val="00E9225B"/>
    <w:rsid w:val="00E93FFE"/>
    <w:rsid w:val="00E941C6"/>
    <w:rsid w:val="00E9597D"/>
    <w:rsid w:val="00EA2166"/>
    <w:rsid w:val="00EA2E23"/>
    <w:rsid w:val="00EA628F"/>
    <w:rsid w:val="00EB196F"/>
    <w:rsid w:val="00EB5A2A"/>
    <w:rsid w:val="00EC2035"/>
    <w:rsid w:val="00EC4BA7"/>
    <w:rsid w:val="00ED5CEC"/>
    <w:rsid w:val="00ED6198"/>
    <w:rsid w:val="00ED71B6"/>
    <w:rsid w:val="00EE5224"/>
    <w:rsid w:val="00EE6F23"/>
    <w:rsid w:val="00EF34E3"/>
    <w:rsid w:val="00EF6DB0"/>
    <w:rsid w:val="00F01490"/>
    <w:rsid w:val="00F023E6"/>
    <w:rsid w:val="00F05C3C"/>
    <w:rsid w:val="00F1366D"/>
    <w:rsid w:val="00F21BDE"/>
    <w:rsid w:val="00F2678D"/>
    <w:rsid w:val="00F32E35"/>
    <w:rsid w:val="00F342AA"/>
    <w:rsid w:val="00F4247C"/>
    <w:rsid w:val="00F42595"/>
    <w:rsid w:val="00F43A99"/>
    <w:rsid w:val="00F44014"/>
    <w:rsid w:val="00F62A2E"/>
    <w:rsid w:val="00F638E2"/>
    <w:rsid w:val="00F64745"/>
    <w:rsid w:val="00F71281"/>
    <w:rsid w:val="00F73076"/>
    <w:rsid w:val="00F74BC0"/>
    <w:rsid w:val="00F809C1"/>
    <w:rsid w:val="00F91FFF"/>
    <w:rsid w:val="00F92630"/>
    <w:rsid w:val="00FA0DA2"/>
    <w:rsid w:val="00FA6AAC"/>
    <w:rsid w:val="00FA6DAC"/>
    <w:rsid w:val="00FB082D"/>
    <w:rsid w:val="00FB11AB"/>
    <w:rsid w:val="00FC399B"/>
    <w:rsid w:val="00FC53F0"/>
    <w:rsid w:val="00FC7BF9"/>
    <w:rsid w:val="00FD381C"/>
    <w:rsid w:val="00FD3F91"/>
    <w:rsid w:val="00FD6171"/>
    <w:rsid w:val="00FD68CF"/>
    <w:rsid w:val="00FE00BF"/>
    <w:rsid w:val="00FE20D1"/>
    <w:rsid w:val="00FE4447"/>
    <w:rsid w:val="00FE777A"/>
    <w:rsid w:val="00FF1BC1"/>
    <w:rsid w:val="00FF2ECB"/>
    <w:rsid w:val="00FF5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FBC43A4-0385-4E89-9075-55A68ED2C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72</Pages>
  <Words>15121</Words>
  <Characters>95268</Characters>
  <Application>Microsoft Office Word</Application>
  <DocSecurity>0</DocSecurity>
  <Lines>793</Lines>
  <Paragraphs>220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304</cp:revision>
  <cp:lastPrinted>2017-07-24T14:10:00Z</cp:lastPrinted>
  <dcterms:created xsi:type="dcterms:W3CDTF">2017-04-04T15:54:00Z</dcterms:created>
  <dcterms:modified xsi:type="dcterms:W3CDTF">2017-07-28T11:26:00Z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0">
    <vt:lpwstr>ae4d01bb-83db-40b3-adf5-7d02838ce440</vt:lpwstr>
  </property>
  <property fmtid="{D5CDD505-2E9C-101B-9397-08002B2CF9AE}" pid="11" name="CitaviDocumentProperty_6">
    <vt:lpwstr>True</vt:lpwstr>
  </property>
  <property fmtid="{D5CDD505-2E9C-101B-9397-08002B2CF9AE}" pid="12" name="CitaviDocumentProperty_8">
    <vt:lpwstr>C:\Users\Recep\Documents\Citavi 5\Projects\Verteilte Versionsverwaltung\Verteilte Versionsverwaltung.ctv5</vt:lpwstr>
  </property>
  <property fmtid="{D5CDD505-2E9C-101B-9397-08002B2CF9AE}" pid="13" name="CitaviDocumentProperty_1">
    <vt:lpwstr>5.6.0.2</vt:lpwstr>
  </property>
</Properties>
</file>