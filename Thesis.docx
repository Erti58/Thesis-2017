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835597" w:rsidRDefault="00835597" w:rsidP="00835597">
      <w:pPr>
        <w:pStyle w:val="ArtderArbeit"/>
      </w:pPr>
    </w:p>
    <w:p w:rsidR="00EC4BA7" w:rsidRDefault="008A0CB4" w:rsidP="00835597">
      <w:pPr>
        <w:pStyle w:val="ArtderArbeit"/>
      </w:pPr>
      <w:r>
        <w:t>Bachelor-Thesis</w:t>
      </w:r>
    </w:p>
    <w:p w:rsidR="00EC4BA7" w:rsidRDefault="00EC4BA7" w:rsidP="00EC4BA7">
      <w:pPr>
        <w:pStyle w:val="ArtderArbeit"/>
      </w:pPr>
      <w:r>
        <w:t>in</w:t>
      </w:r>
    </w:p>
    <w:p w:rsidR="00EC4BA7" w:rsidRDefault="008A0CB4" w:rsidP="00EC4BA7">
      <w:pPr>
        <w:pStyle w:val="ArtderArbeit"/>
      </w:pPr>
      <w:r>
        <w:t>Wirtschaftsinformatik</w:t>
      </w:r>
    </w:p>
    <w:p w:rsidR="00EC4BA7" w:rsidRDefault="00EC4BA7" w:rsidP="00EC4BA7">
      <w:pPr>
        <w:pStyle w:val="ArtderArbeit"/>
      </w:pPr>
    </w:p>
    <w:p w:rsidR="008A0CB4" w:rsidRPr="00FC004F" w:rsidRDefault="008A0CB4" w:rsidP="0004338F">
      <w:pPr>
        <w:pStyle w:val="Titel"/>
      </w:pPr>
      <w:r>
        <w:t>Verteilte Versionsverwaltung</w:t>
      </w:r>
    </w:p>
    <w:p w:rsidR="00EC4BA7" w:rsidRDefault="008A0CB4" w:rsidP="008A0CB4">
      <w:pPr>
        <w:pStyle w:val="Untertitel"/>
      </w:pPr>
      <w:r>
        <w:t>Eine Tool-Integration in Java-Programmier-Vorlesungen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57"/>
      </w:tblGrid>
      <w:tr w:rsidR="00606EF7" w:rsidTr="008A0CB4">
        <w:trPr>
          <w:trHeight w:val="433"/>
          <w:jc w:val="center"/>
        </w:trPr>
        <w:tc>
          <w:tcPr>
            <w:tcW w:w="1845" w:type="dxa"/>
          </w:tcPr>
          <w:p w:rsidR="00606EF7" w:rsidRDefault="00952696" w:rsidP="00606EF7">
            <w:r>
              <w:t>R</w:t>
            </w:r>
            <w:r w:rsidR="00606EF7">
              <w:t>eferent:</w:t>
            </w:r>
          </w:p>
        </w:tc>
        <w:tc>
          <w:tcPr>
            <w:tcW w:w="3557" w:type="dxa"/>
          </w:tcPr>
          <w:p w:rsidR="00606EF7" w:rsidRDefault="008A0CB4" w:rsidP="008A0CB4">
            <w:r>
              <w:t>Prof. Dipl.-</w:t>
            </w:r>
            <w:proofErr w:type="spellStart"/>
            <w:r>
              <w:t>Inform</w:t>
            </w:r>
            <w:proofErr w:type="spellEnd"/>
            <w:r>
              <w:t xml:space="preserve">. J. Anton </w:t>
            </w:r>
            <w:proofErr w:type="spellStart"/>
            <w:r>
              <w:t>Illik</w:t>
            </w:r>
            <w:proofErr w:type="spellEnd"/>
          </w:p>
        </w:tc>
      </w:tr>
      <w:tr w:rsidR="00606EF7" w:rsidTr="008A0CB4">
        <w:trPr>
          <w:trHeight w:val="433"/>
          <w:jc w:val="center"/>
        </w:trPr>
        <w:tc>
          <w:tcPr>
            <w:tcW w:w="1845" w:type="dxa"/>
          </w:tcPr>
          <w:p w:rsidR="00606EF7" w:rsidRDefault="00606EF7" w:rsidP="00606EF7">
            <w:r>
              <w:t>Korreferent:</w:t>
            </w:r>
          </w:p>
        </w:tc>
        <w:tc>
          <w:tcPr>
            <w:tcW w:w="3557" w:type="dxa"/>
          </w:tcPr>
          <w:p w:rsidR="00606EF7" w:rsidRDefault="008A0CB4" w:rsidP="00606EF7">
            <w:r>
              <w:t>Prof. Dr.-Ing. Stefan Noll</w:t>
            </w:r>
          </w:p>
        </w:tc>
      </w:tr>
      <w:tr w:rsidR="00606EF7" w:rsidTr="008A0CB4">
        <w:trPr>
          <w:trHeight w:val="433"/>
          <w:jc w:val="center"/>
        </w:trPr>
        <w:tc>
          <w:tcPr>
            <w:tcW w:w="1845" w:type="dxa"/>
          </w:tcPr>
          <w:p w:rsidR="00606EF7" w:rsidRDefault="00606EF7" w:rsidP="00606EF7">
            <w:r>
              <w:t>Vorgelegt am:</w:t>
            </w:r>
          </w:p>
        </w:tc>
        <w:tc>
          <w:tcPr>
            <w:tcW w:w="3557" w:type="dxa"/>
          </w:tcPr>
          <w:p w:rsidR="00606EF7" w:rsidRDefault="008A0CB4" w:rsidP="008A0CB4">
            <w:r>
              <w:t>31.08.2017</w:t>
            </w:r>
          </w:p>
        </w:tc>
      </w:tr>
      <w:tr w:rsidR="00606EF7" w:rsidTr="008A0CB4">
        <w:trPr>
          <w:trHeight w:val="433"/>
          <w:jc w:val="center"/>
        </w:trPr>
        <w:tc>
          <w:tcPr>
            <w:tcW w:w="1845" w:type="dxa"/>
          </w:tcPr>
          <w:p w:rsidR="00606EF7" w:rsidRDefault="00606EF7" w:rsidP="00606EF7">
            <w:r>
              <w:t>Vorgelegt von:</w:t>
            </w:r>
          </w:p>
        </w:tc>
        <w:tc>
          <w:tcPr>
            <w:tcW w:w="3557" w:type="dxa"/>
          </w:tcPr>
          <w:p w:rsidR="00606EF7" w:rsidRDefault="008A0CB4" w:rsidP="00606EF7">
            <w:r>
              <w:t xml:space="preserve">Ertugrul </w:t>
            </w:r>
            <w:proofErr w:type="spellStart"/>
            <w:r>
              <w:t>Özkara</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245269</w:t>
            </w:r>
          </w:p>
        </w:tc>
      </w:tr>
      <w:tr w:rsidR="00606EF7" w:rsidTr="008A0CB4">
        <w:trPr>
          <w:trHeight w:val="865"/>
          <w:jc w:val="center"/>
        </w:trPr>
        <w:tc>
          <w:tcPr>
            <w:tcW w:w="1845" w:type="dxa"/>
          </w:tcPr>
          <w:p w:rsidR="00606EF7" w:rsidRDefault="00606EF7" w:rsidP="00606EF7"/>
        </w:tc>
        <w:tc>
          <w:tcPr>
            <w:tcW w:w="3557" w:type="dxa"/>
          </w:tcPr>
          <w:p w:rsidR="00606EF7" w:rsidRDefault="008A0CB4" w:rsidP="00606EF7">
            <w:r>
              <w:t>Steigstraße 54</w:t>
            </w:r>
          </w:p>
          <w:p w:rsidR="00606EF7" w:rsidRDefault="008A0CB4" w:rsidP="00606EF7">
            <w:r>
              <w:t xml:space="preserve">78554 </w:t>
            </w:r>
            <w:proofErr w:type="spellStart"/>
            <w:r>
              <w:t>Aldingen</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ertugrul.oezkara@hs-furtwangen.de</w:t>
            </w:r>
          </w:p>
        </w:tc>
      </w:tr>
    </w:tbl>
    <w:p w:rsidR="00606EF7" w:rsidRPr="00606EF7" w:rsidRDefault="00606EF7" w:rsidP="00606EF7">
      <w:pPr>
        <w:sectPr w:rsidR="00606EF7" w:rsidRPr="00606EF7" w:rsidSect="009C6BE2">
          <w:headerReference w:type="default" r:id="rId10"/>
          <w:type w:val="continuous"/>
          <w:pgSz w:w="11906" w:h="16838" w:code="9"/>
          <w:pgMar w:top="1701" w:right="1418" w:bottom="1134" w:left="1418" w:header="709" w:footer="709" w:gutter="0"/>
          <w:cols w:space="708"/>
          <w:titlePg/>
          <w:docGrid w:linePitch="360"/>
        </w:sectPr>
      </w:pPr>
    </w:p>
    <w:p w:rsidR="005A6595" w:rsidRDefault="00993D94" w:rsidP="00EC4BA7">
      <w:pPr>
        <w:pStyle w:val="berschrift1"/>
        <w:numPr>
          <w:ilvl w:val="0"/>
          <w:numId w:val="0"/>
        </w:numPr>
        <w:ind w:left="360" w:hanging="360"/>
      </w:pPr>
      <w:bookmarkStart w:id="0" w:name="_Toc484644545"/>
      <w:r w:rsidRPr="00992A1D">
        <w:lastRenderedPageBreak/>
        <w:t>Abstract</w:t>
      </w:r>
      <w:bookmarkEnd w:id="0"/>
    </w:p>
    <w:p w:rsidR="00952696" w:rsidRDefault="00952696" w:rsidP="00952696"/>
    <w:p w:rsidR="00952696" w:rsidRDefault="00952696" w:rsidP="00952696">
      <w:r>
        <w:t>[Englisch, 100 -120 Worte]</w:t>
      </w:r>
      <w:r>
        <w:tab/>
      </w:r>
    </w:p>
    <w:p w:rsidR="00952696" w:rsidRDefault="00952696" w:rsidP="00952696"/>
    <w:p w:rsidR="00952696" w:rsidRDefault="00952696" w:rsidP="00952696"/>
    <w:p w:rsidR="00952696" w:rsidRDefault="00952696" w:rsidP="00952696"/>
    <w:p w:rsidR="00952696" w:rsidRDefault="00952696" w:rsidP="00952696"/>
    <w:p w:rsidR="00952696" w:rsidRDefault="00952696" w:rsidP="00952696"/>
    <w:p w:rsidR="00952696" w:rsidRPr="00952696" w:rsidRDefault="00952696" w:rsidP="00952696">
      <w:pPr>
        <w:sectPr w:rsidR="00952696" w:rsidRPr="00952696" w:rsidSect="007003AD">
          <w:headerReference w:type="even" r:id="rId11"/>
          <w:headerReference w:type="default" r:id="rId12"/>
          <w:type w:val="oddPage"/>
          <w:pgSz w:w="11906" w:h="16838" w:code="9"/>
          <w:pgMar w:top="1701" w:right="1418" w:bottom="1134" w:left="1418" w:header="709" w:footer="709" w:gutter="851"/>
          <w:pgNumType w:fmt="upperRoman"/>
          <w:cols w:space="708"/>
          <w:docGrid w:linePitch="360"/>
        </w:sectPr>
      </w:pPr>
      <w:r>
        <w:t>[Deutsch, 100 – 120 Worte]</w:t>
      </w:r>
      <w:r>
        <w:tab/>
        <w:t xml:space="preserve"> </w:t>
      </w:r>
    </w:p>
    <w:p w:rsidR="003F5D40" w:rsidRDefault="00387FE8" w:rsidP="005A6595">
      <w:pPr>
        <w:pStyle w:val="berschrift1"/>
        <w:numPr>
          <w:ilvl w:val="0"/>
          <w:numId w:val="0"/>
        </w:numPr>
        <w:ind w:left="360" w:hanging="360"/>
      </w:pPr>
      <w:bookmarkStart w:id="1" w:name="_Toc484644546"/>
      <w:r w:rsidRPr="00992A1D">
        <w:lastRenderedPageBreak/>
        <w:t>Inhaltsverzeichnis</w:t>
      </w:r>
      <w:bookmarkEnd w:id="1"/>
    </w:p>
    <w:p w:rsidR="004C3AE2" w:rsidRDefault="004C3AE2" w:rsidP="004C3AE2"/>
    <w:p w:rsidR="00223678"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484644545" w:history="1">
        <w:r w:rsidR="00223678" w:rsidRPr="003C16FF">
          <w:rPr>
            <w:rStyle w:val="Hyperlink"/>
            <w:noProof/>
          </w:rPr>
          <w:t>Abstract</w:t>
        </w:r>
        <w:r w:rsidR="00223678">
          <w:rPr>
            <w:noProof/>
            <w:webHidden/>
          </w:rPr>
          <w:tab/>
        </w:r>
        <w:r w:rsidR="00223678">
          <w:rPr>
            <w:noProof/>
            <w:webHidden/>
          </w:rPr>
          <w:fldChar w:fldCharType="begin"/>
        </w:r>
        <w:r w:rsidR="00223678">
          <w:rPr>
            <w:noProof/>
            <w:webHidden/>
          </w:rPr>
          <w:instrText xml:space="preserve"> PAGEREF _Toc484644545 \h </w:instrText>
        </w:r>
        <w:r w:rsidR="00223678">
          <w:rPr>
            <w:noProof/>
            <w:webHidden/>
          </w:rPr>
        </w:r>
        <w:r w:rsidR="00223678">
          <w:rPr>
            <w:noProof/>
            <w:webHidden/>
          </w:rPr>
          <w:fldChar w:fldCharType="separate"/>
        </w:r>
        <w:r w:rsidR="00761E01">
          <w:rPr>
            <w:noProof/>
            <w:webHidden/>
          </w:rPr>
          <w:t>III</w:t>
        </w:r>
        <w:r w:rsidR="00223678">
          <w:rPr>
            <w:noProof/>
            <w:webHidden/>
          </w:rPr>
          <w:fldChar w:fldCharType="end"/>
        </w:r>
      </w:hyperlink>
    </w:p>
    <w:p w:rsidR="00223678" w:rsidRDefault="00223678">
      <w:pPr>
        <w:pStyle w:val="Verzeichnis1"/>
        <w:tabs>
          <w:tab w:val="right" w:leader="dot" w:pos="8209"/>
        </w:tabs>
        <w:rPr>
          <w:rFonts w:eastAsiaTheme="minorEastAsia"/>
          <w:noProof/>
          <w:sz w:val="22"/>
          <w:lang w:eastAsia="de-DE"/>
        </w:rPr>
      </w:pPr>
      <w:hyperlink w:anchor="_Toc484644546" w:history="1">
        <w:r w:rsidRPr="003C16FF">
          <w:rPr>
            <w:rStyle w:val="Hyperlink"/>
            <w:noProof/>
          </w:rPr>
          <w:t>Inhaltsverzeichnis</w:t>
        </w:r>
        <w:r>
          <w:rPr>
            <w:noProof/>
            <w:webHidden/>
          </w:rPr>
          <w:tab/>
        </w:r>
        <w:r>
          <w:rPr>
            <w:noProof/>
            <w:webHidden/>
          </w:rPr>
          <w:fldChar w:fldCharType="begin"/>
        </w:r>
        <w:r>
          <w:rPr>
            <w:noProof/>
            <w:webHidden/>
          </w:rPr>
          <w:instrText xml:space="preserve"> PAGEREF _Toc484644546 \h </w:instrText>
        </w:r>
        <w:r>
          <w:rPr>
            <w:noProof/>
            <w:webHidden/>
          </w:rPr>
        </w:r>
        <w:r>
          <w:rPr>
            <w:noProof/>
            <w:webHidden/>
          </w:rPr>
          <w:fldChar w:fldCharType="separate"/>
        </w:r>
        <w:r w:rsidR="00761E01">
          <w:rPr>
            <w:noProof/>
            <w:webHidden/>
          </w:rPr>
          <w:t>V</w:t>
        </w:r>
        <w:r>
          <w:rPr>
            <w:noProof/>
            <w:webHidden/>
          </w:rPr>
          <w:fldChar w:fldCharType="end"/>
        </w:r>
      </w:hyperlink>
    </w:p>
    <w:p w:rsidR="00223678" w:rsidRDefault="00223678">
      <w:pPr>
        <w:pStyle w:val="Verzeichnis1"/>
        <w:tabs>
          <w:tab w:val="right" w:leader="dot" w:pos="8209"/>
        </w:tabs>
        <w:rPr>
          <w:rFonts w:eastAsiaTheme="minorEastAsia"/>
          <w:noProof/>
          <w:sz w:val="22"/>
          <w:lang w:eastAsia="de-DE"/>
        </w:rPr>
      </w:pPr>
      <w:hyperlink w:anchor="_Toc484644547" w:history="1">
        <w:r w:rsidRPr="003C16FF">
          <w:rPr>
            <w:rStyle w:val="Hyperlink"/>
            <w:noProof/>
          </w:rPr>
          <w:t>Abbildungsverzeichnis</w:t>
        </w:r>
        <w:r>
          <w:rPr>
            <w:noProof/>
            <w:webHidden/>
          </w:rPr>
          <w:tab/>
        </w:r>
        <w:r>
          <w:rPr>
            <w:noProof/>
            <w:webHidden/>
          </w:rPr>
          <w:fldChar w:fldCharType="begin"/>
        </w:r>
        <w:r>
          <w:rPr>
            <w:noProof/>
            <w:webHidden/>
          </w:rPr>
          <w:instrText xml:space="preserve"> PAGEREF _Toc484644547 \h </w:instrText>
        </w:r>
        <w:r>
          <w:rPr>
            <w:noProof/>
            <w:webHidden/>
          </w:rPr>
        </w:r>
        <w:r>
          <w:rPr>
            <w:noProof/>
            <w:webHidden/>
          </w:rPr>
          <w:fldChar w:fldCharType="separate"/>
        </w:r>
        <w:r w:rsidR="00761E01">
          <w:rPr>
            <w:noProof/>
            <w:webHidden/>
          </w:rPr>
          <w:t>IX</w:t>
        </w:r>
        <w:r>
          <w:rPr>
            <w:noProof/>
            <w:webHidden/>
          </w:rPr>
          <w:fldChar w:fldCharType="end"/>
        </w:r>
      </w:hyperlink>
    </w:p>
    <w:p w:rsidR="00223678" w:rsidRDefault="00223678">
      <w:pPr>
        <w:pStyle w:val="Verzeichnis1"/>
        <w:tabs>
          <w:tab w:val="right" w:leader="dot" w:pos="8209"/>
        </w:tabs>
        <w:rPr>
          <w:rFonts w:eastAsiaTheme="minorEastAsia"/>
          <w:noProof/>
          <w:sz w:val="22"/>
          <w:lang w:eastAsia="de-DE"/>
        </w:rPr>
      </w:pPr>
      <w:hyperlink w:anchor="_Toc484644548" w:history="1">
        <w:r w:rsidRPr="003C16FF">
          <w:rPr>
            <w:rStyle w:val="Hyperlink"/>
            <w:noProof/>
          </w:rPr>
          <w:t>Tabellenverzeichnis</w:t>
        </w:r>
        <w:r>
          <w:rPr>
            <w:noProof/>
            <w:webHidden/>
          </w:rPr>
          <w:tab/>
        </w:r>
        <w:r>
          <w:rPr>
            <w:noProof/>
            <w:webHidden/>
          </w:rPr>
          <w:fldChar w:fldCharType="begin"/>
        </w:r>
        <w:r>
          <w:rPr>
            <w:noProof/>
            <w:webHidden/>
          </w:rPr>
          <w:instrText xml:space="preserve"> PAGEREF _Toc484644548 \h </w:instrText>
        </w:r>
        <w:r>
          <w:rPr>
            <w:noProof/>
            <w:webHidden/>
          </w:rPr>
        </w:r>
        <w:r>
          <w:rPr>
            <w:noProof/>
            <w:webHidden/>
          </w:rPr>
          <w:fldChar w:fldCharType="separate"/>
        </w:r>
        <w:r w:rsidR="00761E01">
          <w:rPr>
            <w:noProof/>
            <w:webHidden/>
          </w:rPr>
          <w:t>XI</w:t>
        </w:r>
        <w:r>
          <w:rPr>
            <w:noProof/>
            <w:webHidden/>
          </w:rPr>
          <w:fldChar w:fldCharType="end"/>
        </w:r>
      </w:hyperlink>
    </w:p>
    <w:p w:rsidR="00223678" w:rsidRDefault="00223678">
      <w:pPr>
        <w:pStyle w:val="Verzeichnis1"/>
        <w:tabs>
          <w:tab w:val="right" w:leader="dot" w:pos="8209"/>
        </w:tabs>
        <w:rPr>
          <w:rFonts w:eastAsiaTheme="minorEastAsia"/>
          <w:noProof/>
          <w:sz w:val="22"/>
          <w:lang w:eastAsia="de-DE"/>
        </w:rPr>
      </w:pPr>
      <w:hyperlink w:anchor="_Toc484644549" w:history="1">
        <w:r w:rsidRPr="003C16FF">
          <w:rPr>
            <w:rStyle w:val="Hyperlink"/>
            <w:noProof/>
          </w:rPr>
          <w:t>Abkürzungsverzeichnis</w:t>
        </w:r>
        <w:r>
          <w:rPr>
            <w:noProof/>
            <w:webHidden/>
          </w:rPr>
          <w:tab/>
        </w:r>
        <w:r>
          <w:rPr>
            <w:noProof/>
            <w:webHidden/>
          </w:rPr>
          <w:fldChar w:fldCharType="begin"/>
        </w:r>
        <w:r>
          <w:rPr>
            <w:noProof/>
            <w:webHidden/>
          </w:rPr>
          <w:instrText xml:space="preserve"> PAGEREF _Toc484644549 \h </w:instrText>
        </w:r>
        <w:r>
          <w:rPr>
            <w:noProof/>
            <w:webHidden/>
          </w:rPr>
        </w:r>
        <w:r>
          <w:rPr>
            <w:noProof/>
            <w:webHidden/>
          </w:rPr>
          <w:fldChar w:fldCharType="separate"/>
        </w:r>
        <w:r w:rsidR="00761E01">
          <w:rPr>
            <w:noProof/>
            <w:webHidden/>
          </w:rPr>
          <w:t>XIII</w:t>
        </w:r>
        <w:r>
          <w:rPr>
            <w:noProof/>
            <w:webHidden/>
          </w:rPr>
          <w:fldChar w:fldCharType="end"/>
        </w:r>
      </w:hyperlink>
    </w:p>
    <w:p w:rsidR="00223678" w:rsidRDefault="00223678">
      <w:pPr>
        <w:pStyle w:val="Verzeichnis1"/>
        <w:tabs>
          <w:tab w:val="left" w:pos="480"/>
          <w:tab w:val="right" w:leader="dot" w:pos="8209"/>
        </w:tabs>
        <w:rPr>
          <w:rFonts w:eastAsiaTheme="minorEastAsia"/>
          <w:noProof/>
          <w:sz w:val="22"/>
          <w:lang w:eastAsia="de-DE"/>
        </w:rPr>
      </w:pPr>
      <w:hyperlink w:anchor="_Toc484644550" w:history="1">
        <w:r w:rsidRPr="003C16FF">
          <w:rPr>
            <w:rStyle w:val="Hyperlink"/>
            <w:noProof/>
          </w:rPr>
          <w:t>1</w:t>
        </w:r>
        <w:r>
          <w:rPr>
            <w:rFonts w:eastAsiaTheme="minorEastAsia"/>
            <w:noProof/>
            <w:sz w:val="22"/>
            <w:lang w:eastAsia="de-DE"/>
          </w:rPr>
          <w:tab/>
        </w:r>
        <w:r w:rsidRPr="003C16FF">
          <w:rPr>
            <w:rStyle w:val="Hyperlink"/>
            <w:noProof/>
          </w:rPr>
          <w:t>Einleitung</w:t>
        </w:r>
        <w:r>
          <w:rPr>
            <w:noProof/>
            <w:webHidden/>
          </w:rPr>
          <w:tab/>
        </w:r>
        <w:r>
          <w:rPr>
            <w:noProof/>
            <w:webHidden/>
          </w:rPr>
          <w:fldChar w:fldCharType="begin"/>
        </w:r>
        <w:r>
          <w:rPr>
            <w:noProof/>
            <w:webHidden/>
          </w:rPr>
          <w:instrText xml:space="preserve"> PAGEREF _Toc484644550 \h </w:instrText>
        </w:r>
        <w:r>
          <w:rPr>
            <w:noProof/>
            <w:webHidden/>
          </w:rPr>
        </w:r>
        <w:r>
          <w:rPr>
            <w:noProof/>
            <w:webHidden/>
          </w:rPr>
          <w:fldChar w:fldCharType="separate"/>
        </w:r>
        <w:r w:rsidR="00761E01">
          <w:rPr>
            <w:noProof/>
            <w:webHidden/>
          </w:rPr>
          <w:t>15</w:t>
        </w:r>
        <w:r>
          <w:rPr>
            <w:noProof/>
            <w:webHidden/>
          </w:rPr>
          <w:fldChar w:fldCharType="end"/>
        </w:r>
      </w:hyperlink>
    </w:p>
    <w:p w:rsidR="00223678" w:rsidRDefault="00223678">
      <w:pPr>
        <w:pStyle w:val="Verzeichnis1"/>
        <w:tabs>
          <w:tab w:val="left" w:pos="480"/>
          <w:tab w:val="right" w:leader="dot" w:pos="8209"/>
        </w:tabs>
        <w:rPr>
          <w:rFonts w:eastAsiaTheme="minorEastAsia"/>
          <w:noProof/>
          <w:sz w:val="22"/>
          <w:lang w:eastAsia="de-DE"/>
        </w:rPr>
      </w:pPr>
      <w:hyperlink w:anchor="_Toc484644551" w:history="1">
        <w:r w:rsidRPr="003C16FF">
          <w:rPr>
            <w:rStyle w:val="Hyperlink"/>
            <w:noProof/>
          </w:rPr>
          <w:t>2</w:t>
        </w:r>
        <w:r>
          <w:rPr>
            <w:rFonts w:eastAsiaTheme="minorEastAsia"/>
            <w:noProof/>
            <w:sz w:val="22"/>
            <w:lang w:eastAsia="de-DE"/>
          </w:rPr>
          <w:tab/>
        </w:r>
        <w:r w:rsidRPr="003C16FF">
          <w:rPr>
            <w:rStyle w:val="Hyperlink"/>
            <w:noProof/>
          </w:rPr>
          <w:t>Grundlagen</w:t>
        </w:r>
        <w:r>
          <w:rPr>
            <w:noProof/>
            <w:webHidden/>
          </w:rPr>
          <w:tab/>
        </w:r>
        <w:r>
          <w:rPr>
            <w:noProof/>
            <w:webHidden/>
          </w:rPr>
          <w:fldChar w:fldCharType="begin"/>
        </w:r>
        <w:r>
          <w:rPr>
            <w:noProof/>
            <w:webHidden/>
          </w:rPr>
          <w:instrText xml:space="preserve"> PAGEREF _Toc484644551 \h </w:instrText>
        </w:r>
        <w:r>
          <w:rPr>
            <w:noProof/>
            <w:webHidden/>
          </w:rPr>
        </w:r>
        <w:r>
          <w:rPr>
            <w:noProof/>
            <w:webHidden/>
          </w:rPr>
          <w:fldChar w:fldCharType="separate"/>
        </w:r>
        <w:r w:rsidR="00761E01">
          <w:rPr>
            <w:noProof/>
            <w:webHidden/>
          </w:rPr>
          <w:t>16</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52" w:history="1">
        <w:r w:rsidRPr="003C16FF">
          <w:rPr>
            <w:rStyle w:val="Hyperlink"/>
            <w:noProof/>
          </w:rPr>
          <w:t>2.1</w:t>
        </w:r>
        <w:r>
          <w:rPr>
            <w:rFonts w:eastAsiaTheme="minorEastAsia"/>
            <w:noProof/>
            <w:sz w:val="22"/>
            <w:lang w:eastAsia="de-DE"/>
          </w:rPr>
          <w:tab/>
        </w:r>
        <w:r w:rsidRPr="003C16FF">
          <w:rPr>
            <w:rStyle w:val="Hyperlink"/>
            <w:noProof/>
          </w:rPr>
          <w:t>Definition</w:t>
        </w:r>
        <w:r>
          <w:rPr>
            <w:noProof/>
            <w:webHidden/>
          </w:rPr>
          <w:tab/>
        </w:r>
        <w:r>
          <w:rPr>
            <w:noProof/>
            <w:webHidden/>
          </w:rPr>
          <w:fldChar w:fldCharType="begin"/>
        </w:r>
        <w:r>
          <w:rPr>
            <w:noProof/>
            <w:webHidden/>
          </w:rPr>
          <w:instrText xml:space="preserve"> PAGEREF _Toc484644552 \h </w:instrText>
        </w:r>
        <w:r>
          <w:rPr>
            <w:noProof/>
            <w:webHidden/>
          </w:rPr>
        </w:r>
        <w:r>
          <w:rPr>
            <w:noProof/>
            <w:webHidden/>
          </w:rPr>
          <w:fldChar w:fldCharType="separate"/>
        </w:r>
        <w:r w:rsidR="00761E01">
          <w:rPr>
            <w:noProof/>
            <w:webHidden/>
          </w:rPr>
          <w:t>16</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53" w:history="1">
        <w:r w:rsidRPr="003C16FF">
          <w:rPr>
            <w:rStyle w:val="Hyperlink"/>
            <w:noProof/>
          </w:rPr>
          <w:t>2.2</w:t>
        </w:r>
        <w:r>
          <w:rPr>
            <w:rFonts w:eastAsiaTheme="minorEastAsia"/>
            <w:noProof/>
            <w:sz w:val="22"/>
            <w:lang w:eastAsia="de-DE"/>
          </w:rPr>
          <w:tab/>
        </w:r>
        <w:r w:rsidRPr="003C16FF">
          <w:rPr>
            <w:rStyle w:val="Hyperlink"/>
            <w:noProof/>
          </w:rPr>
          <w:t>Was ist Versionsverwaltung</w:t>
        </w:r>
        <w:r>
          <w:rPr>
            <w:noProof/>
            <w:webHidden/>
          </w:rPr>
          <w:tab/>
        </w:r>
        <w:r>
          <w:rPr>
            <w:noProof/>
            <w:webHidden/>
          </w:rPr>
          <w:fldChar w:fldCharType="begin"/>
        </w:r>
        <w:r>
          <w:rPr>
            <w:noProof/>
            <w:webHidden/>
          </w:rPr>
          <w:instrText xml:space="preserve"> PAGEREF _Toc484644553 \h </w:instrText>
        </w:r>
        <w:r>
          <w:rPr>
            <w:noProof/>
            <w:webHidden/>
          </w:rPr>
        </w:r>
        <w:r>
          <w:rPr>
            <w:noProof/>
            <w:webHidden/>
          </w:rPr>
          <w:fldChar w:fldCharType="separate"/>
        </w:r>
        <w:r w:rsidR="00761E01">
          <w:rPr>
            <w:noProof/>
            <w:webHidden/>
          </w:rPr>
          <w:t>17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54" w:history="1">
        <w:r w:rsidRPr="003C16FF">
          <w:rPr>
            <w:rStyle w:val="Hyperlink"/>
            <w:noProof/>
          </w:rPr>
          <w:t>2.3</w:t>
        </w:r>
        <w:r>
          <w:rPr>
            <w:rFonts w:eastAsiaTheme="minorEastAsia"/>
            <w:noProof/>
            <w:sz w:val="22"/>
            <w:lang w:eastAsia="de-DE"/>
          </w:rPr>
          <w:tab/>
        </w:r>
        <w:r w:rsidRPr="003C16FF">
          <w:rPr>
            <w:rStyle w:val="Hyperlink"/>
            <w:noProof/>
          </w:rPr>
          <w:t>Vorteile einer Versionsverwaltung</w:t>
        </w:r>
        <w:r>
          <w:rPr>
            <w:noProof/>
            <w:webHidden/>
          </w:rPr>
          <w:tab/>
        </w:r>
        <w:r>
          <w:rPr>
            <w:noProof/>
            <w:webHidden/>
          </w:rPr>
          <w:fldChar w:fldCharType="begin"/>
        </w:r>
        <w:r>
          <w:rPr>
            <w:noProof/>
            <w:webHidden/>
          </w:rPr>
          <w:instrText xml:space="preserve"> PAGEREF _Toc484644554 \h </w:instrText>
        </w:r>
        <w:r>
          <w:rPr>
            <w:noProof/>
            <w:webHidden/>
          </w:rPr>
        </w:r>
        <w:r>
          <w:rPr>
            <w:noProof/>
            <w:webHidden/>
          </w:rPr>
          <w:fldChar w:fldCharType="separate"/>
        </w:r>
        <w:r w:rsidR="00761E01">
          <w:rPr>
            <w:noProof/>
            <w:webHidden/>
          </w:rPr>
          <w:t>19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55" w:history="1">
        <w:r w:rsidRPr="003C16FF">
          <w:rPr>
            <w:rStyle w:val="Hyperlink"/>
            <w:noProof/>
          </w:rPr>
          <w:t>2.4</w:t>
        </w:r>
        <w:r>
          <w:rPr>
            <w:rFonts w:eastAsiaTheme="minorEastAsia"/>
            <w:noProof/>
            <w:sz w:val="22"/>
            <w:lang w:eastAsia="de-DE"/>
          </w:rPr>
          <w:tab/>
        </w:r>
        <w:r w:rsidRPr="003C16FF">
          <w:rPr>
            <w:rStyle w:val="Hyperlink"/>
            <w:noProof/>
          </w:rPr>
          <w:t>Geschichte der Versionsverwaltung</w:t>
        </w:r>
        <w:r>
          <w:rPr>
            <w:noProof/>
            <w:webHidden/>
          </w:rPr>
          <w:tab/>
        </w:r>
        <w:r>
          <w:rPr>
            <w:noProof/>
            <w:webHidden/>
          </w:rPr>
          <w:fldChar w:fldCharType="begin"/>
        </w:r>
        <w:r>
          <w:rPr>
            <w:noProof/>
            <w:webHidden/>
          </w:rPr>
          <w:instrText xml:space="preserve"> PAGEREF _Toc484644555 \h </w:instrText>
        </w:r>
        <w:r>
          <w:rPr>
            <w:noProof/>
            <w:webHidden/>
          </w:rPr>
        </w:r>
        <w:r>
          <w:rPr>
            <w:noProof/>
            <w:webHidden/>
          </w:rPr>
          <w:fldChar w:fldCharType="separate"/>
        </w:r>
        <w:r w:rsidR="00761E01">
          <w:rPr>
            <w:noProof/>
            <w:webHidden/>
          </w:rPr>
          <w:t>20</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56" w:history="1">
        <w:r w:rsidRPr="003C16FF">
          <w:rPr>
            <w:rStyle w:val="Hyperlink"/>
            <w:noProof/>
          </w:rPr>
          <w:t>2.4.1</w:t>
        </w:r>
        <w:r>
          <w:rPr>
            <w:rFonts w:eastAsiaTheme="minorEastAsia"/>
            <w:noProof/>
            <w:sz w:val="22"/>
            <w:lang w:eastAsia="de-DE"/>
          </w:rPr>
          <w:tab/>
        </w:r>
        <w:r w:rsidRPr="003C16FF">
          <w:rPr>
            <w:rStyle w:val="Hyperlink"/>
            <w:noProof/>
          </w:rPr>
          <w:t>SCCS</w:t>
        </w:r>
        <w:r>
          <w:rPr>
            <w:noProof/>
            <w:webHidden/>
          </w:rPr>
          <w:tab/>
        </w:r>
        <w:r>
          <w:rPr>
            <w:noProof/>
            <w:webHidden/>
          </w:rPr>
          <w:fldChar w:fldCharType="begin"/>
        </w:r>
        <w:r>
          <w:rPr>
            <w:noProof/>
            <w:webHidden/>
          </w:rPr>
          <w:instrText xml:space="preserve"> PAGEREF _Toc484644556 \h </w:instrText>
        </w:r>
        <w:r>
          <w:rPr>
            <w:noProof/>
            <w:webHidden/>
          </w:rPr>
        </w:r>
        <w:r>
          <w:rPr>
            <w:noProof/>
            <w:webHidden/>
          </w:rPr>
          <w:fldChar w:fldCharType="separate"/>
        </w:r>
        <w:r w:rsidR="00761E01">
          <w:rPr>
            <w:noProof/>
            <w:webHidden/>
          </w:rPr>
          <w:t>20</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57" w:history="1">
        <w:r w:rsidRPr="003C16FF">
          <w:rPr>
            <w:rStyle w:val="Hyperlink"/>
            <w:noProof/>
          </w:rPr>
          <w:t>2.4.2</w:t>
        </w:r>
        <w:r>
          <w:rPr>
            <w:rFonts w:eastAsiaTheme="minorEastAsia"/>
            <w:noProof/>
            <w:sz w:val="22"/>
            <w:lang w:eastAsia="de-DE"/>
          </w:rPr>
          <w:tab/>
        </w:r>
        <w:r w:rsidRPr="003C16FF">
          <w:rPr>
            <w:rStyle w:val="Hyperlink"/>
            <w:noProof/>
          </w:rPr>
          <w:t>CVS</w:t>
        </w:r>
        <w:r>
          <w:rPr>
            <w:noProof/>
            <w:webHidden/>
          </w:rPr>
          <w:tab/>
        </w:r>
        <w:r>
          <w:rPr>
            <w:noProof/>
            <w:webHidden/>
          </w:rPr>
          <w:fldChar w:fldCharType="begin"/>
        </w:r>
        <w:r>
          <w:rPr>
            <w:noProof/>
            <w:webHidden/>
          </w:rPr>
          <w:instrText xml:space="preserve"> PAGEREF _Toc484644557 \h </w:instrText>
        </w:r>
        <w:r>
          <w:rPr>
            <w:noProof/>
            <w:webHidden/>
          </w:rPr>
        </w:r>
        <w:r>
          <w:rPr>
            <w:noProof/>
            <w:webHidden/>
          </w:rPr>
          <w:fldChar w:fldCharType="separate"/>
        </w:r>
        <w:r w:rsidR="00761E01">
          <w:rPr>
            <w:noProof/>
            <w:webHidden/>
          </w:rPr>
          <w:t>21</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58" w:history="1">
        <w:r w:rsidRPr="003C16FF">
          <w:rPr>
            <w:rStyle w:val="Hyperlink"/>
            <w:noProof/>
          </w:rPr>
          <w:t>2.4.3</w:t>
        </w:r>
        <w:r>
          <w:rPr>
            <w:rFonts w:eastAsiaTheme="minorEastAsia"/>
            <w:noProof/>
            <w:sz w:val="22"/>
            <w:lang w:eastAsia="de-DE"/>
          </w:rPr>
          <w:tab/>
        </w:r>
        <w:r w:rsidRPr="003C16FF">
          <w:rPr>
            <w:rStyle w:val="Hyperlink"/>
            <w:noProof/>
          </w:rPr>
          <w:t>SVN</w:t>
        </w:r>
        <w:r>
          <w:rPr>
            <w:noProof/>
            <w:webHidden/>
          </w:rPr>
          <w:tab/>
        </w:r>
        <w:r>
          <w:rPr>
            <w:noProof/>
            <w:webHidden/>
          </w:rPr>
          <w:fldChar w:fldCharType="begin"/>
        </w:r>
        <w:r>
          <w:rPr>
            <w:noProof/>
            <w:webHidden/>
          </w:rPr>
          <w:instrText xml:space="preserve"> PAGEREF _Toc484644558 \h </w:instrText>
        </w:r>
        <w:r>
          <w:rPr>
            <w:noProof/>
            <w:webHidden/>
          </w:rPr>
        </w:r>
        <w:r>
          <w:rPr>
            <w:noProof/>
            <w:webHidden/>
          </w:rPr>
          <w:fldChar w:fldCharType="separate"/>
        </w:r>
        <w:r w:rsidR="00761E01">
          <w:rPr>
            <w:noProof/>
            <w:webHidden/>
          </w:rPr>
          <w:t>22</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59" w:history="1">
        <w:r w:rsidRPr="003C16FF">
          <w:rPr>
            <w:rStyle w:val="Hyperlink"/>
            <w:noProof/>
          </w:rPr>
          <w:t>2.5</w:t>
        </w:r>
        <w:r>
          <w:rPr>
            <w:rFonts w:eastAsiaTheme="minorEastAsia"/>
            <w:noProof/>
            <w:sz w:val="22"/>
            <w:lang w:eastAsia="de-DE"/>
          </w:rPr>
          <w:tab/>
        </w:r>
        <w:r w:rsidRPr="003C16FF">
          <w:rPr>
            <w:rStyle w:val="Hyperlink"/>
            <w:noProof/>
          </w:rPr>
          <w:t>Bekannte Versionsverwaltungssysteme</w:t>
        </w:r>
        <w:r>
          <w:rPr>
            <w:noProof/>
            <w:webHidden/>
          </w:rPr>
          <w:tab/>
        </w:r>
        <w:r>
          <w:rPr>
            <w:noProof/>
            <w:webHidden/>
          </w:rPr>
          <w:fldChar w:fldCharType="begin"/>
        </w:r>
        <w:r>
          <w:rPr>
            <w:noProof/>
            <w:webHidden/>
          </w:rPr>
          <w:instrText xml:space="preserve"> PAGEREF _Toc484644559 \h </w:instrText>
        </w:r>
        <w:r>
          <w:rPr>
            <w:noProof/>
            <w:webHidden/>
          </w:rPr>
        </w:r>
        <w:r>
          <w:rPr>
            <w:noProof/>
            <w:webHidden/>
          </w:rPr>
          <w:fldChar w:fldCharType="separate"/>
        </w:r>
        <w:r w:rsidR="00761E01">
          <w:rPr>
            <w:noProof/>
            <w:webHidden/>
          </w:rPr>
          <w:t>23</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60" w:history="1">
        <w:r w:rsidRPr="003C16FF">
          <w:rPr>
            <w:rStyle w:val="Hyperlink"/>
            <w:noProof/>
          </w:rPr>
          <w:t>2.5.1</w:t>
        </w:r>
        <w:r>
          <w:rPr>
            <w:rFonts w:eastAsiaTheme="minorEastAsia"/>
            <w:noProof/>
            <w:sz w:val="22"/>
            <w:lang w:eastAsia="de-DE"/>
          </w:rPr>
          <w:tab/>
        </w:r>
        <w:r w:rsidRPr="003C16FF">
          <w:rPr>
            <w:rStyle w:val="Hyperlink"/>
            <w:noProof/>
          </w:rPr>
          <w:t>CVS</w:t>
        </w:r>
        <w:r>
          <w:rPr>
            <w:noProof/>
            <w:webHidden/>
          </w:rPr>
          <w:tab/>
        </w:r>
        <w:r>
          <w:rPr>
            <w:noProof/>
            <w:webHidden/>
          </w:rPr>
          <w:fldChar w:fldCharType="begin"/>
        </w:r>
        <w:r>
          <w:rPr>
            <w:noProof/>
            <w:webHidden/>
          </w:rPr>
          <w:instrText xml:space="preserve"> PAGEREF _Toc484644560 \h </w:instrText>
        </w:r>
        <w:r>
          <w:rPr>
            <w:noProof/>
            <w:webHidden/>
          </w:rPr>
        </w:r>
        <w:r>
          <w:rPr>
            <w:noProof/>
            <w:webHidden/>
          </w:rPr>
          <w:fldChar w:fldCharType="separate"/>
        </w:r>
        <w:r w:rsidR="00761E01">
          <w:rPr>
            <w:noProof/>
            <w:webHidden/>
          </w:rPr>
          <w:t>23</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61" w:history="1">
        <w:r w:rsidRPr="003C16FF">
          <w:rPr>
            <w:rStyle w:val="Hyperlink"/>
            <w:noProof/>
          </w:rPr>
          <w:t>2.5.2</w:t>
        </w:r>
        <w:r>
          <w:rPr>
            <w:rFonts w:eastAsiaTheme="minorEastAsia"/>
            <w:noProof/>
            <w:sz w:val="22"/>
            <w:lang w:eastAsia="de-DE"/>
          </w:rPr>
          <w:tab/>
        </w:r>
        <w:r w:rsidRPr="003C16FF">
          <w:rPr>
            <w:rStyle w:val="Hyperlink"/>
            <w:noProof/>
          </w:rPr>
          <w:t>SVN</w:t>
        </w:r>
        <w:r>
          <w:rPr>
            <w:noProof/>
            <w:webHidden/>
          </w:rPr>
          <w:tab/>
        </w:r>
        <w:r>
          <w:rPr>
            <w:noProof/>
            <w:webHidden/>
          </w:rPr>
          <w:fldChar w:fldCharType="begin"/>
        </w:r>
        <w:r>
          <w:rPr>
            <w:noProof/>
            <w:webHidden/>
          </w:rPr>
          <w:instrText xml:space="preserve"> PAGEREF _Toc484644561 \h </w:instrText>
        </w:r>
        <w:r>
          <w:rPr>
            <w:noProof/>
            <w:webHidden/>
          </w:rPr>
        </w:r>
        <w:r>
          <w:rPr>
            <w:noProof/>
            <w:webHidden/>
          </w:rPr>
          <w:fldChar w:fldCharType="separate"/>
        </w:r>
        <w:r w:rsidR="00761E01">
          <w:rPr>
            <w:noProof/>
            <w:webHidden/>
          </w:rPr>
          <w:t>24</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62" w:history="1">
        <w:r w:rsidRPr="003C16FF">
          <w:rPr>
            <w:rStyle w:val="Hyperlink"/>
            <w:noProof/>
          </w:rPr>
          <w:t>2.6</w:t>
        </w:r>
        <w:r>
          <w:rPr>
            <w:rFonts w:eastAsiaTheme="minorEastAsia"/>
            <w:noProof/>
            <w:sz w:val="22"/>
            <w:lang w:eastAsia="de-DE"/>
          </w:rPr>
          <w:tab/>
        </w:r>
        <w:r w:rsidRPr="003C16FF">
          <w:rPr>
            <w:rStyle w:val="Hyperlink"/>
            <w:noProof/>
          </w:rPr>
          <w:t>Funktionsweise</w:t>
        </w:r>
        <w:r>
          <w:rPr>
            <w:noProof/>
            <w:webHidden/>
          </w:rPr>
          <w:tab/>
        </w:r>
        <w:r>
          <w:rPr>
            <w:noProof/>
            <w:webHidden/>
          </w:rPr>
          <w:fldChar w:fldCharType="begin"/>
        </w:r>
        <w:r>
          <w:rPr>
            <w:noProof/>
            <w:webHidden/>
          </w:rPr>
          <w:instrText xml:space="preserve"> PAGEREF _Toc484644562 \h </w:instrText>
        </w:r>
        <w:r>
          <w:rPr>
            <w:noProof/>
            <w:webHidden/>
          </w:rPr>
        </w:r>
        <w:r>
          <w:rPr>
            <w:noProof/>
            <w:webHidden/>
          </w:rPr>
          <w:fldChar w:fldCharType="separate"/>
        </w:r>
        <w:r w:rsidR="00761E01">
          <w:rPr>
            <w:noProof/>
            <w:webHidden/>
          </w:rPr>
          <w:t>27</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63" w:history="1">
        <w:r w:rsidRPr="003C16FF">
          <w:rPr>
            <w:rStyle w:val="Hyperlink"/>
            <w:noProof/>
          </w:rPr>
          <w:t>2.6.1</w:t>
        </w:r>
        <w:r>
          <w:rPr>
            <w:rFonts w:eastAsiaTheme="minorEastAsia"/>
            <w:noProof/>
            <w:sz w:val="22"/>
            <w:lang w:eastAsia="de-DE"/>
          </w:rPr>
          <w:tab/>
        </w:r>
        <w:r w:rsidRPr="003C16FF">
          <w:rPr>
            <w:rStyle w:val="Hyperlink"/>
            <w:noProof/>
          </w:rPr>
          <w:t>Problem(e)</w:t>
        </w:r>
        <w:r>
          <w:rPr>
            <w:noProof/>
            <w:webHidden/>
          </w:rPr>
          <w:tab/>
        </w:r>
        <w:r>
          <w:rPr>
            <w:noProof/>
            <w:webHidden/>
          </w:rPr>
          <w:fldChar w:fldCharType="begin"/>
        </w:r>
        <w:r>
          <w:rPr>
            <w:noProof/>
            <w:webHidden/>
          </w:rPr>
          <w:instrText xml:space="preserve"> PAGEREF _Toc484644563 \h </w:instrText>
        </w:r>
        <w:r>
          <w:rPr>
            <w:noProof/>
            <w:webHidden/>
          </w:rPr>
        </w:r>
        <w:r>
          <w:rPr>
            <w:noProof/>
            <w:webHidden/>
          </w:rPr>
          <w:fldChar w:fldCharType="separate"/>
        </w:r>
        <w:r w:rsidR="00761E01">
          <w:rPr>
            <w:noProof/>
            <w:webHidden/>
          </w:rPr>
          <w:t>27</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64" w:history="1">
        <w:r w:rsidRPr="003C16FF">
          <w:rPr>
            <w:rStyle w:val="Hyperlink"/>
            <w:noProof/>
          </w:rPr>
          <w:t>2.6.2</w:t>
        </w:r>
        <w:r>
          <w:rPr>
            <w:rFonts w:eastAsiaTheme="minorEastAsia"/>
            <w:noProof/>
            <w:sz w:val="22"/>
            <w:lang w:eastAsia="de-DE"/>
          </w:rPr>
          <w:tab/>
        </w:r>
        <w:r w:rsidRPr="003C16FF">
          <w:rPr>
            <w:rStyle w:val="Hyperlink"/>
            <w:noProof/>
          </w:rPr>
          <w:t>Lösungswege</w:t>
        </w:r>
        <w:r>
          <w:rPr>
            <w:noProof/>
            <w:webHidden/>
          </w:rPr>
          <w:tab/>
        </w:r>
        <w:r>
          <w:rPr>
            <w:noProof/>
            <w:webHidden/>
          </w:rPr>
          <w:fldChar w:fldCharType="begin"/>
        </w:r>
        <w:r>
          <w:rPr>
            <w:noProof/>
            <w:webHidden/>
          </w:rPr>
          <w:instrText xml:space="preserve"> PAGEREF _Toc484644564 \h </w:instrText>
        </w:r>
        <w:r>
          <w:rPr>
            <w:noProof/>
            <w:webHidden/>
          </w:rPr>
        </w:r>
        <w:r>
          <w:rPr>
            <w:noProof/>
            <w:webHidden/>
          </w:rPr>
          <w:fldChar w:fldCharType="separate"/>
        </w:r>
        <w:r w:rsidR="00761E01">
          <w:rPr>
            <w:noProof/>
            <w:webHidden/>
          </w:rPr>
          <w:t>28</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65" w:history="1">
        <w:r w:rsidRPr="003C16FF">
          <w:rPr>
            <w:rStyle w:val="Hyperlink"/>
            <w:noProof/>
          </w:rPr>
          <w:t>2.7</w:t>
        </w:r>
        <w:r>
          <w:rPr>
            <w:rFonts w:eastAsiaTheme="minorEastAsia"/>
            <w:noProof/>
            <w:sz w:val="22"/>
            <w:lang w:eastAsia="de-DE"/>
          </w:rPr>
          <w:tab/>
        </w:r>
        <w:r w:rsidRPr="003C16FF">
          <w:rPr>
            <w:rStyle w:val="Hyperlink"/>
            <w:noProof/>
          </w:rPr>
          <w:t>Arten der Versionsverwaltung</w:t>
        </w:r>
        <w:r>
          <w:rPr>
            <w:noProof/>
            <w:webHidden/>
          </w:rPr>
          <w:tab/>
        </w:r>
        <w:r>
          <w:rPr>
            <w:noProof/>
            <w:webHidden/>
          </w:rPr>
          <w:fldChar w:fldCharType="begin"/>
        </w:r>
        <w:r>
          <w:rPr>
            <w:noProof/>
            <w:webHidden/>
          </w:rPr>
          <w:instrText xml:space="preserve"> PAGEREF _Toc484644565 \h </w:instrText>
        </w:r>
        <w:r>
          <w:rPr>
            <w:noProof/>
            <w:webHidden/>
          </w:rPr>
        </w:r>
        <w:r>
          <w:rPr>
            <w:noProof/>
            <w:webHidden/>
          </w:rPr>
          <w:fldChar w:fldCharType="separate"/>
        </w:r>
        <w:r w:rsidR="00761E01">
          <w:rPr>
            <w:noProof/>
            <w:webHidden/>
          </w:rPr>
          <w:t>30</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66" w:history="1">
        <w:r w:rsidRPr="003C16FF">
          <w:rPr>
            <w:rStyle w:val="Hyperlink"/>
            <w:noProof/>
          </w:rPr>
          <w:t>2.7.1</w:t>
        </w:r>
        <w:r>
          <w:rPr>
            <w:rFonts w:eastAsiaTheme="minorEastAsia"/>
            <w:noProof/>
            <w:sz w:val="22"/>
            <w:lang w:eastAsia="de-DE"/>
          </w:rPr>
          <w:tab/>
        </w:r>
        <w:r w:rsidRPr="003C16FF">
          <w:rPr>
            <w:rStyle w:val="Hyperlink"/>
            <w:noProof/>
          </w:rPr>
          <w:t>Lokale Versionsverwaltung</w:t>
        </w:r>
        <w:r>
          <w:rPr>
            <w:noProof/>
            <w:webHidden/>
          </w:rPr>
          <w:tab/>
        </w:r>
        <w:r>
          <w:rPr>
            <w:noProof/>
            <w:webHidden/>
          </w:rPr>
          <w:fldChar w:fldCharType="begin"/>
        </w:r>
        <w:r>
          <w:rPr>
            <w:noProof/>
            <w:webHidden/>
          </w:rPr>
          <w:instrText xml:space="preserve"> PAGEREF _Toc484644566 \h </w:instrText>
        </w:r>
        <w:r>
          <w:rPr>
            <w:noProof/>
            <w:webHidden/>
          </w:rPr>
        </w:r>
        <w:r>
          <w:rPr>
            <w:noProof/>
            <w:webHidden/>
          </w:rPr>
          <w:fldChar w:fldCharType="separate"/>
        </w:r>
        <w:r w:rsidR="00761E01">
          <w:rPr>
            <w:noProof/>
            <w:webHidden/>
          </w:rPr>
          <w:t>31</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67" w:history="1">
        <w:r w:rsidRPr="003C16FF">
          <w:rPr>
            <w:rStyle w:val="Hyperlink"/>
            <w:noProof/>
          </w:rPr>
          <w:t>2.7.2</w:t>
        </w:r>
        <w:r>
          <w:rPr>
            <w:rFonts w:eastAsiaTheme="minorEastAsia"/>
            <w:noProof/>
            <w:sz w:val="22"/>
            <w:lang w:eastAsia="de-DE"/>
          </w:rPr>
          <w:tab/>
        </w:r>
        <w:r w:rsidRPr="003C16FF">
          <w:rPr>
            <w:rStyle w:val="Hyperlink"/>
            <w:noProof/>
          </w:rPr>
          <w:t>Zentrale Versionsverwaltung</w:t>
        </w:r>
        <w:r>
          <w:rPr>
            <w:noProof/>
            <w:webHidden/>
          </w:rPr>
          <w:tab/>
        </w:r>
        <w:r>
          <w:rPr>
            <w:noProof/>
            <w:webHidden/>
          </w:rPr>
          <w:fldChar w:fldCharType="begin"/>
        </w:r>
        <w:r>
          <w:rPr>
            <w:noProof/>
            <w:webHidden/>
          </w:rPr>
          <w:instrText xml:space="preserve"> PAGEREF _Toc484644567 \h </w:instrText>
        </w:r>
        <w:r>
          <w:rPr>
            <w:noProof/>
            <w:webHidden/>
          </w:rPr>
        </w:r>
        <w:r>
          <w:rPr>
            <w:noProof/>
            <w:webHidden/>
          </w:rPr>
          <w:fldChar w:fldCharType="separate"/>
        </w:r>
        <w:r w:rsidR="00761E01">
          <w:rPr>
            <w:noProof/>
            <w:webHidden/>
          </w:rPr>
          <w:t>31</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68" w:history="1">
        <w:r w:rsidRPr="003C16FF">
          <w:rPr>
            <w:rStyle w:val="Hyperlink"/>
            <w:noProof/>
          </w:rPr>
          <w:t>2.7.3</w:t>
        </w:r>
        <w:r>
          <w:rPr>
            <w:rFonts w:eastAsiaTheme="minorEastAsia"/>
            <w:noProof/>
            <w:sz w:val="22"/>
            <w:lang w:eastAsia="de-DE"/>
          </w:rPr>
          <w:tab/>
        </w:r>
        <w:r w:rsidRPr="003C16FF">
          <w:rPr>
            <w:rStyle w:val="Hyperlink"/>
            <w:noProof/>
          </w:rPr>
          <w:t>Zentral versus verteilt</w:t>
        </w:r>
        <w:r>
          <w:rPr>
            <w:noProof/>
            <w:webHidden/>
          </w:rPr>
          <w:tab/>
        </w:r>
        <w:r>
          <w:rPr>
            <w:noProof/>
            <w:webHidden/>
          </w:rPr>
          <w:fldChar w:fldCharType="begin"/>
        </w:r>
        <w:r>
          <w:rPr>
            <w:noProof/>
            <w:webHidden/>
          </w:rPr>
          <w:instrText xml:space="preserve"> PAGEREF _Toc484644568 \h </w:instrText>
        </w:r>
        <w:r>
          <w:rPr>
            <w:noProof/>
            <w:webHidden/>
          </w:rPr>
        </w:r>
        <w:r>
          <w:rPr>
            <w:noProof/>
            <w:webHidden/>
          </w:rPr>
          <w:fldChar w:fldCharType="separate"/>
        </w:r>
        <w:r w:rsidR="00761E01">
          <w:rPr>
            <w:noProof/>
            <w:webHidden/>
          </w:rPr>
          <w:t>32</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69" w:history="1">
        <w:r w:rsidRPr="003C16FF">
          <w:rPr>
            <w:rStyle w:val="Hyperlink"/>
            <w:noProof/>
          </w:rPr>
          <w:t>2.7.4</w:t>
        </w:r>
        <w:r>
          <w:rPr>
            <w:rFonts w:eastAsiaTheme="minorEastAsia"/>
            <w:noProof/>
            <w:sz w:val="22"/>
            <w:lang w:eastAsia="de-DE"/>
          </w:rPr>
          <w:tab/>
        </w:r>
        <w:r w:rsidRPr="003C16FF">
          <w:rPr>
            <w:rStyle w:val="Hyperlink"/>
            <w:noProof/>
          </w:rPr>
          <w:t>Verteilte Versionsverwaltung</w:t>
        </w:r>
        <w:r>
          <w:rPr>
            <w:noProof/>
            <w:webHidden/>
          </w:rPr>
          <w:tab/>
        </w:r>
        <w:r>
          <w:rPr>
            <w:noProof/>
            <w:webHidden/>
          </w:rPr>
          <w:fldChar w:fldCharType="begin"/>
        </w:r>
        <w:r>
          <w:rPr>
            <w:noProof/>
            <w:webHidden/>
          </w:rPr>
          <w:instrText xml:space="preserve"> PAGEREF _Toc484644569 \h </w:instrText>
        </w:r>
        <w:r>
          <w:rPr>
            <w:noProof/>
            <w:webHidden/>
          </w:rPr>
        </w:r>
        <w:r>
          <w:rPr>
            <w:noProof/>
            <w:webHidden/>
          </w:rPr>
          <w:fldChar w:fldCharType="separate"/>
        </w:r>
        <w:r w:rsidR="00761E01">
          <w:rPr>
            <w:noProof/>
            <w:webHidden/>
          </w:rPr>
          <w:t>33</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70" w:history="1">
        <w:r w:rsidRPr="003C16FF">
          <w:rPr>
            <w:rStyle w:val="Hyperlink"/>
            <w:noProof/>
          </w:rPr>
          <w:t>2.8</w:t>
        </w:r>
        <w:r>
          <w:rPr>
            <w:rFonts w:eastAsiaTheme="minorEastAsia"/>
            <w:noProof/>
            <w:sz w:val="22"/>
            <w:lang w:eastAsia="de-DE"/>
          </w:rPr>
          <w:tab/>
        </w:r>
        <w:r w:rsidRPr="003C16FF">
          <w:rPr>
            <w:rStyle w:val="Hyperlink"/>
            <w:noProof/>
          </w:rPr>
          <w:t>Verschiedene Konzepte der Versionsverwaltung</w:t>
        </w:r>
        <w:r>
          <w:rPr>
            <w:noProof/>
            <w:webHidden/>
          </w:rPr>
          <w:tab/>
        </w:r>
        <w:r>
          <w:rPr>
            <w:noProof/>
            <w:webHidden/>
          </w:rPr>
          <w:fldChar w:fldCharType="begin"/>
        </w:r>
        <w:r>
          <w:rPr>
            <w:noProof/>
            <w:webHidden/>
          </w:rPr>
          <w:instrText xml:space="preserve"> PAGEREF _Toc484644570 \h </w:instrText>
        </w:r>
        <w:r>
          <w:rPr>
            <w:noProof/>
            <w:webHidden/>
          </w:rPr>
        </w:r>
        <w:r>
          <w:rPr>
            <w:noProof/>
            <w:webHidden/>
          </w:rPr>
          <w:fldChar w:fldCharType="separate"/>
        </w:r>
        <w:r w:rsidR="00761E01">
          <w:rPr>
            <w:noProof/>
            <w:webHidden/>
          </w:rPr>
          <w:t>33</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71" w:history="1">
        <w:r w:rsidRPr="003C16FF">
          <w:rPr>
            <w:rStyle w:val="Hyperlink"/>
            <w:noProof/>
          </w:rPr>
          <w:t>2.8.1</w:t>
        </w:r>
        <w:r>
          <w:rPr>
            <w:rFonts w:eastAsiaTheme="minorEastAsia"/>
            <w:noProof/>
            <w:sz w:val="22"/>
            <w:lang w:eastAsia="de-DE"/>
          </w:rPr>
          <w:tab/>
        </w:r>
        <w:r w:rsidRPr="003C16FF">
          <w:rPr>
            <w:rStyle w:val="Hyperlink"/>
            <w:noProof/>
          </w:rPr>
          <w:t>Lock Modify Write</w:t>
        </w:r>
        <w:r>
          <w:rPr>
            <w:noProof/>
            <w:webHidden/>
          </w:rPr>
          <w:tab/>
        </w:r>
        <w:r>
          <w:rPr>
            <w:noProof/>
            <w:webHidden/>
          </w:rPr>
          <w:fldChar w:fldCharType="begin"/>
        </w:r>
        <w:r>
          <w:rPr>
            <w:noProof/>
            <w:webHidden/>
          </w:rPr>
          <w:instrText xml:space="preserve"> PAGEREF _Toc484644571 \h </w:instrText>
        </w:r>
        <w:r>
          <w:rPr>
            <w:noProof/>
            <w:webHidden/>
          </w:rPr>
        </w:r>
        <w:r>
          <w:rPr>
            <w:noProof/>
            <w:webHidden/>
          </w:rPr>
          <w:fldChar w:fldCharType="separate"/>
        </w:r>
        <w:r w:rsidR="00761E01">
          <w:rPr>
            <w:noProof/>
            <w:webHidden/>
          </w:rPr>
          <w:t>33</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72" w:history="1">
        <w:r w:rsidRPr="003C16FF">
          <w:rPr>
            <w:rStyle w:val="Hyperlink"/>
            <w:noProof/>
          </w:rPr>
          <w:t>2.8.2</w:t>
        </w:r>
        <w:r>
          <w:rPr>
            <w:rFonts w:eastAsiaTheme="minorEastAsia"/>
            <w:noProof/>
            <w:sz w:val="22"/>
            <w:lang w:eastAsia="de-DE"/>
          </w:rPr>
          <w:tab/>
        </w:r>
        <w:r w:rsidRPr="003C16FF">
          <w:rPr>
            <w:rStyle w:val="Hyperlink"/>
            <w:noProof/>
          </w:rPr>
          <w:t>Copy Modify Merge</w:t>
        </w:r>
        <w:r>
          <w:rPr>
            <w:noProof/>
            <w:webHidden/>
          </w:rPr>
          <w:tab/>
        </w:r>
        <w:r>
          <w:rPr>
            <w:noProof/>
            <w:webHidden/>
          </w:rPr>
          <w:fldChar w:fldCharType="begin"/>
        </w:r>
        <w:r>
          <w:rPr>
            <w:noProof/>
            <w:webHidden/>
          </w:rPr>
          <w:instrText xml:space="preserve"> PAGEREF _Toc484644572 \h </w:instrText>
        </w:r>
        <w:r>
          <w:rPr>
            <w:noProof/>
            <w:webHidden/>
          </w:rPr>
        </w:r>
        <w:r>
          <w:rPr>
            <w:noProof/>
            <w:webHidden/>
          </w:rPr>
          <w:fldChar w:fldCharType="separate"/>
        </w:r>
        <w:r w:rsidR="00761E01">
          <w:rPr>
            <w:noProof/>
            <w:webHidden/>
          </w:rPr>
          <w:t>34</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73" w:history="1">
        <w:r w:rsidRPr="003C16FF">
          <w:rPr>
            <w:rStyle w:val="Hyperlink"/>
            <w:noProof/>
          </w:rPr>
          <w:t>2.9</w:t>
        </w:r>
        <w:r>
          <w:rPr>
            <w:rFonts w:eastAsiaTheme="minorEastAsia"/>
            <w:noProof/>
            <w:sz w:val="22"/>
            <w:lang w:eastAsia="de-DE"/>
          </w:rPr>
          <w:tab/>
        </w:r>
        <w:r w:rsidRPr="003C16FF">
          <w:rPr>
            <w:rStyle w:val="Hyperlink"/>
            <w:noProof/>
          </w:rPr>
          <w:t>Zusammenfassung</w:t>
        </w:r>
        <w:r>
          <w:rPr>
            <w:noProof/>
            <w:webHidden/>
          </w:rPr>
          <w:tab/>
        </w:r>
        <w:r>
          <w:rPr>
            <w:noProof/>
            <w:webHidden/>
          </w:rPr>
          <w:fldChar w:fldCharType="begin"/>
        </w:r>
        <w:r>
          <w:rPr>
            <w:noProof/>
            <w:webHidden/>
          </w:rPr>
          <w:instrText xml:space="preserve"> PAGEREF _Toc484644573 \h </w:instrText>
        </w:r>
        <w:r>
          <w:rPr>
            <w:noProof/>
            <w:webHidden/>
          </w:rPr>
        </w:r>
        <w:r>
          <w:rPr>
            <w:noProof/>
            <w:webHidden/>
          </w:rPr>
          <w:fldChar w:fldCharType="separate"/>
        </w:r>
        <w:r w:rsidR="00761E01">
          <w:rPr>
            <w:noProof/>
            <w:webHidden/>
          </w:rPr>
          <w:t>34</w:t>
        </w:r>
        <w:r>
          <w:rPr>
            <w:noProof/>
            <w:webHidden/>
          </w:rPr>
          <w:fldChar w:fldCharType="end"/>
        </w:r>
      </w:hyperlink>
    </w:p>
    <w:p w:rsidR="00223678" w:rsidRDefault="00223678">
      <w:pPr>
        <w:pStyle w:val="Verzeichnis1"/>
        <w:tabs>
          <w:tab w:val="left" w:pos="480"/>
          <w:tab w:val="right" w:leader="dot" w:pos="8209"/>
        </w:tabs>
        <w:rPr>
          <w:rFonts w:eastAsiaTheme="minorEastAsia"/>
          <w:noProof/>
          <w:sz w:val="22"/>
          <w:lang w:eastAsia="de-DE"/>
        </w:rPr>
      </w:pPr>
      <w:hyperlink w:anchor="_Toc484644574" w:history="1">
        <w:r w:rsidRPr="003C16FF">
          <w:rPr>
            <w:rStyle w:val="Hyperlink"/>
            <w:noProof/>
          </w:rPr>
          <w:t>3</w:t>
        </w:r>
        <w:r>
          <w:rPr>
            <w:rFonts w:eastAsiaTheme="minorEastAsia"/>
            <w:noProof/>
            <w:sz w:val="22"/>
            <w:lang w:eastAsia="de-DE"/>
          </w:rPr>
          <w:tab/>
        </w:r>
        <w:r w:rsidRPr="003C16FF">
          <w:rPr>
            <w:rStyle w:val="Hyperlink"/>
            <w:noProof/>
          </w:rPr>
          <w:t>Git</w:t>
        </w:r>
        <w:r>
          <w:rPr>
            <w:noProof/>
            <w:webHidden/>
          </w:rPr>
          <w:tab/>
        </w:r>
        <w:r>
          <w:rPr>
            <w:noProof/>
            <w:webHidden/>
          </w:rPr>
          <w:fldChar w:fldCharType="begin"/>
        </w:r>
        <w:r>
          <w:rPr>
            <w:noProof/>
            <w:webHidden/>
          </w:rPr>
          <w:instrText xml:space="preserve"> PAGEREF _Toc484644574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75" w:history="1">
        <w:r w:rsidRPr="003C16FF">
          <w:rPr>
            <w:rStyle w:val="Hyperlink"/>
            <w:noProof/>
          </w:rPr>
          <w:t>3.1</w:t>
        </w:r>
        <w:r>
          <w:rPr>
            <w:rFonts w:eastAsiaTheme="minorEastAsia"/>
            <w:noProof/>
            <w:sz w:val="22"/>
            <w:lang w:eastAsia="de-DE"/>
          </w:rPr>
          <w:tab/>
        </w:r>
        <w:r w:rsidRPr="003C16FF">
          <w:rPr>
            <w:rStyle w:val="Hyperlink"/>
            <w:noProof/>
          </w:rPr>
          <w:t>Entstehung</w:t>
        </w:r>
        <w:r>
          <w:rPr>
            <w:noProof/>
            <w:webHidden/>
          </w:rPr>
          <w:tab/>
        </w:r>
        <w:r>
          <w:rPr>
            <w:noProof/>
            <w:webHidden/>
          </w:rPr>
          <w:fldChar w:fldCharType="begin"/>
        </w:r>
        <w:r>
          <w:rPr>
            <w:noProof/>
            <w:webHidden/>
          </w:rPr>
          <w:instrText xml:space="preserve"> PAGEREF _Toc484644575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76" w:history="1">
        <w:r w:rsidRPr="003C16FF">
          <w:rPr>
            <w:rStyle w:val="Hyperlink"/>
            <w:noProof/>
          </w:rPr>
          <w:t>3.2</w:t>
        </w:r>
        <w:r>
          <w:rPr>
            <w:rFonts w:eastAsiaTheme="minorEastAsia"/>
            <w:noProof/>
            <w:sz w:val="22"/>
            <w:lang w:eastAsia="de-DE"/>
          </w:rPr>
          <w:tab/>
        </w:r>
        <w:r w:rsidRPr="003C16FF">
          <w:rPr>
            <w:rStyle w:val="Hyperlink"/>
            <w:noProof/>
          </w:rPr>
          <w:t>Grundlagen</w:t>
        </w:r>
        <w:r>
          <w:rPr>
            <w:noProof/>
            <w:webHidden/>
          </w:rPr>
          <w:tab/>
        </w:r>
        <w:r>
          <w:rPr>
            <w:noProof/>
            <w:webHidden/>
          </w:rPr>
          <w:fldChar w:fldCharType="begin"/>
        </w:r>
        <w:r>
          <w:rPr>
            <w:noProof/>
            <w:webHidden/>
          </w:rPr>
          <w:instrText xml:space="preserve"> PAGEREF _Toc484644576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77" w:history="1">
        <w:r w:rsidRPr="003C16FF">
          <w:rPr>
            <w:rStyle w:val="Hyperlink"/>
            <w:noProof/>
          </w:rPr>
          <w:t>3.3</w:t>
        </w:r>
        <w:r>
          <w:rPr>
            <w:rFonts w:eastAsiaTheme="minorEastAsia"/>
            <w:noProof/>
            <w:sz w:val="22"/>
            <w:lang w:eastAsia="de-DE"/>
          </w:rPr>
          <w:tab/>
        </w:r>
        <w:r w:rsidRPr="003C16FF">
          <w:rPr>
            <w:rStyle w:val="Hyperlink"/>
            <w:noProof/>
          </w:rPr>
          <w:t>Eigenschaften von Git</w:t>
        </w:r>
        <w:r>
          <w:rPr>
            <w:noProof/>
            <w:webHidden/>
          </w:rPr>
          <w:tab/>
        </w:r>
        <w:r>
          <w:rPr>
            <w:noProof/>
            <w:webHidden/>
          </w:rPr>
          <w:fldChar w:fldCharType="begin"/>
        </w:r>
        <w:r>
          <w:rPr>
            <w:noProof/>
            <w:webHidden/>
          </w:rPr>
          <w:instrText xml:space="preserve"> PAGEREF _Toc484644577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78" w:history="1">
        <w:r w:rsidRPr="003C16FF">
          <w:rPr>
            <w:rStyle w:val="Hyperlink"/>
            <w:noProof/>
          </w:rPr>
          <w:t>3.4</w:t>
        </w:r>
        <w:r>
          <w:rPr>
            <w:rFonts w:eastAsiaTheme="minorEastAsia"/>
            <w:noProof/>
            <w:sz w:val="22"/>
            <w:lang w:eastAsia="de-DE"/>
          </w:rPr>
          <w:tab/>
        </w:r>
        <w:r w:rsidRPr="003C16FF">
          <w:rPr>
            <w:rStyle w:val="Hyperlink"/>
            <w:noProof/>
          </w:rPr>
          <w:t>Interner Aufbau von Git</w:t>
        </w:r>
        <w:r>
          <w:rPr>
            <w:noProof/>
            <w:webHidden/>
          </w:rPr>
          <w:tab/>
        </w:r>
        <w:r>
          <w:rPr>
            <w:noProof/>
            <w:webHidden/>
          </w:rPr>
          <w:fldChar w:fldCharType="begin"/>
        </w:r>
        <w:r>
          <w:rPr>
            <w:noProof/>
            <w:webHidden/>
          </w:rPr>
          <w:instrText xml:space="preserve"> PAGEREF _Toc484644578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79" w:history="1">
        <w:r w:rsidRPr="003C16FF">
          <w:rPr>
            <w:rStyle w:val="Hyperlink"/>
            <w:noProof/>
          </w:rPr>
          <w:t>3.5</w:t>
        </w:r>
        <w:r>
          <w:rPr>
            <w:rFonts w:eastAsiaTheme="minorEastAsia"/>
            <w:noProof/>
            <w:sz w:val="22"/>
            <w:lang w:eastAsia="de-DE"/>
          </w:rPr>
          <w:tab/>
        </w:r>
        <w:r w:rsidRPr="003C16FF">
          <w:rPr>
            <w:rStyle w:val="Hyperlink"/>
            <w:noProof/>
          </w:rPr>
          <w:t>Funktionsweise von Git</w:t>
        </w:r>
        <w:r>
          <w:rPr>
            <w:noProof/>
            <w:webHidden/>
          </w:rPr>
          <w:tab/>
        </w:r>
        <w:r>
          <w:rPr>
            <w:noProof/>
            <w:webHidden/>
          </w:rPr>
          <w:fldChar w:fldCharType="begin"/>
        </w:r>
        <w:r>
          <w:rPr>
            <w:noProof/>
            <w:webHidden/>
          </w:rPr>
          <w:instrText xml:space="preserve"> PAGEREF _Toc484644579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0" w:history="1">
        <w:r w:rsidRPr="003C16FF">
          <w:rPr>
            <w:rStyle w:val="Hyperlink"/>
            <w:noProof/>
          </w:rPr>
          <w:t>3.6</w:t>
        </w:r>
        <w:r>
          <w:rPr>
            <w:rFonts w:eastAsiaTheme="minorEastAsia"/>
            <w:noProof/>
            <w:sz w:val="22"/>
            <w:lang w:eastAsia="de-DE"/>
          </w:rPr>
          <w:tab/>
        </w:r>
        <w:r w:rsidRPr="003C16FF">
          <w:rPr>
            <w:rStyle w:val="Hyperlink"/>
            <w:noProof/>
          </w:rPr>
          <w:t>Vorteile von Git</w:t>
        </w:r>
        <w:r>
          <w:rPr>
            <w:noProof/>
            <w:webHidden/>
          </w:rPr>
          <w:tab/>
        </w:r>
        <w:r>
          <w:rPr>
            <w:noProof/>
            <w:webHidden/>
          </w:rPr>
          <w:fldChar w:fldCharType="begin"/>
        </w:r>
        <w:r>
          <w:rPr>
            <w:noProof/>
            <w:webHidden/>
          </w:rPr>
          <w:instrText xml:space="preserve"> PAGEREF _Toc484644580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1" w:history="1">
        <w:r w:rsidRPr="003C16FF">
          <w:rPr>
            <w:rStyle w:val="Hyperlink"/>
            <w:noProof/>
          </w:rPr>
          <w:t>3.7</w:t>
        </w:r>
        <w:r>
          <w:rPr>
            <w:rFonts w:eastAsiaTheme="minorEastAsia"/>
            <w:noProof/>
            <w:sz w:val="22"/>
            <w:lang w:eastAsia="de-DE"/>
          </w:rPr>
          <w:tab/>
        </w:r>
        <w:r w:rsidRPr="003C16FF">
          <w:rPr>
            <w:rStyle w:val="Hyperlink"/>
            <w:noProof/>
          </w:rPr>
          <w:t>Nachteile von Git</w:t>
        </w:r>
        <w:r>
          <w:rPr>
            <w:noProof/>
            <w:webHidden/>
          </w:rPr>
          <w:tab/>
        </w:r>
        <w:r>
          <w:rPr>
            <w:noProof/>
            <w:webHidden/>
          </w:rPr>
          <w:fldChar w:fldCharType="begin"/>
        </w:r>
        <w:r>
          <w:rPr>
            <w:noProof/>
            <w:webHidden/>
          </w:rPr>
          <w:instrText xml:space="preserve"> PAGEREF _Toc484644581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2" w:history="1">
        <w:r w:rsidRPr="003C16FF">
          <w:rPr>
            <w:rStyle w:val="Hyperlink"/>
            <w:noProof/>
          </w:rPr>
          <w:t>3.8</w:t>
        </w:r>
        <w:r>
          <w:rPr>
            <w:rFonts w:eastAsiaTheme="minorEastAsia"/>
            <w:noProof/>
            <w:sz w:val="22"/>
            <w:lang w:eastAsia="de-DE"/>
          </w:rPr>
          <w:tab/>
        </w:r>
        <w:r w:rsidRPr="003C16FF">
          <w:rPr>
            <w:rStyle w:val="Hyperlink"/>
            <w:noProof/>
          </w:rPr>
          <w:t>Wichtige Begriffe innerhalb von Versionsverwaltungssystemen</w:t>
        </w:r>
        <w:r>
          <w:rPr>
            <w:noProof/>
            <w:webHidden/>
          </w:rPr>
          <w:tab/>
        </w:r>
        <w:r>
          <w:rPr>
            <w:noProof/>
            <w:webHidden/>
          </w:rPr>
          <w:fldChar w:fldCharType="begin"/>
        </w:r>
        <w:r>
          <w:rPr>
            <w:noProof/>
            <w:webHidden/>
          </w:rPr>
          <w:instrText xml:space="preserve"> PAGEREF _Toc484644582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3" w:history="1">
        <w:r w:rsidRPr="003C16FF">
          <w:rPr>
            <w:rStyle w:val="Hyperlink"/>
            <w:noProof/>
          </w:rPr>
          <w:t>3.9</w:t>
        </w:r>
        <w:r>
          <w:rPr>
            <w:rFonts w:eastAsiaTheme="minorEastAsia"/>
            <w:noProof/>
            <w:sz w:val="22"/>
            <w:lang w:eastAsia="de-DE"/>
          </w:rPr>
          <w:tab/>
        </w:r>
        <w:r w:rsidRPr="003C16FF">
          <w:rPr>
            <w:rStyle w:val="Hyperlink"/>
            <w:noProof/>
          </w:rPr>
          <w:t>Branches kurz erklärt(nicht sicher ob hier oder in 3.7)</w:t>
        </w:r>
        <w:r>
          <w:rPr>
            <w:noProof/>
            <w:webHidden/>
          </w:rPr>
          <w:tab/>
        </w:r>
        <w:r>
          <w:rPr>
            <w:noProof/>
            <w:webHidden/>
          </w:rPr>
          <w:fldChar w:fldCharType="begin"/>
        </w:r>
        <w:r>
          <w:rPr>
            <w:noProof/>
            <w:webHidden/>
          </w:rPr>
          <w:instrText xml:space="preserve"> PAGEREF _Toc484644583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4" w:history="1">
        <w:r w:rsidRPr="003C16FF">
          <w:rPr>
            <w:rStyle w:val="Hyperlink"/>
            <w:noProof/>
          </w:rPr>
          <w:t>3.10</w:t>
        </w:r>
        <w:r>
          <w:rPr>
            <w:rFonts w:eastAsiaTheme="minorEastAsia"/>
            <w:noProof/>
            <w:sz w:val="22"/>
            <w:lang w:eastAsia="de-DE"/>
          </w:rPr>
          <w:tab/>
        </w:r>
        <w:r w:rsidRPr="003C16FF">
          <w:rPr>
            <w:rStyle w:val="Hyperlink"/>
            <w:noProof/>
          </w:rPr>
          <w:t>Branching und Merging(nicht sicher ob hier oder in 3.7)</w:t>
        </w:r>
        <w:r>
          <w:rPr>
            <w:noProof/>
            <w:webHidden/>
          </w:rPr>
          <w:tab/>
        </w:r>
        <w:r>
          <w:rPr>
            <w:noProof/>
            <w:webHidden/>
          </w:rPr>
          <w:fldChar w:fldCharType="begin"/>
        </w:r>
        <w:r>
          <w:rPr>
            <w:noProof/>
            <w:webHidden/>
          </w:rPr>
          <w:instrText xml:space="preserve"> PAGEREF _Toc484644584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5" w:history="1">
        <w:r w:rsidRPr="003C16FF">
          <w:rPr>
            <w:rStyle w:val="Hyperlink"/>
            <w:noProof/>
          </w:rPr>
          <w:t>3.11</w:t>
        </w:r>
        <w:r>
          <w:rPr>
            <w:rFonts w:eastAsiaTheme="minorEastAsia"/>
            <w:noProof/>
            <w:sz w:val="22"/>
            <w:lang w:eastAsia="de-DE"/>
          </w:rPr>
          <w:tab/>
        </w:r>
        <w:r w:rsidRPr="003C16FF">
          <w:rPr>
            <w:rStyle w:val="Hyperlink"/>
            <w:noProof/>
          </w:rPr>
          <w:t>Protokollierung</w:t>
        </w:r>
        <w:r>
          <w:rPr>
            <w:noProof/>
            <w:webHidden/>
          </w:rPr>
          <w:tab/>
        </w:r>
        <w:r>
          <w:rPr>
            <w:noProof/>
            <w:webHidden/>
          </w:rPr>
          <w:fldChar w:fldCharType="begin"/>
        </w:r>
        <w:r>
          <w:rPr>
            <w:noProof/>
            <w:webHidden/>
          </w:rPr>
          <w:instrText xml:space="preserve"> PAGEREF _Toc484644585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6" w:history="1">
        <w:r w:rsidRPr="003C16FF">
          <w:rPr>
            <w:rStyle w:val="Hyperlink"/>
            <w:noProof/>
          </w:rPr>
          <w:t>3.12</w:t>
        </w:r>
        <w:r>
          <w:rPr>
            <w:rFonts w:eastAsiaTheme="minorEastAsia"/>
            <w:noProof/>
            <w:sz w:val="22"/>
            <w:lang w:eastAsia="de-DE"/>
          </w:rPr>
          <w:tab/>
        </w:r>
        <w:r w:rsidRPr="003C16FF">
          <w:rPr>
            <w:rStyle w:val="Hyperlink"/>
            <w:noProof/>
          </w:rPr>
          <w:t>Wiederherstellung</w:t>
        </w:r>
        <w:r>
          <w:rPr>
            <w:noProof/>
            <w:webHidden/>
          </w:rPr>
          <w:tab/>
        </w:r>
        <w:r>
          <w:rPr>
            <w:noProof/>
            <w:webHidden/>
          </w:rPr>
          <w:fldChar w:fldCharType="begin"/>
        </w:r>
        <w:r>
          <w:rPr>
            <w:noProof/>
            <w:webHidden/>
          </w:rPr>
          <w:instrText xml:space="preserve"> PAGEREF _Toc484644586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7" w:history="1">
        <w:r w:rsidRPr="003C16FF">
          <w:rPr>
            <w:rStyle w:val="Hyperlink"/>
            <w:noProof/>
          </w:rPr>
          <w:t>3.13</w:t>
        </w:r>
        <w:r>
          <w:rPr>
            <w:rFonts w:eastAsiaTheme="minorEastAsia"/>
            <w:noProof/>
            <w:sz w:val="22"/>
            <w:lang w:eastAsia="de-DE"/>
          </w:rPr>
          <w:tab/>
        </w:r>
        <w:r w:rsidRPr="003C16FF">
          <w:rPr>
            <w:rStyle w:val="Hyperlink"/>
            <w:noProof/>
          </w:rPr>
          <w:t>Archivierung</w:t>
        </w:r>
        <w:r>
          <w:rPr>
            <w:noProof/>
            <w:webHidden/>
          </w:rPr>
          <w:tab/>
        </w:r>
        <w:r>
          <w:rPr>
            <w:noProof/>
            <w:webHidden/>
          </w:rPr>
          <w:fldChar w:fldCharType="begin"/>
        </w:r>
        <w:r>
          <w:rPr>
            <w:noProof/>
            <w:webHidden/>
          </w:rPr>
          <w:instrText xml:space="preserve"> PAGEREF _Toc484644587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8" w:history="1">
        <w:r w:rsidRPr="003C16FF">
          <w:rPr>
            <w:rStyle w:val="Hyperlink"/>
            <w:noProof/>
          </w:rPr>
          <w:t>3.14</w:t>
        </w:r>
        <w:r>
          <w:rPr>
            <w:rFonts w:eastAsiaTheme="minorEastAsia"/>
            <w:noProof/>
            <w:sz w:val="22"/>
            <w:lang w:eastAsia="de-DE"/>
          </w:rPr>
          <w:tab/>
        </w:r>
        <w:r w:rsidRPr="003C16FF">
          <w:rPr>
            <w:rStyle w:val="Hyperlink"/>
            <w:noProof/>
          </w:rPr>
          <w:t>Koordinierung</w:t>
        </w:r>
        <w:r>
          <w:rPr>
            <w:noProof/>
            <w:webHidden/>
          </w:rPr>
          <w:tab/>
        </w:r>
        <w:r>
          <w:rPr>
            <w:noProof/>
            <w:webHidden/>
          </w:rPr>
          <w:fldChar w:fldCharType="begin"/>
        </w:r>
        <w:r>
          <w:rPr>
            <w:noProof/>
            <w:webHidden/>
          </w:rPr>
          <w:instrText xml:space="preserve"> PAGEREF _Toc484644588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89" w:history="1">
        <w:r w:rsidRPr="003C16FF">
          <w:rPr>
            <w:rStyle w:val="Hyperlink"/>
            <w:noProof/>
          </w:rPr>
          <w:t>3.15</w:t>
        </w:r>
        <w:r>
          <w:rPr>
            <w:rFonts w:eastAsiaTheme="minorEastAsia"/>
            <w:noProof/>
            <w:sz w:val="22"/>
            <w:lang w:eastAsia="de-DE"/>
          </w:rPr>
          <w:tab/>
        </w:r>
        <w:r w:rsidRPr="003C16FF">
          <w:rPr>
            <w:rStyle w:val="Hyperlink"/>
            <w:noProof/>
          </w:rPr>
          <w:t>Gleichzeitiges Entwickeln</w:t>
        </w:r>
        <w:r>
          <w:rPr>
            <w:noProof/>
            <w:webHidden/>
          </w:rPr>
          <w:tab/>
        </w:r>
        <w:r>
          <w:rPr>
            <w:noProof/>
            <w:webHidden/>
          </w:rPr>
          <w:fldChar w:fldCharType="begin"/>
        </w:r>
        <w:r>
          <w:rPr>
            <w:noProof/>
            <w:webHidden/>
          </w:rPr>
          <w:instrText xml:space="preserve"> PAGEREF _Toc484644589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90" w:history="1">
        <w:r w:rsidRPr="003C16FF">
          <w:rPr>
            <w:rStyle w:val="Hyperlink"/>
            <w:noProof/>
          </w:rPr>
          <w:t>3.16</w:t>
        </w:r>
        <w:r>
          <w:rPr>
            <w:rFonts w:eastAsiaTheme="minorEastAsia"/>
            <w:noProof/>
            <w:sz w:val="22"/>
            <w:lang w:eastAsia="de-DE"/>
          </w:rPr>
          <w:tab/>
        </w:r>
        <w:r w:rsidRPr="003C16FF">
          <w:rPr>
            <w:rStyle w:val="Hyperlink"/>
            <w:noProof/>
          </w:rPr>
          <w:t>Verteilte Abläufe</w:t>
        </w:r>
        <w:r>
          <w:rPr>
            <w:noProof/>
            <w:webHidden/>
          </w:rPr>
          <w:tab/>
        </w:r>
        <w:r>
          <w:rPr>
            <w:noProof/>
            <w:webHidden/>
          </w:rPr>
          <w:fldChar w:fldCharType="begin"/>
        </w:r>
        <w:r>
          <w:rPr>
            <w:noProof/>
            <w:webHidden/>
          </w:rPr>
          <w:instrText xml:space="preserve"> PAGEREF _Toc484644590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91" w:history="1">
        <w:r w:rsidRPr="003C16FF">
          <w:rPr>
            <w:rStyle w:val="Hyperlink"/>
            <w:noProof/>
          </w:rPr>
          <w:t>3.17</w:t>
        </w:r>
        <w:r>
          <w:rPr>
            <w:rFonts w:eastAsiaTheme="minorEastAsia"/>
            <w:noProof/>
            <w:sz w:val="22"/>
            <w:lang w:eastAsia="de-DE"/>
          </w:rPr>
          <w:tab/>
        </w:r>
        <w:r w:rsidRPr="003C16FF">
          <w:rPr>
            <w:rStyle w:val="Hyperlink"/>
            <w:noProof/>
          </w:rPr>
          <w:t>Hosting über GitHub</w:t>
        </w:r>
        <w:r>
          <w:rPr>
            <w:noProof/>
            <w:webHidden/>
          </w:rPr>
          <w:tab/>
        </w:r>
        <w:r>
          <w:rPr>
            <w:noProof/>
            <w:webHidden/>
          </w:rPr>
          <w:fldChar w:fldCharType="begin"/>
        </w:r>
        <w:r>
          <w:rPr>
            <w:noProof/>
            <w:webHidden/>
          </w:rPr>
          <w:instrText xml:space="preserve"> PAGEREF _Toc484644591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92" w:history="1">
        <w:r w:rsidRPr="003C16FF">
          <w:rPr>
            <w:rStyle w:val="Hyperlink"/>
            <w:noProof/>
          </w:rPr>
          <w:t>3.18</w:t>
        </w:r>
        <w:r>
          <w:rPr>
            <w:rFonts w:eastAsiaTheme="minorEastAsia"/>
            <w:noProof/>
            <w:sz w:val="22"/>
            <w:lang w:eastAsia="de-DE"/>
          </w:rPr>
          <w:tab/>
        </w:r>
        <w:r w:rsidRPr="003C16FF">
          <w:rPr>
            <w:rStyle w:val="Hyperlink"/>
            <w:noProof/>
          </w:rPr>
          <w:t>Befehle</w:t>
        </w:r>
        <w:r>
          <w:rPr>
            <w:noProof/>
            <w:webHidden/>
          </w:rPr>
          <w:tab/>
        </w:r>
        <w:r>
          <w:rPr>
            <w:noProof/>
            <w:webHidden/>
          </w:rPr>
          <w:fldChar w:fldCharType="begin"/>
        </w:r>
        <w:r>
          <w:rPr>
            <w:noProof/>
            <w:webHidden/>
          </w:rPr>
          <w:instrText xml:space="preserve"> PAGEREF _Toc484644592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93" w:history="1">
        <w:r w:rsidRPr="003C16FF">
          <w:rPr>
            <w:rStyle w:val="Hyperlink"/>
            <w:noProof/>
          </w:rPr>
          <w:t>3.19</w:t>
        </w:r>
        <w:r>
          <w:rPr>
            <w:rFonts w:eastAsiaTheme="minorEastAsia"/>
            <w:noProof/>
            <w:sz w:val="22"/>
            <w:lang w:eastAsia="de-DE"/>
          </w:rPr>
          <w:tab/>
        </w:r>
        <w:r w:rsidRPr="003C16FF">
          <w:rPr>
            <w:rStyle w:val="Hyperlink"/>
            <w:noProof/>
          </w:rPr>
          <w:t>Kommandozeile zur Bedienung von Git(nicht sicher)</w:t>
        </w:r>
        <w:r>
          <w:rPr>
            <w:noProof/>
            <w:webHidden/>
          </w:rPr>
          <w:tab/>
        </w:r>
        <w:r>
          <w:rPr>
            <w:noProof/>
            <w:webHidden/>
          </w:rPr>
          <w:fldChar w:fldCharType="begin"/>
        </w:r>
        <w:r>
          <w:rPr>
            <w:noProof/>
            <w:webHidden/>
          </w:rPr>
          <w:instrText xml:space="preserve"> PAGEREF _Toc484644593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94" w:history="1">
        <w:r w:rsidRPr="003C16FF">
          <w:rPr>
            <w:rStyle w:val="Hyperlink"/>
            <w:noProof/>
          </w:rPr>
          <w:t>3.20</w:t>
        </w:r>
        <w:r>
          <w:rPr>
            <w:rFonts w:eastAsiaTheme="minorEastAsia"/>
            <w:noProof/>
            <w:sz w:val="22"/>
            <w:lang w:eastAsia="de-DE"/>
          </w:rPr>
          <w:tab/>
        </w:r>
        <w:r w:rsidRPr="003C16FF">
          <w:rPr>
            <w:rStyle w:val="Hyperlink"/>
            <w:noProof/>
          </w:rPr>
          <w:t>Zusammenfassung</w:t>
        </w:r>
        <w:r>
          <w:rPr>
            <w:noProof/>
            <w:webHidden/>
          </w:rPr>
          <w:tab/>
        </w:r>
        <w:r>
          <w:rPr>
            <w:noProof/>
            <w:webHidden/>
          </w:rPr>
          <w:fldChar w:fldCharType="begin"/>
        </w:r>
        <w:r>
          <w:rPr>
            <w:noProof/>
            <w:webHidden/>
          </w:rPr>
          <w:instrText xml:space="preserve"> PAGEREF _Toc484644594 \h </w:instrText>
        </w:r>
        <w:r>
          <w:rPr>
            <w:noProof/>
            <w:webHidden/>
          </w:rPr>
        </w:r>
        <w:r>
          <w:rPr>
            <w:noProof/>
            <w:webHidden/>
          </w:rPr>
          <w:fldChar w:fldCharType="separate"/>
        </w:r>
        <w:r w:rsidR="00761E01">
          <w:rPr>
            <w:noProof/>
            <w:webHidden/>
          </w:rPr>
          <w:t>37</w:t>
        </w:r>
        <w:r>
          <w:rPr>
            <w:noProof/>
            <w:webHidden/>
          </w:rPr>
          <w:fldChar w:fldCharType="end"/>
        </w:r>
      </w:hyperlink>
    </w:p>
    <w:p w:rsidR="00223678" w:rsidRDefault="00223678">
      <w:pPr>
        <w:pStyle w:val="Verzeichnis1"/>
        <w:tabs>
          <w:tab w:val="left" w:pos="480"/>
          <w:tab w:val="right" w:leader="dot" w:pos="8209"/>
        </w:tabs>
        <w:rPr>
          <w:rFonts w:eastAsiaTheme="minorEastAsia"/>
          <w:noProof/>
          <w:sz w:val="22"/>
          <w:lang w:eastAsia="de-DE"/>
        </w:rPr>
      </w:pPr>
      <w:hyperlink w:anchor="_Toc484644595" w:history="1">
        <w:r w:rsidRPr="003C16FF">
          <w:rPr>
            <w:rStyle w:val="Hyperlink"/>
            <w:noProof/>
          </w:rPr>
          <w:t>4</w:t>
        </w:r>
        <w:r>
          <w:rPr>
            <w:rFonts w:eastAsiaTheme="minorEastAsia"/>
            <w:noProof/>
            <w:sz w:val="22"/>
            <w:lang w:eastAsia="de-DE"/>
          </w:rPr>
          <w:tab/>
        </w:r>
        <w:r w:rsidRPr="003C16FF">
          <w:rPr>
            <w:rStyle w:val="Hyperlink"/>
            <w:noProof/>
          </w:rPr>
          <w:t>Versionsverwaltungssysteme</w:t>
        </w:r>
        <w:r>
          <w:rPr>
            <w:noProof/>
            <w:webHidden/>
          </w:rPr>
          <w:tab/>
        </w:r>
        <w:r>
          <w:rPr>
            <w:noProof/>
            <w:webHidden/>
          </w:rPr>
          <w:fldChar w:fldCharType="begin"/>
        </w:r>
        <w:r>
          <w:rPr>
            <w:noProof/>
            <w:webHidden/>
          </w:rPr>
          <w:instrText xml:space="preserve"> PAGEREF _Toc484644595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96" w:history="1">
        <w:r w:rsidRPr="003C16FF">
          <w:rPr>
            <w:rStyle w:val="Hyperlink"/>
            <w:noProof/>
          </w:rPr>
          <w:t>4.1</w:t>
        </w:r>
        <w:r>
          <w:rPr>
            <w:rFonts w:eastAsiaTheme="minorEastAsia"/>
            <w:noProof/>
            <w:sz w:val="22"/>
            <w:lang w:eastAsia="de-DE"/>
          </w:rPr>
          <w:tab/>
        </w:r>
        <w:r w:rsidRPr="003C16FF">
          <w:rPr>
            <w:rStyle w:val="Hyperlink"/>
            <w:noProof/>
          </w:rPr>
          <w:t>Ziele der Versionsverwaltung</w:t>
        </w:r>
        <w:r>
          <w:rPr>
            <w:noProof/>
            <w:webHidden/>
          </w:rPr>
          <w:tab/>
        </w:r>
        <w:r>
          <w:rPr>
            <w:noProof/>
            <w:webHidden/>
          </w:rPr>
          <w:fldChar w:fldCharType="begin"/>
        </w:r>
        <w:r>
          <w:rPr>
            <w:noProof/>
            <w:webHidden/>
          </w:rPr>
          <w:instrText xml:space="preserve"> PAGEREF _Toc484644596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597" w:history="1">
        <w:r w:rsidRPr="003C16FF">
          <w:rPr>
            <w:rStyle w:val="Hyperlink"/>
            <w:noProof/>
          </w:rPr>
          <w:t>4.2</w:t>
        </w:r>
        <w:r>
          <w:rPr>
            <w:rFonts w:eastAsiaTheme="minorEastAsia"/>
            <w:noProof/>
            <w:sz w:val="22"/>
            <w:lang w:eastAsia="de-DE"/>
          </w:rPr>
          <w:tab/>
        </w:r>
        <w:r w:rsidRPr="003C16FF">
          <w:rPr>
            <w:rStyle w:val="Hyperlink"/>
            <w:noProof/>
          </w:rPr>
          <w:t>Verschiedene Versionsverwaltungssysteme im Überblick</w:t>
        </w:r>
        <w:r>
          <w:rPr>
            <w:noProof/>
            <w:webHidden/>
          </w:rPr>
          <w:tab/>
        </w:r>
        <w:r>
          <w:rPr>
            <w:noProof/>
            <w:webHidden/>
          </w:rPr>
          <w:fldChar w:fldCharType="begin"/>
        </w:r>
        <w:r>
          <w:rPr>
            <w:noProof/>
            <w:webHidden/>
          </w:rPr>
          <w:instrText xml:space="preserve"> PAGEREF _Toc484644597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98" w:history="1">
        <w:r w:rsidRPr="003C16FF">
          <w:rPr>
            <w:rStyle w:val="Hyperlink"/>
            <w:noProof/>
          </w:rPr>
          <w:t>4.2.1</w:t>
        </w:r>
        <w:r>
          <w:rPr>
            <w:rFonts w:eastAsiaTheme="minorEastAsia"/>
            <w:noProof/>
            <w:sz w:val="22"/>
            <w:lang w:eastAsia="de-DE"/>
          </w:rPr>
          <w:tab/>
        </w:r>
        <w:r w:rsidRPr="003C16FF">
          <w:rPr>
            <w:rStyle w:val="Hyperlink"/>
            <w:noProof/>
          </w:rPr>
          <w:t>Darcs</w:t>
        </w:r>
        <w:r>
          <w:rPr>
            <w:noProof/>
            <w:webHidden/>
          </w:rPr>
          <w:tab/>
        </w:r>
        <w:r>
          <w:rPr>
            <w:noProof/>
            <w:webHidden/>
          </w:rPr>
          <w:fldChar w:fldCharType="begin"/>
        </w:r>
        <w:r>
          <w:rPr>
            <w:noProof/>
            <w:webHidden/>
          </w:rPr>
          <w:instrText xml:space="preserve"> PAGEREF _Toc484644598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599" w:history="1">
        <w:r w:rsidRPr="003C16FF">
          <w:rPr>
            <w:rStyle w:val="Hyperlink"/>
            <w:noProof/>
          </w:rPr>
          <w:t>4.2.2</w:t>
        </w:r>
        <w:r>
          <w:rPr>
            <w:rFonts w:eastAsiaTheme="minorEastAsia"/>
            <w:noProof/>
            <w:sz w:val="22"/>
            <w:lang w:eastAsia="de-DE"/>
          </w:rPr>
          <w:tab/>
        </w:r>
        <w:r w:rsidRPr="003C16FF">
          <w:rPr>
            <w:rStyle w:val="Hyperlink"/>
            <w:noProof/>
          </w:rPr>
          <w:t>Git</w:t>
        </w:r>
        <w:r>
          <w:rPr>
            <w:noProof/>
            <w:webHidden/>
          </w:rPr>
          <w:tab/>
        </w:r>
        <w:r>
          <w:rPr>
            <w:noProof/>
            <w:webHidden/>
          </w:rPr>
          <w:fldChar w:fldCharType="begin"/>
        </w:r>
        <w:r>
          <w:rPr>
            <w:noProof/>
            <w:webHidden/>
          </w:rPr>
          <w:instrText xml:space="preserve"> PAGEREF _Toc484644599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600" w:history="1">
        <w:r w:rsidRPr="003C16FF">
          <w:rPr>
            <w:rStyle w:val="Hyperlink"/>
            <w:noProof/>
          </w:rPr>
          <w:t>4.2.3</w:t>
        </w:r>
        <w:r>
          <w:rPr>
            <w:rFonts w:eastAsiaTheme="minorEastAsia"/>
            <w:noProof/>
            <w:sz w:val="22"/>
            <w:lang w:eastAsia="de-DE"/>
          </w:rPr>
          <w:tab/>
        </w:r>
        <w:r w:rsidRPr="003C16FF">
          <w:rPr>
            <w:rStyle w:val="Hyperlink"/>
            <w:noProof/>
          </w:rPr>
          <w:t>GNU arch</w:t>
        </w:r>
        <w:r>
          <w:rPr>
            <w:noProof/>
            <w:webHidden/>
          </w:rPr>
          <w:tab/>
        </w:r>
        <w:r>
          <w:rPr>
            <w:noProof/>
            <w:webHidden/>
          </w:rPr>
          <w:fldChar w:fldCharType="begin"/>
        </w:r>
        <w:r>
          <w:rPr>
            <w:noProof/>
            <w:webHidden/>
          </w:rPr>
          <w:instrText xml:space="preserve"> PAGEREF _Toc484644600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601" w:history="1">
        <w:r w:rsidRPr="003C16FF">
          <w:rPr>
            <w:rStyle w:val="Hyperlink"/>
            <w:noProof/>
          </w:rPr>
          <w:t>4.2.4</w:t>
        </w:r>
        <w:r>
          <w:rPr>
            <w:rFonts w:eastAsiaTheme="minorEastAsia"/>
            <w:noProof/>
            <w:sz w:val="22"/>
            <w:lang w:eastAsia="de-DE"/>
          </w:rPr>
          <w:tab/>
        </w:r>
        <w:r w:rsidRPr="003C16FF">
          <w:rPr>
            <w:rStyle w:val="Hyperlink"/>
            <w:noProof/>
          </w:rPr>
          <w:t>Apache Subversion</w:t>
        </w:r>
        <w:r>
          <w:rPr>
            <w:noProof/>
            <w:webHidden/>
          </w:rPr>
          <w:tab/>
        </w:r>
        <w:r>
          <w:rPr>
            <w:noProof/>
            <w:webHidden/>
          </w:rPr>
          <w:fldChar w:fldCharType="begin"/>
        </w:r>
        <w:r>
          <w:rPr>
            <w:noProof/>
            <w:webHidden/>
          </w:rPr>
          <w:instrText xml:space="preserve"> PAGEREF _Toc484644601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602" w:history="1">
        <w:r w:rsidRPr="003C16FF">
          <w:rPr>
            <w:rStyle w:val="Hyperlink"/>
            <w:noProof/>
          </w:rPr>
          <w:t>4.2.5</w:t>
        </w:r>
        <w:r>
          <w:rPr>
            <w:rFonts w:eastAsiaTheme="minorEastAsia"/>
            <w:noProof/>
            <w:sz w:val="22"/>
            <w:lang w:eastAsia="de-DE"/>
          </w:rPr>
          <w:tab/>
        </w:r>
        <w:r w:rsidRPr="003C16FF">
          <w:rPr>
            <w:rStyle w:val="Hyperlink"/>
            <w:noProof/>
          </w:rPr>
          <w:t>Fossil</w:t>
        </w:r>
        <w:r>
          <w:rPr>
            <w:noProof/>
            <w:webHidden/>
          </w:rPr>
          <w:tab/>
        </w:r>
        <w:r>
          <w:rPr>
            <w:noProof/>
            <w:webHidden/>
          </w:rPr>
          <w:fldChar w:fldCharType="begin"/>
        </w:r>
        <w:r>
          <w:rPr>
            <w:noProof/>
            <w:webHidden/>
          </w:rPr>
          <w:instrText xml:space="preserve"> PAGEREF _Toc484644602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603" w:history="1">
        <w:r w:rsidRPr="003C16FF">
          <w:rPr>
            <w:rStyle w:val="Hyperlink"/>
            <w:noProof/>
          </w:rPr>
          <w:t>4.2.6</w:t>
        </w:r>
        <w:r>
          <w:rPr>
            <w:rFonts w:eastAsiaTheme="minorEastAsia"/>
            <w:noProof/>
            <w:sz w:val="22"/>
            <w:lang w:eastAsia="de-DE"/>
          </w:rPr>
          <w:tab/>
        </w:r>
        <w:r w:rsidRPr="003C16FF">
          <w:rPr>
            <w:rStyle w:val="Hyperlink"/>
            <w:noProof/>
          </w:rPr>
          <w:t>Mercurial</w:t>
        </w:r>
        <w:r>
          <w:rPr>
            <w:noProof/>
            <w:webHidden/>
          </w:rPr>
          <w:tab/>
        </w:r>
        <w:r>
          <w:rPr>
            <w:noProof/>
            <w:webHidden/>
          </w:rPr>
          <w:fldChar w:fldCharType="begin"/>
        </w:r>
        <w:r>
          <w:rPr>
            <w:noProof/>
            <w:webHidden/>
          </w:rPr>
          <w:instrText xml:space="preserve"> PAGEREF _Toc484644603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604" w:history="1">
        <w:r w:rsidRPr="003C16FF">
          <w:rPr>
            <w:rStyle w:val="Hyperlink"/>
            <w:noProof/>
          </w:rPr>
          <w:t>4.2.7</w:t>
        </w:r>
        <w:r>
          <w:rPr>
            <w:rFonts w:eastAsiaTheme="minorEastAsia"/>
            <w:noProof/>
            <w:sz w:val="22"/>
            <w:lang w:eastAsia="de-DE"/>
          </w:rPr>
          <w:tab/>
        </w:r>
        <w:r w:rsidRPr="003C16FF">
          <w:rPr>
            <w:rStyle w:val="Hyperlink"/>
            <w:noProof/>
          </w:rPr>
          <w:t>Bazaar</w:t>
        </w:r>
        <w:r>
          <w:rPr>
            <w:noProof/>
            <w:webHidden/>
          </w:rPr>
          <w:tab/>
        </w:r>
        <w:r>
          <w:rPr>
            <w:noProof/>
            <w:webHidden/>
          </w:rPr>
          <w:fldChar w:fldCharType="begin"/>
        </w:r>
        <w:r>
          <w:rPr>
            <w:noProof/>
            <w:webHidden/>
          </w:rPr>
          <w:instrText xml:space="preserve"> PAGEREF _Toc484644604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605" w:history="1">
        <w:r w:rsidRPr="003C16FF">
          <w:rPr>
            <w:rStyle w:val="Hyperlink"/>
            <w:noProof/>
          </w:rPr>
          <w:t>4.2.8</w:t>
        </w:r>
        <w:r>
          <w:rPr>
            <w:rFonts w:eastAsiaTheme="minorEastAsia"/>
            <w:noProof/>
            <w:sz w:val="22"/>
            <w:lang w:eastAsia="de-DE"/>
          </w:rPr>
          <w:tab/>
        </w:r>
        <w:r w:rsidRPr="003C16FF">
          <w:rPr>
            <w:rStyle w:val="Hyperlink"/>
            <w:noProof/>
          </w:rPr>
          <w:t>Gegenüberstellung verschiedener Systeme</w:t>
        </w:r>
        <w:r>
          <w:rPr>
            <w:noProof/>
            <w:webHidden/>
          </w:rPr>
          <w:tab/>
        </w:r>
        <w:r>
          <w:rPr>
            <w:noProof/>
            <w:webHidden/>
          </w:rPr>
          <w:fldChar w:fldCharType="begin"/>
        </w:r>
        <w:r>
          <w:rPr>
            <w:noProof/>
            <w:webHidden/>
          </w:rPr>
          <w:instrText xml:space="preserve"> PAGEREF _Toc484644605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3"/>
        <w:tabs>
          <w:tab w:val="left" w:pos="1200"/>
          <w:tab w:val="right" w:leader="dot" w:pos="8209"/>
        </w:tabs>
        <w:rPr>
          <w:rFonts w:eastAsiaTheme="minorEastAsia"/>
          <w:noProof/>
          <w:sz w:val="22"/>
          <w:lang w:eastAsia="de-DE"/>
        </w:rPr>
      </w:pPr>
      <w:hyperlink w:anchor="_Toc484644606" w:history="1">
        <w:r w:rsidRPr="003C16FF">
          <w:rPr>
            <w:rStyle w:val="Hyperlink"/>
            <w:noProof/>
          </w:rPr>
          <w:t>4.2.9</w:t>
        </w:r>
        <w:r>
          <w:rPr>
            <w:rFonts w:eastAsiaTheme="minorEastAsia"/>
            <w:noProof/>
            <w:sz w:val="22"/>
            <w:lang w:eastAsia="de-DE"/>
          </w:rPr>
          <w:tab/>
        </w:r>
        <w:r w:rsidRPr="003C16FF">
          <w:rPr>
            <w:rStyle w:val="Hyperlink"/>
            <w:noProof/>
          </w:rPr>
          <w:t>Git oder SVN</w:t>
        </w:r>
        <w:r>
          <w:rPr>
            <w:noProof/>
            <w:webHidden/>
          </w:rPr>
          <w:tab/>
        </w:r>
        <w:r>
          <w:rPr>
            <w:noProof/>
            <w:webHidden/>
          </w:rPr>
          <w:fldChar w:fldCharType="begin"/>
        </w:r>
        <w:r>
          <w:rPr>
            <w:noProof/>
            <w:webHidden/>
          </w:rPr>
          <w:instrText xml:space="preserve"> PAGEREF _Toc484644606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07" w:history="1">
        <w:r w:rsidRPr="003C16FF">
          <w:rPr>
            <w:rStyle w:val="Hyperlink"/>
            <w:noProof/>
          </w:rPr>
          <w:t>4.3</w:t>
        </w:r>
        <w:r>
          <w:rPr>
            <w:rFonts w:eastAsiaTheme="minorEastAsia"/>
            <w:noProof/>
            <w:sz w:val="22"/>
            <w:lang w:eastAsia="de-DE"/>
          </w:rPr>
          <w:tab/>
        </w:r>
        <w:r w:rsidRPr="003C16FF">
          <w:rPr>
            <w:rStyle w:val="Hyperlink"/>
            <w:noProof/>
          </w:rPr>
          <w:t>Zusammenfassung</w:t>
        </w:r>
        <w:r>
          <w:rPr>
            <w:noProof/>
            <w:webHidden/>
          </w:rPr>
          <w:tab/>
        </w:r>
        <w:r>
          <w:rPr>
            <w:noProof/>
            <w:webHidden/>
          </w:rPr>
          <w:fldChar w:fldCharType="begin"/>
        </w:r>
        <w:r>
          <w:rPr>
            <w:noProof/>
            <w:webHidden/>
          </w:rPr>
          <w:instrText xml:space="preserve"> PAGEREF _Toc484644607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1"/>
        <w:tabs>
          <w:tab w:val="left" w:pos="480"/>
          <w:tab w:val="right" w:leader="dot" w:pos="8209"/>
        </w:tabs>
        <w:rPr>
          <w:rFonts w:eastAsiaTheme="minorEastAsia"/>
          <w:noProof/>
          <w:sz w:val="22"/>
          <w:lang w:eastAsia="de-DE"/>
        </w:rPr>
      </w:pPr>
      <w:hyperlink w:anchor="_Toc484644608" w:history="1">
        <w:r w:rsidRPr="003C16FF">
          <w:rPr>
            <w:rStyle w:val="Hyperlink"/>
            <w:noProof/>
          </w:rPr>
          <w:t>5</w:t>
        </w:r>
        <w:r>
          <w:rPr>
            <w:rFonts w:eastAsiaTheme="minorEastAsia"/>
            <w:noProof/>
            <w:sz w:val="22"/>
            <w:lang w:eastAsia="de-DE"/>
          </w:rPr>
          <w:tab/>
        </w:r>
        <w:r w:rsidRPr="003C16FF">
          <w:rPr>
            <w:rStyle w:val="Hyperlink"/>
            <w:noProof/>
          </w:rPr>
          <w:t>Umsetzung/Integration des Tools in die Vorlesung</w:t>
        </w:r>
        <w:r>
          <w:rPr>
            <w:noProof/>
            <w:webHidden/>
          </w:rPr>
          <w:tab/>
        </w:r>
        <w:r>
          <w:rPr>
            <w:noProof/>
            <w:webHidden/>
          </w:rPr>
          <w:fldChar w:fldCharType="begin"/>
        </w:r>
        <w:r>
          <w:rPr>
            <w:noProof/>
            <w:webHidden/>
          </w:rPr>
          <w:instrText xml:space="preserve"> PAGEREF _Toc484644608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09" w:history="1">
        <w:r w:rsidRPr="003C16FF">
          <w:rPr>
            <w:rStyle w:val="Hyperlink"/>
            <w:noProof/>
          </w:rPr>
          <w:t>5.1</w:t>
        </w:r>
        <w:r>
          <w:rPr>
            <w:rFonts w:eastAsiaTheme="minorEastAsia"/>
            <w:noProof/>
            <w:sz w:val="22"/>
            <w:lang w:eastAsia="de-DE"/>
          </w:rPr>
          <w:tab/>
        </w:r>
        <w:r w:rsidRPr="003C16FF">
          <w:rPr>
            <w:rStyle w:val="Hyperlink"/>
            <w:noProof/>
          </w:rPr>
          <w:t>Git installieren</w:t>
        </w:r>
        <w:r>
          <w:rPr>
            <w:noProof/>
            <w:webHidden/>
          </w:rPr>
          <w:tab/>
        </w:r>
        <w:r>
          <w:rPr>
            <w:noProof/>
            <w:webHidden/>
          </w:rPr>
          <w:fldChar w:fldCharType="begin"/>
        </w:r>
        <w:r>
          <w:rPr>
            <w:noProof/>
            <w:webHidden/>
          </w:rPr>
          <w:instrText xml:space="preserve"> PAGEREF _Toc484644609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10" w:history="1">
        <w:r w:rsidRPr="003C16FF">
          <w:rPr>
            <w:rStyle w:val="Hyperlink"/>
            <w:noProof/>
          </w:rPr>
          <w:t>5.2</w:t>
        </w:r>
        <w:r>
          <w:rPr>
            <w:rFonts w:eastAsiaTheme="minorEastAsia"/>
            <w:noProof/>
            <w:sz w:val="22"/>
            <w:lang w:eastAsia="de-DE"/>
          </w:rPr>
          <w:tab/>
        </w:r>
        <w:r w:rsidRPr="003C16FF">
          <w:rPr>
            <w:rStyle w:val="Hyperlink"/>
            <w:noProof/>
          </w:rPr>
          <w:t>GitHub</w:t>
        </w:r>
        <w:r>
          <w:rPr>
            <w:noProof/>
            <w:webHidden/>
          </w:rPr>
          <w:tab/>
        </w:r>
        <w:r>
          <w:rPr>
            <w:noProof/>
            <w:webHidden/>
          </w:rPr>
          <w:fldChar w:fldCharType="begin"/>
        </w:r>
        <w:r>
          <w:rPr>
            <w:noProof/>
            <w:webHidden/>
          </w:rPr>
          <w:instrText xml:space="preserve"> PAGEREF _Toc484644610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11" w:history="1">
        <w:r w:rsidRPr="003C16FF">
          <w:rPr>
            <w:rStyle w:val="Hyperlink"/>
            <w:noProof/>
          </w:rPr>
          <w:t>5.3</w:t>
        </w:r>
        <w:r>
          <w:rPr>
            <w:rFonts w:eastAsiaTheme="minorEastAsia"/>
            <w:noProof/>
            <w:sz w:val="22"/>
            <w:lang w:eastAsia="de-DE"/>
          </w:rPr>
          <w:tab/>
        </w:r>
        <w:r w:rsidRPr="003C16FF">
          <w:rPr>
            <w:rStyle w:val="Hyperlink"/>
            <w:noProof/>
          </w:rPr>
          <w:t>Repository aufbauen</w:t>
        </w:r>
        <w:r>
          <w:rPr>
            <w:noProof/>
            <w:webHidden/>
          </w:rPr>
          <w:tab/>
        </w:r>
        <w:r>
          <w:rPr>
            <w:noProof/>
            <w:webHidden/>
          </w:rPr>
          <w:fldChar w:fldCharType="begin"/>
        </w:r>
        <w:r>
          <w:rPr>
            <w:noProof/>
            <w:webHidden/>
          </w:rPr>
          <w:instrText xml:space="preserve"> PAGEREF _Toc484644611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12" w:history="1">
        <w:r w:rsidRPr="003C16FF">
          <w:rPr>
            <w:rStyle w:val="Hyperlink"/>
            <w:noProof/>
          </w:rPr>
          <w:t>5.4</w:t>
        </w:r>
        <w:r>
          <w:rPr>
            <w:rFonts w:eastAsiaTheme="minorEastAsia"/>
            <w:noProof/>
            <w:sz w:val="22"/>
            <w:lang w:eastAsia="de-DE"/>
          </w:rPr>
          <w:tab/>
        </w:r>
        <w:r w:rsidRPr="003C16FF">
          <w:rPr>
            <w:rStyle w:val="Hyperlink"/>
            <w:noProof/>
          </w:rPr>
          <w:t>Veränderung an Repository melden</w:t>
        </w:r>
        <w:r>
          <w:rPr>
            <w:noProof/>
            <w:webHidden/>
          </w:rPr>
          <w:tab/>
        </w:r>
        <w:r>
          <w:rPr>
            <w:noProof/>
            <w:webHidden/>
          </w:rPr>
          <w:fldChar w:fldCharType="begin"/>
        </w:r>
        <w:r>
          <w:rPr>
            <w:noProof/>
            <w:webHidden/>
          </w:rPr>
          <w:instrText xml:space="preserve"> PAGEREF _Toc484644612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13" w:history="1">
        <w:r w:rsidRPr="003C16FF">
          <w:rPr>
            <w:rStyle w:val="Hyperlink"/>
            <w:noProof/>
          </w:rPr>
          <w:t>5.5</w:t>
        </w:r>
        <w:r>
          <w:rPr>
            <w:rFonts w:eastAsiaTheme="minorEastAsia"/>
            <w:noProof/>
            <w:sz w:val="22"/>
            <w:lang w:eastAsia="de-DE"/>
          </w:rPr>
          <w:tab/>
        </w:r>
        <w:r w:rsidRPr="003C16FF">
          <w:rPr>
            <w:rStyle w:val="Hyperlink"/>
            <w:noProof/>
          </w:rPr>
          <w:t>Commit-Verlauf einsehen</w:t>
        </w:r>
        <w:r>
          <w:rPr>
            <w:noProof/>
            <w:webHidden/>
          </w:rPr>
          <w:tab/>
        </w:r>
        <w:r>
          <w:rPr>
            <w:noProof/>
            <w:webHidden/>
          </w:rPr>
          <w:fldChar w:fldCharType="begin"/>
        </w:r>
        <w:r>
          <w:rPr>
            <w:noProof/>
            <w:webHidden/>
          </w:rPr>
          <w:instrText xml:space="preserve"> PAGEREF _Toc484644613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14" w:history="1">
        <w:r w:rsidRPr="003C16FF">
          <w:rPr>
            <w:rStyle w:val="Hyperlink"/>
            <w:noProof/>
          </w:rPr>
          <w:t>5.6</w:t>
        </w:r>
        <w:r>
          <w:rPr>
            <w:rFonts w:eastAsiaTheme="minorEastAsia"/>
            <w:noProof/>
            <w:sz w:val="22"/>
            <w:lang w:eastAsia="de-DE"/>
          </w:rPr>
          <w:tab/>
        </w:r>
        <w:r w:rsidRPr="003C16FF">
          <w:rPr>
            <w:rStyle w:val="Hyperlink"/>
            <w:noProof/>
          </w:rPr>
          <w:t>Rückgängig machen</w:t>
        </w:r>
        <w:r>
          <w:rPr>
            <w:noProof/>
            <w:webHidden/>
          </w:rPr>
          <w:tab/>
        </w:r>
        <w:r>
          <w:rPr>
            <w:noProof/>
            <w:webHidden/>
          </w:rPr>
          <w:fldChar w:fldCharType="begin"/>
        </w:r>
        <w:r>
          <w:rPr>
            <w:noProof/>
            <w:webHidden/>
          </w:rPr>
          <w:instrText xml:space="preserve"> PAGEREF _Toc484644614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15" w:history="1">
        <w:r w:rsidRPr="003C16FF">
          <w:rPr>
            <w:rStyle w:val="Hyperlink"/>
            <w:noProof/>
          </w:rPr>
          <w:t>5.7</w:t>
        </w:r>
        <w:r>
          <w:rPr>
            <w:rFonts w:eastAsiaTheme="minorEastAsia"/>
            <w:noProof/>
            <w:sz w:val="22"/>
            <w:lang w:eastAsia="de-DE"/>
          </w:rPr>
          <w:tab/>
        </w:r>
        <w:r w:rsidRPr="003C16FF">
          <w:rPr>
            <w:rStyle w:val="Hyperlink"/>
            <w:noProof/>
          </w:rPr>
          <w:t>Wartung und Wiederherstellung</w:t>
        </w:r>
        <w:r>
          <w:rPr>
            <w:noProof/>
            <w:webHidden/>
          </w:rPr>
          <w:tab/>
        </w:r>
        <w:r>
          <w:rPr>
            <w:noProof/>
            <w:webHidden/>
          </w:rPr>
          <w:fldChar w:fldCharType="begin"/>
        </w:r>
        <w:r>
          <w:rPr>
            <w:noProof/>
            <w:webHidden/>
          </w:rPr>
          <w:instrText xml:space="preserve"> PAGEREF _Toc484644615 \h </w:instrText>
        </w:r>
        <w:r>
          <w:rPr>
            <w:noProof/>
            <w:webHidden/>
          </w:rPr>
        </w:r>
        <w:r>
          <w:rPr>
            <w:noProof/>
            <w:webHidden/>
          </w:rPr>
          <w:fldChar w:fldCharType="separate"/>
        </w:r>
        <w:r w:rsidR="00761E01">
          <w:rPr>
            <w:noProof/>
            <w:webHidden/>
          </w:rPr>
          <w:t>39</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16" w:history="1">
        <w:r w:rsidRPr="003C16FF">
          <w:rPr>
            <w:rStyle w:val="Hyperlink"/>
            <w:noProof/>
          </w:rPr>
          <w:t>5.8</w:t>
        </w:r>
        <w:r>
          <w:rPr>
            <w:rFonts w:eastAsiaTheme="minorEastAsia"/>
            <w:noProof/>
            <w:sz w:val="22"/>
            <w:lang w:eastAsia="de-DE"/>
          </w:rPr>
          <w:tab/>
        </w:r>
        <w:r w:rsidRPr="003C16FF">
          <w:rPr>
            <w:rStyle w:val="Hyperlink"/>
            <w:noProof/>
          </w:rPr>
          <w:t>Git als PlugIn in Eclipse(nicht sicher)</w:t>
        </w:r>
        <w:r>
          <w:rPr>
            <w:noProof/>
            <w:webHidden/>
          </w:rPr>
          <w:tab/>
        </w:r>
        <w:r>
          <w:rPr>
            <w:noProof/>
            <w:webHidden/>
          </w:rPr>
          <w:fldChar w:fldCharType="begin"/>
        </w:r>
        <w:r>
          <w:rPr>
            <w:noProof/>
            <w:webHidden/>
          </w:rPr>
          <w:instrText xml:space="preserve"> PAGEREF _Toc484644616 \h </w:instrText>
        </w:r>
        <w:r>
          <w:rPr>
            <w:noProof/>
            <w:webHidden/>
          </w:rPr>
        </w:r>
        <w:r>
          <w:rPr>
            <w:noProof/>
            <w:webHidden/>
          </w:rPr>
          <w:fldChar w:fldCharType="separate"/>
        </w:r>
        <w:r w:rsidR="00761E01">
          <w:rPr>
            <w:noProof/>
            <w:webHidden/>
          </w:rPr>
          <w:t>40</w:t>
        </w:r>
        <w:r>
          <w:rPr>
            <w:noProof/>
            <w:webHidden/>
          </w:rPr>
          <w:fldChar w:fldCharType="end"/>
        </w:r>
      </w:hyperlink>
    </w:p>
    <w:p w:rsidR="00223678" w:rsidRDefault="00223678">
      <w:pPr>
        <w:pStyle w:val="Verzeichnis2"/>
        <w:tabs>
          <w:tab w:val="left" w:pos="960"/>
          <w:tab w:val="right" w:leader="dot" w:pos="8209"/>
        </w:tabs>
        <w:rPr>
          <w:rFonts w:eastAsiaTheme="minorEastAsia"/>
          <w:noProof/>
          <w:sz w:val="22"/>
          <w:lang w:eastAsia="de-DE"/>
        </w:rPr>
      </w:pPr>
      <w:hyperlink w:anchor="_Toc484644617" w:history="1">
        <w:r w:rsidRPr="003C16FF">
          <w:rPr>
            <w:rStyle w:val="Hyperlink"/>
            <w:noProof/>
          </w:rPr>
          <w:t>5.9</w:t>
        </w:r>
        <w:r>
          <w:rPr>
            <w:rFonts w:eastAsiaTheme="minorEastAsia"/>
            <w:noProof/>
            <w:sz w:val="22"/>
            <w:lang w:eastAsia="de-DE"/>
          </w:rPr>
          <w:tab/>
        </w:r>
        <w:r w:rsidRPr="003C16FF">
          <w:rPr>
            <w:rStyle w:val="Hyperlink"/>
            <w:noProof/>
          </w:rPr>
          <w:t>Zusammenfassung</w:t>
        </w:r>
        <w:r>
          <w:rPr>
            <w:noProof/>
            <w:webHidden/>
          </w:rPr>
          <w:tab/>
        </w:r>
        <w:r>
          <w:rPr>
            <w:noProof/>
            <w:webHidden/>
          </w:rPr>
          <w:fldChar w:fldCharType="begin"/>
        </w:r>
        <w:r>
          <w:rPr>
            <w:noProof/>
            <w:webHidden/>
          </w:rPr>
          <w:instrText xml:space="preserve"> PAGEREF _Toc484644617 \h </w:instrText>
        </w:r>
        <w:r>
          <w:rPr>
            <w:noProof/>
            <w:webHidden/>
          </w:rPr>
        </w:r>
        <w:r>
          <w:rPr>
            <w:noProof/>
            <w:webHidden/>
          </w:rPr>
          <w:fldChar w:fldCharType="separate"/>
        </w:r>
        <w:r w:rsidR="00761E01">
          <w:rPr>
            <w:noProof/>
            <w:webHidden/>
          </w:rPr>
          <w:t>40</w:t>
        </w:r>
        <w:r>
          <w:rPr>
            <w:noProof/>
            <w:webHidden/>
          </w:rPr>
          <w:fldChar w:fldCharType="end"/>
        </w:r>
      </w:hyperlink>
    </w:p>
    <w:p w:rsidR="00223678" w:rsidRDefault="00223678">
      <w:pPr>
        <w:pStyle w:val="Verzeichnis1"/>
        <w:tabs>
          <w:tab w:val="left" w:pos="480"/>
          <w:tab w:val="right" w:leader="dot" w:pos="8209"/>
        </w:tabs>
        <w:rPr>
          <w:rFonts w:eastAsiaTheme="minorEastAsia"/>
          <w:noProof/>
          <w:sz w:val="22"/>
          <w:lang w:eastAsia="de-DE"/>
        </w:rPr>
      </w:pPr>
      <w:hyperlink w:anchor="_Toc484644618" w:history="1">
        <w:r w:rsidRPr="003C16FF">
          <w:rPr>
            <w:rStyle w:val="Hyperlink"/>
            <w:noProof/>
          </w:rPr>
          <w:t>6</w:t>
        </w:r>
        <w:r>
          <w:rPr>
            <w:rFonts w:eastAsiaTheme="minorEastAsia"/>
            <w:noProof/>
            <w:sz w:val="22"/>
            <w:lang w:eastAsia="de-DE"/>
          </w:rPr>
          <w:tab/>
        </w:r>
        <w:r w:rsidRPr="003C16FF">
          <w:rPr>
            <w:rStyle w:val="Hyperlink"/>
            <w:noProof/>
          </w:rPr>
          <w:t>Resumee</w:t>
        </w:r>
        <w:r>
          <w:rPr>
            <w:noProof/>
            <w:webHidden/>
          </w:rPr>
          <w:tab/>
        </w:r>
        <w:r>
          <w:rPr>
            <w:noProof/>
            <w:webHidden/>
          </w:rPr>
          <w:fldChar w:fldCharType="begin"/>
        </w:r>
        <w:r>
          <w:rPr>
            <w:noProof/>
            <w:webHidden/>
          </w:rPr>
          <w:instrText xml:space="preserve"> PAGEREF _Toc484644618 \h </w:instrText>
        </w:r>
        <w:r>
          <w:rPr>
            <w:noProof/>
            <w:webHidden/>
          </w:rPr>
        </w:r>
        <w:r>
          <w:rPr>
            <w:noProof/>
            <w:webHidden/>
          </w:rPr>
          <w:fldChar w:fldCharType="separate"/>
        </w:r>
        <w:r w:rsidR="00761E01">
          <w:rPr>
            <w:noProof/>
            <w:webHidden/>
          </w:rPr>
          <w:t>40</w:t>
        </w:r>
        <w:r>
          <w:rPr>
            <w:noProof/>
            <w:webHidden/>
          </w:rPr>
          <w:fldChar w:fldCharType="end"/>
        </w:r>
      </w:hyperlink>
    </w:p>
    <w:p w:rsidR="00223678" w:rsidRDefault="00223678">
      <w:pPr>
        <w:pStyle w:val="Verzeichnis1"/>
        <w:tabs>
          <w:tab w:val="right" w:leader="dot" w:pos="8209"/>
        </w:tabs>
        <w:rPr>
          <w:rFonts w:eastAsiaTheme="minorEastAsia"/>
          <w:noProof/>
          <w:sz w:val="22"/>
          <w:lang w:eastAsia="de-DE"/>
        </w:rPr>
      </w:pPr>
      <w:hyperlink w:anchor="_Toc484644619" w:history="1">
        <w:r w:rsidRPr="003C16FF">
          <w:rPr>
            <w:rStyle w:val="Hyperlink"/>
            <w:noProof/>
          </w:rPr>
          <w:t>Literaturverzeichnis</w:t>
        </w:r>
        <w:r>
          <w:rPr>
            <w:noProof/>
            <w:webHidden/>
          </w:rPr>
          <w:tab/>
        </w:r>
        <w:r>
          <w:rPr>
            <w:noProof/>
            <w:webHidden/>
          </w:rPr>
          <w:fldChar w:fldCharType="begin"/>
        </w:r>
        <w:r>
          <w:rPr>
            <w:noProof/>
            <w:webHidden/>
          </w:rPr>
          <w:instrText xml:space="preserve"> PAGEREF _Toc484644619 \h </w:instrText>
        </w:r>
        <w:r>
          <w:rPr>
            <w:noProof/>
            <w:webHidden/>
          </w:rPr>
        </w:r>
        <w:r>
          <w:rPr>
            <w:noProof/>
            <w:webHidden/>
          </w:rPr>
          <w:fldChar w:fldCharType="separate"/>
        </w:r>
        <w:r w:rsidR="00761E01">
          <w:rPr>
            <w:noProof/>
            <w:webHidden/>
          </w:rPr>
          <w:t>41</w:t>
        </w:r>
        <w:r>
          <w:rPr>
            <w:noProof/>
            <w:webHidden/>
          </w:rPr>
          <w:fldChar w:fldCharType="end"/>
        </w:r>
      </w:hyperlink>
    </w:p>
    <w:p w:rsidR="00223678" w:rsidRDefault="00223678">
      <w:pPr>
        <w:pStyle w:val="Verzeichnis1"/>
        <w:tabs>
          <w:tab w:val="right" w:leader="dot" w:pos="8209"/>
        </w:tabs>
        <w:rPr>
          <w:rFonts w:eastAsiaTheme="minorEastAsia"/>
          <w:noProof/>
          <w:sz w:val="22"/>
          <w:lang w:eastAsia="de-DE"/>
        </w:rPr>
      </w:pPr>
      <w:hyperlink w:anchor="_Toc484644620" w:history="1">
        <w:r w:rsidRPr="003C16FF">
          <w:rPr>
            <w:rStyle w:val="Hyperlink"/>
            <w:noProof/>
          </w:rPr>
          <w:t>Stichwortverzeichnis</w:t>
        </w:r>
        <w:r>
          <w:rPr>
            <w:noProof/>
            <w:webHidden/>
          </w:rPr>
          <w:tab/>
        </w:r>
        <w:r>
          <w:rPr>
            <w:noProof/>
            <w:webHidden/>
          </w:rPr>
          <w:fldChar w:fldCharType="begin"/>
        </w:r>
        <w:r>
          <w:rPr>
            <w:noProof/>
            <w:webHidden/>
          </w:rPr>
          <w:instrText xml:space="preserve"> PAGEREF _Toc484644620 \h </w:instrText>
        </w:r>
        <w:r>
          <w:rPr>
            <w:noProof/>
            <w:webHidden/>
          </w:rPr>
        </w:r>
        <w:r>
          <w:rPr>
            <w:noProof/>
            <w:webHidden/>
          </w:rPr>
          <w:fldChar w:fldCharType="separate"/>
        </w:r>
        <w:r w:rsidR="00761E01">
          <w:rPr>
            <w:noProof/>
            <w:webHidden/>
          </w:rPr>
          <w:t>43</w:t>
        </w:r>
        <w:r>
          <w:rPr>
            <w:noProof/>
            <w:webHidden/>
          </w:rPr>
          <w:fldChar w:fldCharType="end"/>
        </w:r>
      </w:hyperlink>
    </w:p>
    <w:p w:rsidR="00223678" w:rsidRDefault="00223678">
      <w:pPr>
        <w:pStyle w:val="Verzeichnis1"/>
        <w:tabs>
          <w:tab w:val="right" w:leader="dot" w:pos="8209"/>
        </w:tabs>
        <w:rPr>
          <w:rFonts w:eastAsiaTheme="minorEastAsia"/>
          <w:noProof/>
          <w:sz w:val="22"/>
          <w:lang w:eastAsia="de-DE"/>
        </w:rPr>
      </w:pPr>
      <w:hyperlink w:anchor="_Toc484644621" w:history="1">
        <w:r w:rsidRPr="003C16FF">
          <w:rPr>
            <w:rStyle w:val="Hyperlink"/>
            <w:noProof/>
          </w:rPr>
          <w:t>Eidesstattliche Erklärung</w:t>
        </w:r>
        <w:r>
          <w:rPr>
            <w:noProof/>
            <w:webHidden/>
          </w:rPr>
          <w:tab/>
        </w:r>
        <w:r>
          <w:rPr>
            <w:noProof/>
            <w:webHidden/>
          </w:rPr>
          <w:fldChar w:fldCharType="begin"/>
        </w:r>
        <w:r>
          <w:rPr>
            <w:noProof/>
            <w:webHidden/>
          </w:rPr>
          <w:instrText xml:space="preserve"> PAGEREF _Toc484644621 \h </w:instrText>
        </w:r>
        <w:r>
          <w:rPr>
            <w:noProof/>
            <w:webHidden/>
          </w:rPr>
        </w:r>
        <w:r>
          <w:rPr>
            <w:noProof/>
            <w:webHidden/>
          </w:rPr>
          <w:fldChar w:fldCharType="separate"/>
        </w:r>
        <w:r w:rsidR="00761E01">
          <w:rPr>
            <w:noProof/>
            <w:webHidden/>
          </w:rPr>
          <w:t>45</w:t>
        </w:r>
        <w:r>
          <w:rPr>
            <w:noProof/>
            <w:webHidden/>
          </w:rPr>
          <w:fldChar w:fldCharType="end"/>
        </w:r>
      </w:hyperlink>
    </w:p>
    <w:p w:rsidR="00223678" w:rsidRDefault="00223678">
      <w:pPr>
        <w:pStyle w:val="Verzeichnis1"/>
        <w:tabs>
          <w:tab w:val="left" w:pos="480"/>
          <w:tab w:val="right" w:leader="dot" w:pos="8209"/>
        </w:tabs>
        <w:rPr>
          <w:rFonts w:eastAsiaTheme="minorEastAsia"/>
          <w:noProof/>
          <w:sz w:val="22"/>
          <w:lang w:eastAsia="de-DE"/>
        </w:rPr>
      </w:pPr>
      <w:hyperlink w:anchor="_Toc484644622" w:history="1">
        <w:r w:rsidRPr="003C16FF">
          <w:rPr>
            <w:rStyle w:val="Hyperlink"/>
            <w:noProof/>
          </w:rPr>
          <w:t>A.</w:t>
        </w:r>
        <w:r>
          <w:rPr>
            <w:rFonts w:eastAsiaTheme="minorEastAsia"/>
            <w:noProof/>
            <w:sz w:val="22"/>
            <w:lang w:eastAsia="de-DE"/>
          </w:rPr>
          <w:tab/>
        </w:r>
        <w:r w:rsidRPr="003C16FF">
          <w:rPr>
            <w:rStyle w:val="Hyperlink"/>
            <w:noProof/>
          </w:rPr>
          <w:t>[Anhang]</w:t>
        </w:r>
        <w:r>
          <w:rPr>
            <w:noProof/>
            <w:webHidden/>
          </w:rPr>
          <w:tab/>
        </w:r>
        <w:r>
          <w:rPr>
            <w:noProof/>
            <w:webHidden/>
          </w:rPr>
          <w:fldChar w:fldCharType="begin"/>
        </w:r>
        <w:r>
          <w:rPr>
            <w:noProof/>
            <w:webHidden/>
          </w:rPr>
          <w:instrText xml:space="preserve"> PAGEREF _Toc484644622 \h </w:instrText>
        </w:r>
        <w:r>
          <w:rPr>
            <w:noProof/>
            <w:webHidden/>
          </w:rPr>
        </w:r>
        <w:r>
          <w:rPr>
            <w:noProof/>
            <w:webHidden/>
          </w:rPr>
          <w:fldChar w:fldCharType="separate"/>
        </w:r>
        <w:r w:rsidR="00761E01">
          <w:rPr>
            <w:noProof/>
            <w:webHidden/>
          </w:rPr>
          <w:t>47</w:t>
        </w:r>
        <w:r>
          <w:rPr>
            <w:noProof/>
            <w:webHidden/>
          </w:rPr>
          <w:fldChar w:fldCharType="end"/>
        </w:r>
      </w:hyperlink>
    </w:p>
    <w:p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rsidR="003F5D40" w:rsidRDefault="00387FE8" w:rsidP="005A6595">
      <w:pPr>
        <w:pStyle w:val="berschrift1"/>
        <w:numPr>
          <w:ilvl w:val="0"/>
          <w:numId w:val="0"/>
        </w:numPr>
      </w:pPr>
      <w:bookmarkStart w:id="2" w:name="_Toc484644547"/>
      <w:r w:rsidRPr="00992A1D">
        <w:lastRenderedPageBreak/>
        <w:t>Abbildungsverzeichnis</w:t>
      </w:r>
      <w:bookmarkEnd w:id="2"/>
    </w:p>
    <w:p w:rsidR="004218E9" w:rsidRDefault="004218E9" w:rsidP="004218E9"/>
    <w:p w:rsidR="00EE5224" w:rsidRDefault="00AC3DA5">
      <w:pPr>
        <w:pStyle w:val="Abbildungsverzeichnis"/>
        <w:tabs>
          <w:tab w:val="right" w:leader="dot" w:pos="8209"/>
        </w:tabs>
        <w:rPr>
          <w:rFonts w:eastAsiaTheme="minorEastAsia"/>
          <w:noProof/>
          <w:sz w:val="22"/>
          <w:lang w:eastAsia="de-DE"/>
        </w:rPr>
      </w:pPr>
      <w:r>
        <w:fldChar w:fldCharType="begin"/>
      </w:r>
      <w:r>
        <w:instrText xml:space="preserve"> TOC \h \z \c "Abbildung" </w:instrText>
      </w:r>
      <w:r>
        <w:fldChar w:fldCharType="separate"/>
      </w:r>
      <w:hyperlink w:anchor="_Toc484444959" w:history="1">
        <w:r w:rsidR="00EE5224" w:rsidRPr="00F91B9A">
          <w:rPr>
            <w:rStyle w:val="Hyperlink"/>
            <w:noProof/>
          </w:rPr>
          <w:t>Abbildung 1: Arbeit ohne Versionskontrolle</w:t>
        </w:r>
        <w:r w:rsidR="00EE5224">
          <w:rPr>
            <w:noProof/>
            <w:webHidden/>
          </w:rPr>
          <w:tab/>
        </w:r>
        <w:r w:rsidR="00EE5224">
          <w:rPr>
            <w:noProof/>
            <w:webHidden/>
          </w:rPr>
          <w:fldChar w:fldCharType="begin"/>
        </w:r>
        <w:r w:rsidR="00EE5224">
          <w:rPr>
            <w:noProof/>
            <w:webHidden/>
          </w:rPr>
          <w:instrText xml:space="preserve"> PAGEREF _Toc484444959 \h </w:instrText>
        </w:r>
        <w:r w:rsidR="00EE5224">
          <w:rPr>
            <w:noProof/>
            <w:webHidden/>
          </w:rPr>
        </w:r>
        <w:r w:rsidR="00EE5224">
          <w:rPr>
            <w:noProof/>
            <w:webHidden/>
          </w:rPr>
          <w:fldChar w:fldCharType="separate"/>
        </w:r>
        <w:r w:rsidR="00EE5224">
          <w:rPr>
            <w:noProof/>
            <w:webHidden/>
          </w:rPr>
          <w:t>28</w:t>
        </w:r>
        <w:r w:rsidR="00EE5224">
          <w:rPr>
            <w:noProof/>
            <w:webHidden/>
          </w:rPr>
          <w:fldChar w:fldCharType="end"/>
        </w:r>
      </w:hyperlink>
    </w:p>
    <w:p w:rsidR="00EE5224" w:rsidRDefault="00BE12A9">
      <w:pPr>
        <w:pStyle w:val="Abbildungsverzeichnis"/>
        <w:tabs>
          <w:tab w:val="right" w:leader="dot" w:pos="8209"/>
        </w:tabs>
        <w:rPr>
          <w:rFonts w:eastAsiaTheme="minorEastAsia"/>
          <w:noProof/>
          <w:sz w:val="22"/>
          <w:lang w:eastAsia="de-DE"/>
        </w:rPr>
      </w:pPr>
      <w:hyperlink w:anchor="_Toc484444960" w:history="1">
        <w:r w:rsidR="00EE5224" w:rsidRPr="00F91B9A">
          <w:rPr>
            <w:rStyle w:val="Hyperlink"/>
            <w:noProof/>
          </w:rPr>
          <w:t>Abbildung 2</w:t>
        </w:r>
        <w:r w:rsidR="00EE5224">
          <w:rPr>
            <w:rStyle w:val="Hyperlink"/>
            <w:noProof/>
          </w:rPr>
          <w:t>:</w:t>
        </w:r>
        <w:r w:rsidR="00EE5224" w:rsidRPr="00F91B9A">
          <w:rPr>
            <w:rStyle w:val="Hyperlink"/>
            <w:noProof/>
          </w:rPr>
          <w:t xml:space="preserve"> Sperren der Dokumente</w:t>
        </w:r>
        <w:r w:rsidR="00EE5224">
          <w:rPr>
            <w:noProof/>
            <w:webHidden/>
          </w:rPr>
          <w:tab/>
        </w:r>
        <w:r w:rsidR="00EE5224">
          <w:rPr>
            <w:noProof/>
            <w:webHidden/>
          </w:rPr>
          <w:fldChar w:fldCharType="begin"/>
        </w:r>
        <w:r w:rsidR="00EE5224">
          <w:rPr>
            <w:noProof/>
            <w:webHidden/>
          </w:rPr>
          <w:instrText xml:space="preserve"> PAGEREF _Toc484444960 \h </w:instrText>
        </w:r>
        <w:r w:rsidR="00EE5224">
          <w:rPr>
            <w:noProof/>
            <w:webHidden/>
          </w:rPr>
        </w:r>
        <w:r w:rsidR="00EE5224">
          <w:rPr>
            <w:noProof/>
            <w:webHidden/>
          </w:rPr>
          <w:fldChar w:fldCharType="separate"/>
        </w:r>
        <w:r w:rsidR="00EE5224">
          <w:rPr>
            <w:noProof/>
            <w:webHidden/>
          </w:rPr>
          <w:t>29</w:t>
        </w:r>
        <w:r w:rsidR="00EE5224">
          <w:rPr>
            <w:noProof/>
            <w:webHidden/>
          </w:rPr>
          <w:fldChar w:fldCharType="end"/>
        </w:r>
      </w:hyperlink>
    </w:p>
    <w:p w:rsidR="004218E9" w:rsidRPr="004218E9" w:rsidRDefault="00AC3DA5"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3F5D40" w:rsidRDefault="00387FE8" w:rsidP="005A6595">
      <w:pPr>
        <w:pStyle w:val="berschrift1"/>
        <w:numPr>
          <w:ilvl w:val="0"/>
          <w:numId w:val="0"/>
        </w:numPr>
        <w:ind w:left="360" w:hanging="360"/>
      </w:pPr>
      <w:bookmarkStart w:id="3" w:name="_Toc484644548"/>
      <w:r w:rsidRPr="00992A1D">
        <w:lastRenderedPageBreak/>
        <w:t>Tabellenverzeichnis</w:t>
      </w:r>
      <w:bookmarkEnd w:id="3"/>
    </w:p>
    <w:p w:rsidR="004218E9" w:rsidRDefault="004218E9" w:rsidP="004218E9"/>
    <w:p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66FE62BF" wp14:editId="481F1C5E">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678" w:rsidRPr="009937AF" w:rsidRDefault="00223678"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5" o:spid="_x0000_s1026"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" adj="2435,-6650" fillcolor="white [3212]" strokecolor="red" strokeweight="2pt">
                <v:textbox>
                  <w:txbxContent>
                    <w:p w:rsidR="00223678" w:rsidRPr="009937AF" w:rsidRDefault="00223678"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v:textbox>
              </v:shape>
            </w:pict>
          </mc:Fallback>
        </mc:AlternateContent>
      </w:r>
      <w:fldSimple w:instr=" TOC \h \z \c &quot;Tabelle&quot; ">
        <w:r w:rsidR="004218E9">
          <w:rPr>
            <w:b/>
            <w:bCs/>
            <w:noProof/>
          </w:rPr>
          <w:t>Es konnten keine Einträge für ein Abbildungsverzeichnis gefunden werden.</w:t>
        </w:r>
      </w:fldSimple>
      <w:r w:rsidRPr="00A93992">
        <w:rPr>
          <w:noProof/>
          <w:lang w:eastAsia="de-DE"/>
        </w:rPr>
        <w:t xml:space="preserve"> </w:t>
      </w:r>
    </w:p>
    <w:p w:rsidR="005A6595" w:rsidRDefault="00387FE8" w:rsidP="005A6595">
      <w:pPr>
        <w:pStyle w:val="berschrift1"/>
        <w:numPr>
          <w:ilvl w:val="0"/>
          <w:numId w:val="0"/>
        </w:numPr>
        <w:ind w:left="360" w:hanging="360"/>
        <w:rPr>
          <w:noProof/>
          <w:lang w:eastAsia="de-DE"/>
        </w:rPr>
      </w:pPr>
      <w:bookmarkStart w:id="4" w:name="_Toc484644549"/>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5"/>
      </w:tblGrid>
      <w:tr w:rsidR="005A0B98" w:rsidTr="005A0B98">
        <w:tc>
          <w:tcPr>
            <w:tcW w:w="1384" w:type="dxa"/>
          </w:tcPr>
          <w:p w:rsidR="005A0B98" w:rsidRDefault="00246BFF" w:rsidP="00246BFF">
            <w:pPr>
              <w:rPr>
                <w:lang w:eastAsia="de-DE"/>
              </w:rPr>
            </w:pPr>
            <w:r>
              <w:rPr>
                <w:lang w:eastAsia="de-DE"/>
              </w:rPr>
              <w:t>VCS</w:t>
            </w:r>
          </w:p>
        </w:tc>
        <w:tc>
          <w:tcPr>
            <w:tcW w:w="6975" w:type="dxa"/>
          </w:tcPr>
          <w:p w:rsidR="005A0B98" w:rsidRDefault="00246BFF" w:rsidP="005A0B98">
            <w:pPr>
              <w:rPr>
                <w:lang w:eastAsia="de-DE"/>
              </w:rPr>
            </w:pPr>
            <w:r>
              <w:rPr>
                <w:lang w:eastAsia="de-DE"/>
              </w:rPr>
              <w:t>Version Control System</w:t>
            </w:r>
          </w:p>
        </w:tc>
      </w:tr>
      <w:tr w:rsidR="005A0B98" w:rsidTr="005A0B98">
        <w:tc>
          <w:tcPr>
            <w:tcW w:w="1384" w:type="dxa"/>
          </w:tcPr>
          <w:p w:rsidR="005A0B98" w:rsidRDefault="00CA5903" w:rsidP="005A0B98">
            <w:pPr>
              <w:rPr>
                <w:lang w:eastAsia="de-DE"/>
              </w:rPr>
            </w:pPr>
            <w:r>
              <w:rPr>
                <w:lang w:eastAsia="de-DE"/>
              </w:rPr>
              <w:t>SCCS</w:t>
            </w:r>
          </w:p>
        </w:tc>
        <w:tc>
          <w:tcPr>
            <w:tcW w:w="6975" w:type="dxa"/>
          </w:tcPr>
          <w:p w:rsidR="005A0B98" w:rsidRDefault="00CD4B8A" w:rsidP="005A0B98">
            <w:pPr>
              <w:rPr>
                <w:lang w:eastAsia="de-DE"/>
              </w:rPr>
            </w:pPr>
            <w:r>
              <w:rPr>
                <w:lang w:eastAsia="de-DE"/>
              </w:rPr>
              <w:t>Source Code Control System</w:t>
            </w:r>
          </w:p>
        </w:tc>
      </w:tr>
      <w:tr w:rsidR="005A0B98" w:rsidTr="005A0B98">
        <w:tc>
          <w:tcPr>
            <w:tcW w:w="1384" w:type="dxa"/>
          </w:tcPr>
          <w:p w:rsidR="005A0B98" w:rsidRDefault="00CA5903" w:rsidP="005A0B98">
            <w:pPr>
              <w:rPr>
                <w:lang w:eastAsia="de-DE"/>
              </w:rPr>
            </w:pPr>
            <w:r>
              <w:rPr>
                <w:lang w:eastAsia="de-DE"/>
              </w:rPr>
              <w:t>CVS</w:t>
            </w:r>
          </w:p>
        </w:tc>
        <w:tc>
          <w:tcPr>
            <w:tcW w:w="6975" w:type="dxa"/>
          </w:tcPr>
          <w:p w:rsidR="005A0B98" w:rsidRDefault="00CD4B8A" w:rsidP="005A0B98">
            <w:pPr>
              <w:rPr>
                <w:lang w:eastAsia="de-DE"/>
              </w:rPr>
            </w:pPr>
            <w:proofErr w:type="spellStart"/>
            <w:r>
              <w:rPr>
                <w:lang w:eastAsia="de-DE"/>
              </w:rPr>
              <w:t>Concurrent</w:t>
            </w:r>
            <w:proofErr w:type="spellEnd"/>
            <w:r>
              <w:rPr>
                <w:lang w:eastAsia="de-DE"/>
              </w:rPr>
              <w:t xml:space="preserve"> Versions System</w:t>
            </w:r>
          </w:p>
        </w:tc>
      </w:tr>
      <w:tr w:rsidR="005A0B98" w:rsidTr="005A0B98">
        <w:tc>
          <w:tcPr>
            <w:tcW w:w="1384" w:type="dxa"/>
          </w:tcPr>
          <w:p w:rsidR="005A0B98" w:rsidRDefault="00CA5903" w:rsidP="005A0B98">
            <w:pPr>
              <w:rPr>
                <w:lang w:eastAsia="de-DE"/>
              </w:rPr>
            </w:pPr>
            <w:r>
              <w:rPr>
                <w:lang w:eastAsia="de-DE"/>
              </w:rPr>
              <w:t>SVN</w:t>
            </w:r>
          </w:p>
        </w:tc>
        <w:tc>
          <w:tcPr>
            <w:tcW w:w="6975" w:type="dxa"/>
          </w:tcPr>
          <w:p w:rsidR="005A0B98" w:rsidRDefault="00CD4B8A" w:rsidP="005A0B98">
            <w:pPr>
              <w:rPr>
                <w:lang w:eastAsia="de-DE"/>
              </w:rPr>
            </w:pPr>
            <w:r>
              <w:rPr>
                <w:lang w:eastAsia="de-DE"/>
              </w:rPr>
              <w:t>Subversion</w:t>
            </w:r>
          </w:p>
        </w:tc>
      </w:tr>
      <w:tr w:rsidR="005A0B98" w:rsidTr="005A0B98">
        <w:tc>
          <w:tcPr>
            <w:tcW w:w="1384" w:type="dxa"/>
          </w:tcPr>
          <w:p w:rsidR="005A0B98" w:rsidRDefault="00E55B0F" w:rsidP="005A0B98">
            <w:pPr>
              <w:rPr>
                <w:lang w:eastAsia="de-DE"/>
              </w:rPr>
            </w:pPr>
            <w:r>
              <w:rPr>
                <w:lang w:eastAsia="de-DE"/>
              </w:rPr>
              <w:t>RCS</w:t>
            </w:r>
          </w:p>
        </w:tc>
        <w:tc>
          <w:tcPr>
            <w:tcW w:w="6975" w:type="dxa"/>
          </w:tcPr>
          <w:p w:rsidR="005A0B98" w:rsidRDefault="00E55B0F" w:rsidP="005A0B98">
            <w:pPr>
              <w:rPr>
                <w:lang w:eastAsia="de-DE"/>
              </w:rPr>
            </w:pPr>
            <w:r>
              <w:rPr>
                <w:lang w:eastAsia="de-DE"/>
              </w:rPr>
              <w:t>Revision Control System</w:t>
            </w:r>
          </w:p>
        </w:tc>
      </w:tr>
      <w:tr w:rsidR="005A0B98" w:rsidTr="005A0B98">
        <w:tc>
          <w:tcPr>
            <w:tcW w:w="1384" w:type="dxa"/>
          </w:tcPr>
          <w:p w:rsidR="005A0B98" w:rsidRDefault="00D55997" w:rsidP="005A0B98">
            <w:pPr>
              <w:rPr>
                <w:lang w:eastAsia="de-DE"/>
              </w:rPr>
            </w:pPr>
            <w:r>
              <w:rPr>
                <w:lang w:eastAsia="de-DE"/>
              </w:rPr>
              <w:t>DVCS</w:t>
            </w:r>
          </w:p>
        </w:tc>
        <w:tc>
          <w:tcPr>
            <w:tcW w:w="6975" w:type="dxa"/>
          </w:tcPr>
          <w:p w:rsidR="005A0B98" w:rsidRDefault="00D55997" w:rsidP="005A0B98">
            <w:pPr>
              <w:rPr>
                <w:lang w:eastAsia="de-DE"/>
              </w:rPr>
            </w:pPr>
            <w:r>
              <w:rPr>
                <w:lang w:eastAsia="de-DE"/>
              </w:rPr>
              <w:t>Distributed Version Control System</w:t>
            </w:r>
          </w:p>
        </w:tc>
      </w:tr>
      <w:tr w:rsidR="005A0B98" w:rsidTr="005A0B98">
        <w:tc>
          <w:tcPr>
            <w:tcW w:w="1384" w:type="dxa"/>
          </w:tcPr>
          <w:p w:rsidR="005A0B98" w:rsidRDefault="000D62EE" w:rsidP="005A0B98">
            <w:pPr>
              <w:rPr>
                <w:lang w:eastAsia="de-DE"/>
              </w:rPr>
            </w:pPr>
            <w:r>
              <w:rPr>
                <w:lang w:eastAsia="de-DE"/>
              </w:rPr>
              <w:t>CCVS</w:t>
            </w:r>
          </w:p>
        </w:tc>
        <w:tc>
          <w:tcPr>
            <w:tcW w:w="6975" w:type="dxa"/>
          </w:tcPr>
          <w:p w:rsidR="005A0B98" w:rsidRDefault="000D62EE" w:rsidP="005A0B98">
            <w:pPr>
              <w:rPr>
                <w:lang w:eastAsia="de-DE"/>
              </w:rPr>
            </w:pPr>
            <w:proofErr w:type="spellStart"/>
            <w:r>
              <w:rPr>
                <w:lang w:eastAsia="de-DE"/>
              </w:rPr>
              <w:t>Centralized</w:t>
            </w:r>
            <w:proofErr w:type="spellEnd"/>
            <w:r>
              <w:rPr>
                <w:lang w:eastAsia="de-DE"/>
              </w:rPr>
              <w:t xml:space="preserve"> Control Version System</w:t>
            </w:r>
          </w:p>
        </w:tc>
      </w:tr>
      <w:tr w:rsidR="005A0B98" w:rsidTr="005A0B98">
        <w:tc>
          <w:tcPr>
            <w:tcW w:w="1384" w:type="dxa"/>
          </w:tcPr>
          <w:p w:rsidR="005A0B98" w:rsidRDefault="005A0B98" w:rsidP="005A0B98">
            <w:pPr>
              <w:rPr>
                <w:lang w:eastAsia="de-DE"/>
              </w:rPr>
            </w:pPr>
          </w:p>
        </w:tc>
        <w:tc>
          <w:tcPr>
            <w:tcW w:w="6975" w:type="dxa"/>
          </w:tcPr>
          <w:p w:rsidR="005A0B98" w:rsidRDefault="005A0B98" w:rsidP="005A0B98">
            <w:pPr>
              <w:rPr>
                <w:lang w:eastAsia="de-DE"/>
              </w:rPr>
            </w:pP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rsidR="007003AD" w:rsidRDefault="005A6595" w:rsidP="007003AD">
      <w:pPr>
        <w:pStyle w:val="berschrift1"/>
        <w:spacing w:line="276" w:lineRule="auto"/>
      </w:pPr>
      <w:bookmarkStart w:id="5" w:name="_Toc484644550"/>
      <w:r>
        <w:lastRenderedPageBreak/>
        <w:t>Einleitung</w:t>
      </w:r>
      <w:bookmarkEnd w:id="5"/>
    </w:p>
    <w:p w:rsidR="00C3755F" w:rsidRDefault="00C3755F" w:rsidP="001659A3">
      <w:pPr>
        <w:rPr>
          <w:szCs w:val="24"/>
        </w:rPr>
      </w:pPr>
    </w:p>
    <w:p w:rsidR="00A85508" w:rsidRDefault="00A85508" w:rsidP="007732FD">
      <w:pPr>
        <w:rPr>
          <w:szCs w:val="24"/>
        </w:rPr>
      </w:pPr>
      <w:bookmarkStart w:id="6" w:name="_CTVK0018d3caa4428694ecbb2576b7af1da5de7"/>
      <w:bookmarkStart w:id="7" w:name="_CTVK0029220d459f3944b3292b42c2acbc697b4"/>
      <w:bookmarkStart w:id="8" w:name="_CTVK0019220d459f3944b3292b42c2acbc697b4"/>
      <w:r w:rsidRPr="00A85508">
        <w:rPr>
          <w:szCs w:val="24"/>
        </w:rPr>
        <w:t>Versionsverwaltungen oder auch Versions</w:t>
      </w:r>
      <w:r>
        <w:rPr>
          <w:szCs w:val="24"/>
        </w:rPr>
        <w:t>kontrollsysteme (kurz: VCS) ve</w:t>
      </w:r>
      <w:r>
        <w:rPr>
          <w:szCs w:val="24"/>
        </w:rPr>
        <w:t>r</w:t>
      </w:r>
      <w:r w:rsidRPr="00A85508">
        <w:rPr>
          <w:szCs w:val="24"/>
        </w:rPr>
        <w:t>walten die Änderungen an beliebig vielen Dat</w:t>
      </w:r>
      <w:r>
        <w:rPr>
          <w:szCs w:val="24"/>
        </w:rPr>
        <w:t>eien, die im Laufe der Zeit en</w:t>
      </w:r>
      <w:r>
        <w:rPr>
          <w:szCs w:val="24"/>
        </w:rPr>
        <w:t>t</w:t>
      </w:r>
      <w:r w:rsidRPr="00A85508">
        <w:rPr>
          <w:szCs w:val="24"/>
        </w:rPr>
        <w:t>stehen. Sie ermöglichen es diese in eine ältere Version zurückzuführen ohne dass es dabei eine Rolle spielt, ob es sich um Bilddateien, Quellcode oder jegliche andere Art von Dateien handelt.</w:t>
      </w:r>
      <w:bookmarkEnd w:id="6"/>
      <w:r>
        <w:rPr>
          <w:rStyle w:val="Funotenzeichen"/>
        </w:rPr>
        <w:footnoteReference w:id="1"/>
      </w:r>
    </w:p>
    <w:p w:rsidR="00595FC5" w:rsidRDefault="00A85508" w:rsidP="007732FD">
      <w:pPr>
        <w:rPr>
          <w:szCs w:val="24"/>
        </w:rPr>
      </w:pPr>
      <w:bookmarkStart w:id="10" w:name="_CTVK0039220d459f3944b3292b42c2acbc697b4"/>
      <w:bookmarkEnd w:id="7"/>
      <w:r w:rsidRPr="00A85508">
        <w:rPr>
          <w:szCs w:val="24"/>
        </w:rPr>
        <w:t>Versionskontrolle ist vor allem im Bereich der Software-Entwicklung ein i</w:t>
      </w:r>
      <w:r>
        <w:rPr>
          <w:szCs w:val="24"/>
        </w:rPr>
        <w:t>m</w:t>
      </w:r>
      <w:r w:rsidRPr="00A85508">
        <w:rPr>
          <w:szCs w:val="24"/>
        </w:rPr>
        <w:t>mer wichtiger werdendes Thema. Höchstwa</w:t>
      </w:r>
      <w:r>
        <w:rPr>
          <w:szCs w:val="24"/>
        </w:rPr>
        <w:t>hrscheinlich erreicht jedes Pr</w:t>
      </w:r>
      <w:r>
        <w:rPr>
          <w:szCs w:val="24"/>
        </w:rPr>
        <w:t>o</w:t>
      </w:r>
      <w:r w:rsidRPr="00A85508">
        <w:rPr>
          <w:szCs w:val="24"/>
        </w:rPr>
        <w:t>jekt irgendwann den Punkt, an dem ältere oder gelöschte Stände noch ein-mal eingesehen werden müssen, es zu ve</w:t>
      </w:r>
      <w:r>
        <w:rPr>
          <w:szCs w:val="24"/>
        </w:rPr>
        <w:t>rstehen gilt, warum zu einem b</w:t>
      </w:r>
      <w:r>
        <w:rPr>
          <w:szCs w:val="24"/>
        </w:rPr>
        <w:t>e</w:t>
      </w:r>
      <w:r w:rsidRPr="00A85508">
        <w:rPr>
          <w:szCs w:val="24"/>
        </w:rPr>
        <w:t>stimmten Zeitpunkt eine bestimmte Funktio</w:t>
      </w:r>
      <w:r>
        <w:rPr>
          <w:szCs w:val="24"/>
        </w:rPr>
        <w:t>n in ein Programm eingefügt wo</w:t>
      </w:r>
      <w:r>
        <w:rPr>
          <w:szCs w:val="24"/>
        </w:rPr>
        <w:t>r</w:t>
      </w:r>
      <w:r w:rsidRPr="00A85508">
        <w:rPr>
          <w:szCs w:val="24"/>
        </w:rPr>
        <w:t>den ist oder das etwas kaputt ist und man in die Ausgangssituation zurück möchte.</w:t>
      </w:r>
      <w:r w:rsidRPr="00A85508">
        <w:rPr>
          <w:szCs w:val="24"/>
        </w:rPr>
        <w:br/>
        <w:t>Diese bieten nicht nur einen Ausweg für die beschriebenen Probleme, so</w:t>
      </w:r>
      <w:r w:rsidRPr="00A85508">
        <w:rPr>
          <w:szCs w:val="24"/>
        </w:rPr>
        <w:t>n</w:t>
      </w:r>
      <w:r w:rsidRPr="00A85508">
        <w:rPr>
          <w:szCs w:val="24"/>
        </w:rPr>
        <w:t>dern sie sind ebenso eine Erleichterung im Voranschreiten des Entwic</w:t>
      </w:r>
      <w:r w:rsidRPr="00A85508">
        <w:rPr>
          <w:szCs w:val="24"/>
        </w:rPr>
        <w:t>k</w:t>
      </w:r>
      <w:r w:rsidRPr="00A85508">
        <w:rPr>
          <w:szCs w:val="24"/>
        </w:rPr>
        <w:t>lungsprozesses in Solo- und auch Großprojekten.</w:t>
      </w:r>
      <w:bookmarkEnd w:id="10"/>
      <w:r>
        <w:rPr>
          <w:rStyle w:val="Funotenzeichen"/>
        </w:rPr>
        <w:footnoteReference w:id="2"/>
      </w:r>
      <w:r w:rsidRPr="00A85508">
        <w:t xml:space="preserve"> </w:t>
      </w:r>
      <w:r w:rsidR="0048328F" w:rsidRPr="00A85508">
        <w:t>D</w:t>
      </w:r>
      <w:r w:rsidR="0048328F">
        <w:rPr>
          <w:szCs w:val="24"/>
        </w:rPr>
        <w:t>arüber hinaus besteht jederzeit die Gefahr, dass man vor allem in großen Projekten mit mehreren Mitgliedern, die zuvor verrichtete Arbeit eines anderen überschreibt und di</w:t>
      </w:r>
      <w:r w:rsidR="0048328F">
        <w:rPr>
          <w:szCs w:val="24"/>
        </w:rPr>
        <w:t>e</w:t>
      </w:r>
      <w:r w:rsidR="0048328F">
        <w:rPr>
          <w:szCs w:val="24"/>
        </w:rPr>
        <w:t>se damit verloren geht.</w:t>
      </w:r>
    </w:p>
    <w:p w:rsidR="00FE777A" w:rsidRDefault="00A85508" w:rsidP="007732FD">
      <w:pPr>
        <w:rPr>
          <w:color w:val="000000"/>
          <w:szCs w:val="24"/>
        </w:rPr>
      </w:pPr>
      <w:bookmarkStart w:id="12" w:name="_CTVK001e635391cf04c40d5af09606b44986e1e"/>
      <w:r w:rsidRPr="00A85508">
        <w:rPr>
          <w:color w:val="000000"/>
          <w:szCs w:val="24"/>
        </w:rPr>
        <w:t>Mit immer größer und anspruchsvoller werdenden Programmen steigt auch die Anzahl der benötigten Entwickler. Diese wiederum haben die Aufg</w:t>
      </w:r>
      <w:r w:rsidR="0059262C">
        <w:rPr>
          <w:color w:val="000000"/>
          <w:szCs w:val="24"/>
        </w:rPr>
        <w:t xml:space="preserve">abe </w:t>
      </w:r>
      <w:proofErr w:type="spellStart"/>
      <w:r w:rsidR="009974A8">
        <w:rPr>
          <w:color w:val="000000"/>
          <w:szCs w:val="24"/>
        </w:rPr>
        <w:t>A</w:t>
      </w:r>
      <w:r w:rsidRPr="00A85508">
        <w:rPr>
          <w:color w:val="000000"/>
          <w:szCs w:val="24"/>
        </w:rPr>
        <w:t>nfälligkeiten</w:t>
      </w:r>
      <w:proofErr w:type="spellEnd"/>
      <w:r w:rsidRPr="00A85508">
        <w:rPr>
          <w:color w:val="000000"/>
          <w:szCs w:val="24"/>
        </w:rPr>
        <w:t xml:space="preserve"> auf Fehler so gut wie möglich zu verhindern. Dies jedoch st</w:t>
      </w:r>
      <w:r w:rsidR="0059262C">
        <w:rPr>
          <w:color w:val="000000"/>
          <w:szCs w:val="24"/>
        </w:rPr>
        <w:t>ellt eine immer größer werdende</w:t>
      </w:r>
      <w:r w:rsidRPr="00A85508">
        <w:rPr>
          <w:color w:val="000000"/>
          <w:szCs w:val="24"/>
        </w:rPr>
        <w:t xml:space="preserve"> Herausforderung dar. Abhilfe schaffen hier Versionsverwaltungssysteme, welche sich deshalb auch am s</w:t>
      </w:r>
      <w:r w:rsidR="006D1291">
        <w:rPr>
          <w:color w:val="000000"/>
          <w:szCs w:val="24"/>
        </w:rPr>
        <w:t xml:space="preserve">chnellsten in dieser Branche </w:t>
      </w:r>
      <w:r w:rsidRPr="00A85508">
        <w:rPr>
          <w:color w:val="000000"/>
          <w:szCs w:val="24"/>
        </w:rPr>
        <w:t>verbreitet haben.</w:t>
      </w:r>
      <w:bookmarkEnd w:id="12"/>
      <w:r>
        <w:rPr>
          <w:rStyle w:val="Funotenzeichen"/>
        </w:rPr>
        <w:footnoteReference w:id="3"/>
      </w:r>
      <w:bookmarkEnd w:id="8"/>
    </w:p>
    <w:p w:rsidR="00807F1B" w:rsidRDefault="00807F1B" w:rsidP="007732FD">
      <w:pPr>
        <w:rPr>
          <w:szCs w:val="24"/>
        </w:rPr>
      </w:pPr>
      <w:r>
        <w:rPr>
          <w:szCs w:val="24"/>
        </w:rPr>
        <w:lastRenderedPageBreak/>
        <w:t>Software-Entwicklung findet nicht nur in Unternehmen statt, sondern wird auch in den verschiedensten Einrichtungen gelehrt. Dabei reicht das Spek</w:t>
      </w:r>
      <w:r>
        <w:rPr>
          <w:szCs w:val="24"/>
        </w:rPr>
        <w:t>t</w:t>
      </w:r>
      <w:r>
        <w:rPr>
          <w:szCs w:val="24"/>
        </w:rPr>
        <w:t>rum von weiterführenden berufsbezogenen Schulen, bis hin zu Universitäten.</w:t>
      </w:r>
      <w:r w:rsidR="00926F92">
        <w:rPr>
          <w:szCs w:val="24"/>
        </w:rPr>
        <w:t xml:space="preserve"> </w:t>
      </w:r>
      <w:r>
        <w:rPr>
          <w:szCs w:val="24"/>
        </w:rPr>
        <w:t>Daher ist es nicht unwahrscheinlich, dass die oben aufgeführten Probleme sich auch in Unterrichtsräumen und Hörsälen zu erkennen geben und Le</w:t>
      </w:r>
      <w:r>
        <w:rPr>
          <w:szCs w:val="24"/>
        </w:rPr>
        <w:t>h</w:t>
      </w:r>
      <w:r>
        <w:rPr>
          <w:szCs w:val="24"/>
        </w:rPr>
        <w:t>rende sowie auch Lernende vor Herausforderungen stellen.</w:t>
      </w:r>
    </w:p>
    <w:p w:rsidR="0048328F" w:rsidRDefault="0048328F" w:rsidP="007732FD">
      <w:pPr>
        <w:rPr>
          <w:szCs w:val="24"/>
        </w:rPr>
      </w:pPr>
      <w:r>
        <w:rPr>
          <w:szCs w:val="24"/>
        </w:rPr>
        <w:t xml:space="preserve">Aufgrund dieser Erkenntnis ist es das Ziel dieser Arbeit Versionsverwaltung </w:t>
      </w:r>
      <w:r w:rsidR="00484749">
        <w:rPr>
          <w:szCs w:val="24"/>
        </w:rPr>
        <w:t>Studenten, Schülern</w:t>
      </w:r>
      <w:r>
        <w:rPr>
          <w:szCs w:val="24"/>
        </w:rPr>
        <w:t xml:space="preserve"> sowie </w:t>
      </w:r>
      <w:r w:rsidR="00484749">
        <w:rPr>
          <w:szCs w:val="24"/>
        </w:rPr>
        <w:t>Lehrkörpern</w:t>
      </w:r>
      <w:r>
        <w:rPr>
          <w:szCs w:val="24"/>
        </w:rPr>
        <w:t xml:space="preserve"> näher zu bringen</w:t>
      </w:r>
      <w:r w:rsidR="00824BC6">
        <w:rPr>
          <w:szCs w:val="24"/>
        </w:rPr>
        <w:t>, diese dafür zu b</w:t>
      </w:r>
      <w:r w:rsidR="00824BC6">
        <w:rPr>
          <w:szCs w:val="24"/>
        </w:rPr>
        <w:t>e</w:t>
      </w:r>
      <w:r w:rsidR="00824BC6">
        <w:rPr>
          <w:szCs w:val="24"/>
        </w:rPr>
        <w:t>geistern</w:t>
      </w:r>
      <w:r>
        <w:rPr>
          <w:szCs w:val="24"/>
        </w:rPr>
        <w:t xml:space="preserve"> und die benötigte Versionskontrolle in Programmier-Vorlesungen zu </w:t>
      </w:r>
      <w:r w:rsidR="00484749">
        <w:rPr>
          <w:szCs w:val="24"/>
        </w:rPr>
        <w:t>verankern</w:t>
      </w:r>
      <w:r>
        <w:rPr>
          <w:szCs w:val="24"/>
        </w:rPr>
        <w:t>.</w:t>
      </w:r>
    </w:p>
    <w:p w:rsidR="005874E1" w:rsidRDefault="00A41364" w:rsidP="007732FD">
      <w:pPr>
        <w:rPr>
          <w:szCs w:val="24"/>
        </w:rPr>
      </w:pPr>
      <w:r>
        <w:rPr>
          <w:szCs w:val="24"/>
        </w:rPr>
        <w:t>Gegenstand von Kapitel 2 ist es dem Leser fundamentales Wissen über Ve</w:t>
      </w:r>
      <w:r>
        <w:rPr>
          <w:szCs w:val="24"/>
        </w:rPr>
        <w:t>r</w:t>
      </w:r>
      <w:r>
        <w:rPr>
          <w:szCs w:val="24"/>
        </w:rPr>
        <w:t>sionsverwaltung zu vermitteln und zu verstehen aus welcher Notwendigkeit heraus diese entstanden ist. Des Weiteren werden verschiedene Konzepte und auch Funktionsweisen angesprochen. Nachfolgend werden verschied</w:t>
      </w:r>
      <w:r>
        <w:rPr>
          <w:szCs w:val="24"/>
        </w:rPr>
        <w:t>e</w:t>
      </w:r>
      <w:r>
        <w:rPr>
          <w:szCs w:val="24"/>
        </w:rPr>
        <w:t>ne und gängige Versionsverwaltungssysteme unter die Lupe genommen und entsprechende wichtige Begriffe erklärt, um sich ein Bild d</w:t>
      </w:r>
      <w:r w:rsidR="002F2CBB">
        <w:rPr>
          <w:szCs w:val="24"/>
        </w:rPr>
        <w:t>arüber machen zu können, welche</w:t>
      </w:r>
      <w:r>
        <w:rPr>
          <w:szCs w:val="24"/>
        </w:rPr>
        <w:t xml:space="preserve"> System</w:t>
      </w:r>
      <w:r w:rsidR="002F2CBB">
        <w:rPr>
          <w:szCs w:val="24"/>
        </w:rPr>
        <w:t>e</w:t>
      </w:r>
      <w:r>
        <w:rPr>
          <w:szCs w:val="24"/>
        </w:rPr>
        <w:t xml:space="preserve"> am geeignetsten für die Arbeit </w:t>
      </w:r>
      <w:r w:rsidR="002F2CBB">
        <w:rPr>
          <w:szCs w:val="24"/>
        </w:rPr>
        <w:t>in</w:t>
      </w:r>
      <w:r w:rsidR="00554AB0">
        <w:rPr>
          <w:szCs w:val="24"/>
        </w:rPr>
        <w:t xml:space="preserve"> Program</w:t>
      </w:r>
      <w:r w:rsidR="002F2CBB">
        <w:rPr>
          <w:szCs w:val="24"/>
        </w:rPr>
        <w:t>mier-Vorlesung sind</w:t>
      </w:r>
      <w:r w:rsidR="00554AB0">
        <w:rPr>
          <w:szCs w:val="24"/>
        </w:rPr>
        <w:t>.</w:t>
      </w:r>
      <w:r w:rsidR="002F2CBB">
        <w:rPr>
          <w:szCs w:val="24"/>
        </w:rPr>
        <w:t xml:space="preserve"> Anschließend wird auf die V</w:t>
      </w:r>
      <w:r w:rsidR="002F2CBB" w:rsidRPr="00417B05">
        <w:rPr>
          <w:szCs w:val="24"/>
        </w:rPr>
        <w:t>ersionsverwaltungssoftware</w:t>
      </w:r>
      <w:r w:rsidR="002F2CBB">
        <w:rPr>
          <w:szCs w:val="24"/>
        </w:rPr>
        <w:t xml:space="preserve"> </w:t>
      </w:r>
      <w:proofErr w:type="spellStart"/>
      <w:r w:rsidR="002F2CBB">
        <w:rPr>
          <w:szCs w:val="24"/>
        </w:rPr>
        <w:t>Git</w:t>
      </w:r>
      <w:proofErr w:type="spellEnd"/>
      <w:r w:rsidR="002F2CBB">
        <w:rPr>
          <w:szCs w:val="24"/>
        </w:rPr>
        <w:t xml:space="preserve"> eingegangen</w:t>
      </w:r>
      <w:r w:rsidR="00554AB0">
        <w:rPr>
          <w:szCs w:val="24"/>
        </w:rPr>
        <w:t xml:space="preserve"> Den Abschl</w:t>
      </w:r>
      <w:r w:rsidR="00417B05">
        <w:rPr>
          <w:szCs w:val="24"/>
        </w:rPr>
        <w:t xml:space="preserve">uss bildet die Integration </w:t>
      </w:r>
      <w:r w:rsidR="002F2CBB">
        <w:rPr>
          <w:szCs w:val="24"/>
        </w:rPr>
        <w:t xml:space="preserve">von </w:t>
      </w:r>
      <w:proofErr w:type="spellStart"/>
      <w:r w:rsidR="002F2CBB">
        <w:rPr>
          <w:szCs w:val="24"/>
        </w:rPr>
        <w:t>Git</w:t>
      </w:r>
      <w:proofErr w:type="spellEnd"/>
      <w:r w:rsidR="00417B05" w:rsidRPr="00417B05">
        <w:rPr>
          <w:szCs w:val="24"/>
        </w:rPr>
        <w:t xml:space="preserve"> </w:t>
      </w:r>
      <w:r w:rsidR="00554AB0">
        <w:rPr>
          <w:szCs w:val="24"/>
        </w:rPr>
        <w:t>in die Vorlesung und die zugehörige Handhabung.</w:t>
      </w:r>
    </w:p>
    <w:p w:rsidR="006A305F" w:rsidRDefault="005A6595" w:rsidP="006A305F">
      <w:pPr>
        <w:pStyle w:val="berschrift1"/>
      </w:pPr>
      <w:bookmarkStart w:id="14" w:name="_Toc484644551"/>
      <w:r w:rsidRPr="00A93992">
        <w:t>Grundlagen</w:t>
      </w:r>
      <w:bookmarkEnd w:id="14"/>
    </w:p>
    <w:p w:rsidR="005854BF" w:rsidRDefault="005854BF" w:rsidP="005854BF"/>
    <w:p w:rsidR="005854BF" w:rsidRDefault="005854BF" w:rsidP="005854BF">
      <w:r>
        <w:t xml:space="preserve">Dieses Kapitel </w:t>
      </w:r>
      <w:r w:rsidR="00417B05">
        <w:t>geht auf wichtiges und fundamentales Wissen im Bereich von Versionsverwaltung und auch verteilte Versionsverwaltung ein. Es wird e</w:t>
      </w:r>
      <w:r w:rsidR="00417B05">
        <w:t>r</w:t>
      </w:r>
      <w:r w:rsidR="00417B05">
        <w:t>klärt was Versionsverwaltung ist, warum es Notwendig ist, welche Konzepte dahinter stecken und warum heutzutage verteilte Versionsverwaltung bevo</w:t>
      </w:r>
      <w:r w:rsidR="00417B05">
        <w:t>r</w:t>
      </w:r>
      <w:r w:rsidR="00417B05">
        <w:t>zugt wird.</w:t>
      </w:r>
    </w:p>
    <w:p w:rsidR="00417B05" w:rsidRDefault="00417B05" w:rsidP="00417B05">
      <w:pPr>
        <w:pStyle w:val="berschrift2"/>
      </w:pPr>
      <w:bookmarkStart w:id="15" w:name="_Toc484644552"/>
      <w:r>
        <w:t>Definition</w:t>
      </w:r>
      <w:bookmarkEnd w:id="15"/>
    </w:p>
    <w:p w:rsidR="00613190" w:rsidRPr="00613190" w:rsidRDefault="00613190" w:rsidP="00613190"/>
    <w:p w:rsidR="00C006E2" w:rsidRDefault="00C006E2" w:rsidP="00C006E2">
      <w:pPr>
        <w:spacing w:after="0"/>
      </w:pPr>
      <w:bookmarkStart w:id="16" w:name="_CTVK001b67333502ac54c6b8527813c514e1fa0"/>
      <w:bookmarkStart w:id="17" w:name="_CTVK001aadb38779fa44c04bfc2fd02140952bd"/>
      <w:r w:rsidRPr="00C006E2">
        <w:rPr>
          <w:szCs w:val="24"/>
        </w:rPr>
        <w:lastRenderedPageBreak/>
        <w:t xml:space="preserve">„Eine Versionsverwaltung hat die Aufgabe, den Werdegang eines Projektes zu protokollieren. Sie übernimmt die </w:t>
      </w:r>
      <w:proofErr w:type="spellStart"/>
      <w:r w:rsidRPr="00C006E2">
        <w:rPr>
          <w:szCs w:val="24"/>
        </w:rPr>
        <w:t>Versionierung</w:t>
      </w:r>
      <w:proofErr w:type="spellEnd"/>
      <w:r w:rsidRPr="00C006E2">
        <w:rPr>
          <w:szCs w:val="24"/>
        </w:rPr>
        <w:t xml:space="preserve"> und die Archivierung der Daten und ermöglicht den gemeinsamen Zugriff darauf. Dabei kann jede Ä</w:t>
      </w:r>
      <w:r w:rsidRPr="00C006E2">
        <w:rPr>
          <w:szCs w:val="24"/>
        </w:rPr>
        <w:t>n</w:t>
      </w:r>
      <w:r w:rsidRPr="00C006E2">
        <w:rPr>
          <w:szCs w:val="24"/>
        </w:rPr>
        <w:t>derung und jeder Stand verfolgt, rückgängig gemacht oder wiederhergestellt werden.“</w:t>
      </w:r>
      <w:bookmarkEnd w:id="16"/>
      <w:r w:rsidRPr="00C006E2">
        <w:t xml:space="preserve"> </w:t>
      </w:r>
      <w:r>
        <w:fldChar w:fldCharType="begin"/>
      </w:r>
      <w:r w:rsidR="009C6906">
        <w:instrText>ADDIN CITAVI.PLACEHOLDER 6009bfd1-59ae-42b7-9039-53eb0da0de59 PFBsYWNlaG9sZGVyPg0KICA8QWRkSW5WZXJzaW9uPjUuNS4wLjE8L0FkZEluVmVyc2lvbj4NCiAgPElkPjYwMDliZmQxLTU5YWUtNDJiNy05MDM5LTUzZWIwZGEwZGU1OTwvSWQ+DQogIDxFbnRyaWVzPg0KICAgIDxFbnRyeT4NCiAgICAgIDxBc3NvY2lhdGVXaXRoS25vd2xlZGdlSXRlbUlkPmI2NzMzMzUwLTJhYzUtNGM2Yi04NTI3LTgxM2M1MTRlMWZhMDwvQXNzb2NpYXRlV2l0aEtub3dsZWRnZUl0ZW1JZD4NCiAgICAgIDxJZD5jZDZiNWY2YS1kNjE1LTQxZDktODEwNi0yYzZmYWNjNmJjNDI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RGlyZWN0UXVvdGF0aW9uPC9RdW90YXRpb25UeXBlPg0KICAgICAgPFJlZmVyZW5jZUlkPjNmZDIwN2U1LTkzZGUtNDZiMy04YTlkLTAwNmRlM2UzODdjNj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HbG9zc2FyV2lraSAyMDE2LCBTLiAxKTwvVGV4dD4NCiAgICA8L1RleHRVbml0Pg0KICA8L1RleHRVbml0cz4NCjwvUGxhY2Vob2xkZXI+</w:instrText>
      </w:r>
      <w:r>
        <w:fldChar w:fldCharType="separate"/>
      </w:r>
      <w:bookmarkStart w:id="18" w:name="_CTVP0016009bfd159ae42b7903953eb0da0de59"/>
      <w:r w:rsidR="00023B6F">
        <w:t>(</w:t>
      </w:r>
      <w:proofErr w:type="spellStart"/>
      <w:r w:rsidR="00023B6F">
        <w:t>GlossarWiki</w:t>
      </w:r>
      <w:proofErr w:type="spellEnd"/>
      <w:r w:rsidR="00023B6F">
        <w:t xml:space="preserve"> 2016, S. 1)</w:t>
      </w:r>
      <w:bookmarkEnd w:id="18"/>
      <w:r>
        <w:fldChar w:fldCharType="end"/>
      </w:r>
    </w:p>
    <w:p w:rsidR="00C006E2" w:rsidRDefault="00C006E2" w:rsidP="00C006E2">
      <w:pPr>
        <w:spacing w:after="0"/>
        <w:rPr>
          <w:szCs w:val="24"/>
        </w:rPr>
      </w:pPr>
    </w:p>
    <w:p w:rsidR="00662CC9" w:rsidRDefault="00C006E2" w:rsidP="00C006E2">
      <w:pPr>
        <w:spacing w:after="0"/>
      </w:pPr>
      <w:r w:rsidRPr="00C006E2">
        <w:rPr>
          <w:szCs w:val="24"/>
        </w:rPr>
        <w:t>„</w:t>
      </w:r>
      <w:r w:rsidRPr="00C006E2">
        <w:rPr>
          <w:color w:val="000000"/>
          <w:szCs w:val="24"/>
        </w:rPr>
        <w:t>Eine Versionsverwaltung ist ein System mit dem Änderungen an Dateien auf Befehl</w:t>
      </w:r>
      <w:r>
        <w:rPr>
          <w:color w:val="000000"/>
          <w:szCs w:val="24"/>
        </w:rPr>
        <w:t xml:space="preserve"> </w:t>
      </w:r>
      <w:r w:rsidRPr="00C006E2">
        <w:rPr>
          <w:color w:val="000000"/>
          <w:szCs w:val="24"/>
        </w:rPr>
        <w:t>der Benutzer aufgezeichnet werden und bei Bedarf jede der vorher</w:t>
      </w:r>
      <w:r w:rsidRPr="00C006E2">
        <w:rPr>
          <w:color w:val="000000"/>
          <w:szCs w:val="24"/>
        </w:rPr>
        <w:t>i</w:t>
      </w:r>
      <w:r w:rsidRPr="00C006E2">
        <w:rPr>
          <w:color w:val="000000"/>
          <w:szCs w:val="24"/>
        </w:rPr>
        <w:t xml:space="preserve">gen Dateiversionen wiederhergestellt werden kann. Der zentrale Ort an dem die Änderungen der Dateien aufgezeichnet werden nennt sich Repository. Zusätzlich zur Benutzung eines </w:t>
      </w:r>
      <w:proofErr w:type="spellStart"/>
      <w:r w:rsidRPr="00C006E2">
        <w:rPr>
          <w:color w:val="000000"/>
          <w:szCs w:val="24"/>
        </w:rPr>
        <w:t>Repositories</w:t>
      </w:r>
      <w:proofErr w:type="spellEnd"/>
      <w:r w:rsidRPr="00C006E2">
        <w:rPr>
          <w:color w:val="000000"/>
          <w:szCs w:val="24"/>
        </w:rPr>
        <w:t xml:space="preserve"> von lediglich einem Benutzer, bieten die meisten Versionsverwaltungen die Möglichkeit, dass mehrere B</w:t>
      </w:r>
      <w:r w:rsidRPr="00C006E2">
        <w:rPr>
          <w:color w:val="000000"/>
          <w:szCs w:val="24"/>
        </w:rPr>
        <w:t>e</w:t>
      </w:r>
      <w:r w:rsidRPr="00C006E2">
        <w:rPr>
          <w:color w:val="000000"/>
          <w:szCs w:val="24"/>
        </w:rPr>
        <w:t>nutzer gleichzeitig an Dateien arbeiten können, ohne dass dabei eine Änd</w:t>
      </w:r>
      <w:r w:rsidRPr="00C006E2">
        <w:rPr>
          <w:color w:val="000000"/>
          <w:szCs w:val="24"/>
        </w:rPr>
        <w:t>e</w:t>
      </w:r>
      <w:r w:rsidRPr="00C006E2">
        <w:rPr>
          <w:color w:val="000000"/>
          <w:szCs w:val="24"/>
        </w:rPr>
        <w:t>rung eines Nutzers verloren geht. Die Kombination dieser Eigenschaften bi</w:t>
      </w:r>
      <w:r w:rsidRPr="00C006E2">
        <w:rPr>
          <w:color w:val="000000"/>
          <w:szCs w:val="24"/>
        </w:rPr>
        <w:t>e</w:t>
      </w:r>
      <w:r w:rsidRPr="00C006E2">
        <w:rPr>
          <w:color w:val="000000"/>
          <w:szCs w:val="24"/>
        </w:rPr>
        <w:t>tet die Grundlage der Softwareentwicklung im Team. Dies bedeutet jedoch keineswegs, dass Versionsverwaltungen lediglich für die Softwareentwic</w:t>
      </w:r>
      <w:r w:rsidRPr="00C006E2">
        <w:rPr>
          <w:color w:val="000000"/>
          <w:szCs w:val="24"/>
        </w:rPr>
        <w:t>k</w:t>
      </w:r>
      <w:r w:rsidRPr="00C006E2">
        <w:rPr>
          <w:color w:val="000000"/>
          <w:szCs w:val="24"/>
        </w:rPr>
        <w:t>lung interessant sind. Ebenso kann man die Systeme dazu nutzen, um Änd</w:t>
      </w:r>
      <w:r w:rsidRPr="00C006E2">
        <w:rPr>
          <w:color w:val="000000"/>
          <w:szCs w:val="24"/>
        </w:rPr>
        <w:t>e</w:t>
      </w:r>
      <w:r w:rsidRPr="00C006E2">
        <w:rPr>
          <w:color w:val="000000"/>
          <w:szCs w:val="24"/>
        </w:rPr>
        <w:t>rungen an Bildern, Audiodateien oder sogar Binärdateien nachzuverfolgen und alte Versionen wiederherzustellen. Gerade große Projekte in der Bild- und Tonbearbeitung brauchen viel Platz auf der Festplatte und im Arbeit</w:t>
      </w:r>
      <w:r w:rsidRPr="00C006E2">
        <w:rPr>
          <w:color w:val="000000"/>
          <w:szCs w:val="24"/>
        </w:rPr>
        <w:t>s</w:t>
      </w:r>
      <w:r w:rsidRPr="00C006E2">
        <w:rPr>
          <w:color w:val="000000"/>
          <w:szCs w:val="24"/>
        </w:rPr>
        <w:t>speicher, da sie selbst die Option bieten alle Änderungen nichtdestruktiv 1 durchzuführen und somit eine eigene Versionsverwaltung enthalten. Die A</w:t>
      </w:r>
      <w:r w:rsidRPr="00C006E2">
        <w:rPr>
          <w:color w:val="000000"/>
          <w:szCs w:val="24"/>
        </w:rPr>
        <w:t>n</w:t>
      </w:r>
      <w:r w:rsidRPr="00C006E2">
        <w:rPr>
          <w:color w:val="000000"/>
          <w:szCs w:val="24"/>
        </w:rPr>
        <w:t>forderungen an die Rechner könnten jedoch immens gesenkt werden, wenn man lediglich die aktuell nötigen Daten bereithält, anstatt des gesamten Werdegangs einer Datei. Dies kann man erreichen, indem man die pr</w:t>
      </w:r>
      <w:r w:rsidRPr="00C006E2">
        <w:rPr>
          <w:color w:val="000000"/>
          <w:szCs w:val="24"/>
        </w:rPr>
        <w:t>o</w:t>
      </w:r>
      <w:r w:rsidRPr="00C006E2">
        <w:rPr>
          <w:color w:val="000000"/>
          <w:szCs w:val="24"/>
        </w:rPr>
        <w:t>grammeigene Versionsverwaltung deaktiviert und</w:t>
      </w:r>
      <w:r>
        <w:rPr>
          <w:color w:val="000000"/>
          <w:szCs w:val="24"/>
        </w:rPr>
        <w:t xml:space="preserve"> </w:t>
      </w:r>
      <w:r w:rsidRPr="00C006E2">
        <w:rPr>
          <w:color w:val="000000"/>
          <w:szCs w:val="24"/>
        </w:rPr>
        <w:t xml:space="preserve">stattdessen auf ein System wie </w:t>
      </w:r>
      <w:proofErr w:type="spellStart"/>
      <w:r w:rsidRPr="00C006E2">
        <w:rPr>
          <w:color w:val="000000"/>
          <w:szCs w:val="24"/>
        </w:rPr>
        <w:t>Git</w:t>
      </w:r>
      <w:proofErr w:type="spellEnd"/>
      <w:r w:rsidRPr="00C006E2">
        <w:rPr>
          <w:color w:val="000000"/>
          <w:szCs w:val="24"/>
        </w:rPr>
        <w:t xml:space="preserve"> oder Subversion setzt.</w:t>
      </w:r>
      <w:r w:rsidRPr="00C006E2">
        <w:rPr>
          <w:szCs w:val="24"/>
        </w:rPr>
        <w:t>“</w:t>
      </w:r>
      <w:bookmarkEnd w:id="17"/>
      <w:r w:rsidRPr="00C006E2">
        <w:t xml:space="preserve"> </w:t>
      </w:r>
      <w:r>
        <w:fldChar w:fldCharType="begin"/>
      </w:r>
      <w:r>
        <w:instrText>ADDIN CITAVI.PLACEHOLDER de2bd1b9-f05a-46fc-8132-afed00de3302 PFBsYWNlaG9sZGVyPg0KICA8QWRkSW5WZXJzaW9uPjUuNS4wLjE8L0FkZEluVmVyc2lvbj4NCiAgPElkPmRlMmJkMWI5LWYwNWEtNDZmYy04MTMyLWFmZWQwMGRlMzMwMjwvSWQ+DQogIDxFbnRyaWVzPg0KICAgIDxFbnRyeT4NCiAgICAgIDxBc3NvY2lhdGVXaXRoS25vd2xlZGdlSXRlbUlkPmFhZGIzODc3LTlmYTQtNGMwNC1iZmMyLWZkMDIxNDA5NTJiZDwvQXNzb2NpYXRlV2l0aEtub3dsZWRnZUl0ZW1JZD4NCiAgICAgIDxJZD40NjEwNTBmYi04ZDM0LTRhZjUtYjUyYS02MjFhODE2NGQ4ZW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RGlyZWN0UXVvdGF0aW9uPC9RdW90YXRpb25UeXBlPg0KICAgICAgPFJlZmVyZW5jZUlkPjcxOTc4Nzk5LTI0YjMtNGI5MC04ODBmLTYyZWY2MDdmYWVjM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hdWVsIDIwMTMsIFMuIDUpPC9UZXh0Pg0KICAgIDwvVGV4dFVuaXQ+DQogIDwvVGV4dFVuaXRzPg0KPC9QbGFjZWhvbGRlcj4=</w:instrText>
      </w:r>
      <w:r>
        <w:fldChar w:fldCharType="separate"/>
      </w:r>
      <w:bookmarkStart w:id="19" w:name="_CTVP001de2bd1b9f05a46fc8132afed00de3302"/>
      <w:r w:rsidR="00023B6F">
        <w:t>(</w:t>
      </w:r>
      <w:proofErr w:type="spellStart"/>
      <w:r w:rsidR="00023B6F">
        <w:t>Mauel</w:t>
      </w:r>
      <w:proofErr w:type="spellEnd"/>
      <w:r w:rsidR="00023B6F">
        <w:t xml:space="preserve"> 2013, S. 5)</w:t>
      </w:r>
      <w:bookmarkEnd w:id="19"/>
      <w:r>
        <w:fldChar w:fldCharType="end"/>
      </w:r>
    </w:p>
    <w:p w:rsidR="000D3860" w:rsidRDefault="000D3860" w:rsidP="00417B05"/>
    <w:p w:rsidR="00080EA4" w:rsidRDefault="00CC03DD" w:rsidP="00080EA4">
      <w:pPr>
        <w:pStyle w:val="berschrift2"/>
      </w:pPr>
      <w:bookmarkStart w:id="20" w:name="_Toc484644553"/>
      <w:r>
        <w:t>Was ist Versionsverwaltung</w:t>
      </w:r>
      <w:bookmarkEnd w:id="20"/>
    </w:p>
    <w:p w:rsidR="002A3CF2" w:rsidRDefault="002A3CF2" w:rsidP="002A3CF2"/>
    <w:p w:rsidR="00F91FFF" w:rsidRDefault="00F91FFF" w:rsidP="002A3CF2">
      <w:bookmarkStart w:id="21" w:name="_CTVK00104dd84ae57f1411cbcc6ba65d2c4a224"/>
      <w:r w:rsidRPr="00F91FFF">
        <w:rPr>
          <w:szCs w:val="24"/>
        </w:rPr>
        <w:t>„Arbeit, die Sie nicht mit einem Versionskontrollsystem verwalten, ist Arbeit, die Sie möglicherweise noch einmal machen müssen - sei es weil Sie vers</w:t>
      </w:r>
      <w:r w:rsidRPr="00F91FFF">
        <w:rPr>
          <w:szCs w:val="24"/>
        </w:rPr>
        <w:t>e</w:t>
      </w:r>
      <w:r w:rsidRPr="00F91FFF">
        <w:rPr>
          <w:szCs w:val="24"/>
        </w:rPr>
        <w:lastRenderedPageBreak/>
        <w:t>hentlich eine Datei löschen oder Teile als obsolet betrachten, die Sie später doch wieder benötigen.“</w:t>
      </w:r>
      <w:bookmarkEnd w:id="21"/>
      <w:r w:rsidRPr="00F91FFF">
        <w:t xml:space="preserve"> </w:t>
      </w:r>
      <w:r>
        <w:fldChar w:fldCharType="begin"/>
      </w:r>
      <w:r w:rsidR="00C006E2">
        <w:instrText>ADDIN CITAVI.PLACEHOLDER 0ea60a62-19bc-4196-ad63-a32f6cb897b2 PFBsYWNlaG9sZGVyPg0KICA8QWRkSW5WZXJzaW9uPjUuNS4wLjE8L0FkZEluVmVyc2lvbj4NCiAgPElkPjBlYTYwYTYyLTE5YmMtNDE5Ni1hZDYzLWEzMmY2Y2I4OTdiMjwvSWQ+DQogIDxFbnRyaWVzPg0KICAgIDxFbnRyeT4NCiAgICAgIDxBc3NvY2lhdGVXaXRoS25vd2xlZGdlSXRlbUlkPjA0ZGQ4NGFlLTU3ZjEtNDExYy1iY2M2LWJhNjVkMmM0YTIyNDwvQXNzb2NpYXRlV2l0aEtub3dsZWRnZUl0ZW1JZD4NCiAgICAgIDxJZD5lOTJhMzkyYy1hN2MyLTQ4MmItOGU3Ni00M2ZiZDlhNTA2Zm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EaXJlY3RRdW90YXRpb248L1F1b3RhdGlvblR5cGU+DQogICAgICA8UmVmZXJlbmNlSWQ+MDRiZjE4NDEtZmE0Zi00ZjFlLWIwNTUtMzdkZDAyMjJlODY2PC9SZWZlcmVuY2VJZD4NCiAgICAgIDxSdWxlU2V0T3ZlcnJpZGU+VGV4dGNpdDwvUnVsZVNldE92ZXJyaWRlPg0KICAgICAgPFJhbmdlPg0KICAgICAgICA8U3RhcnQ+MDwvU3RhcnQ+DQogICAgICAgIDxMZW5ndGg+MjY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KEhhZW5lbC9QbGVueiAyMDExLCBTLi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hZW5lbC9QbGVueiAyMDExLCBTLiAxNCk8L1RleHQ+DQogICAgPC9UZXh0VW5pdD4NCiAgPC9UZXh0VW5pdHM+DQo8L1BsYWNlaG9sZGVyPg==</w:instrText>
      </w:r>
      <w:r>
        <w:fldChar w:fldCharType="separate"/>
      </w:r>
      <w:bookmarkStart w:id="22" w:name="_CTVP0010ea60a6219bc4196ad63a32f6cb897b2"/>
      <w:bookmarkStart w:id="23" w:name="_GoBack"/>
      <w:r w:rsidR="00023B6F">
        <w:t>(</w:t>
      </w:r>
      <w:proofErr w:type="spellStart"/>
      <w:r w:rsidR="00023B6F">
        <w:t>Haenel</w:t>
      </w:r>
      <w:proofErr w:type="spellEnd"/>
      <w:r w:rsidR="00023B6F">
        <w:t>/</w:t>
      </w:r>
      <w:proofErr w:type="spellStart"/>
      <w:r w:rsidR="00023B6F">
        <w:t>Plenz</w:t>
      </w:r>
      <w:proofErr w:type="spellEnd"/>
      <w:r w:rsidR="00023B6F">
        <w:t xml:space="preserve"> 2011, S. 14)</w:t>
      </w:r>
      <w:bookmarkEnd w:id="22"/>
      <w:bookmarkEnd w:id="23"/>
      <w:r>
        <w:fldChar w:fldCharType="end"/>
      </w:r>
    </w:p>
    <w:p w:rsidR="00613190" w:rsidRDefault="00521D04" w:rsidP="002A3CF2">
      <w:r>
        <w:t>Das obige Zitat unterstreicht das Argument, wie wichtig die Arbeit mit Vers</w:t>
      </w:r>
      <w:r>
        <w:t>i</w:t>
      </w:r>
      <w:r>
        <w:t>onsverwaltun</w:t>
      </w:r>
      <w:r w:rsidR="00613190">
        <w:t>g in manchen Bereichen sein kann. Versionsverwaltung kann unter anderem dafür sorgen, dass bei einer sorgfältigen Planung viel Zeit gespart wird. Beispielsweise können verlorengeglaubte Dateien wiederhe</w:t>
      </w:r>
      <w:r w:rsidR="00613190">
        <w:t>r</w:t>
      </w:r>
      <w:r w:rsidR="00613190">
        <w:t xml:space="preserve">gestellt werden. Dadurch muss bei einem unterlaufenen Fehler, die bereits getane Arbeit nicht </w:t>
      </w:r>
      <w:r w:rsidR="00BF02A0">
        <w:t>wiederholt</w:t>
      </w:r>
      <w:r w:rsidR="00613190">
        <w:t xml:space="preserve"> werden.</w:t>
      </w:r>
    </w:p>
    <w:p w:rsidR="00510040" w:rsidRDefault="00510040" w:rsidP="002A3CF2">
      <w:pPr>
        <w:rPr>
          <w:color w:val="000000"/>
          <w:szCs w:val="24"/>
        </w:rPr>
      </w:pPr>
      <w:bookmarkStart w:id="24" w:name="_CTVK0019df0cc13765e4f1ab9e31c0e431ad7e6"/>
      <w:r w:rsidRPr="00510040">
        <w:rPr>
          <w:color w:val="000000"/>
          <w:szCs w:val="24"/>
        </w:rPr>
        <w:t>Versionsverwaltung bedeutet im Prinzip nichts anderes, als das von Dateien Versionen erstellt werden können, um diese dann je nach Gebrauch zu ve</w:t>
      </w:r>
      <w:r w:rsidRPr="00510040">
        <w:rPr>
          <w:color w:val="000000"/>
          <w:szCs w:val="24"/>
        </w:rPr>
        <w:t>r</w:t>
      </w:r>
      <w:r w:rsidRPr="00510040">
        <w:rPr>
          <w:color w:val="000000"/>
          <w:szCs w:val="24"/>
        </w:rPr>
        <w:t>walten. Jede noch so kleine Änderung an einer Datei erstellt eine neue Ve</w:t>
      </w:r>
      <w:r w:rsidRPr="00510040">
        <w:rPr>
          <w:color w:val="000000"/>
          <w:szCs w:val="24"/>
        </w:rPr>
        <w:t>r</w:t>
      </w:r>
      <w:r w:rsidRPr="00510040">
        <w:rPr>
          <w:color w:val="000000"/>
          <w:szCs w:val="24"/>
        </w:rPr>
        <w:t>sion dieser. Der Begriff »Version« kann vieles Bedeuten, doch wenn man im Bereich der Versionskontrolle davon spricht, handelt es sich um die Version einer einzelnen Datei oder der Ansammlung mehrerer Dateien.</w:t>
      </w:r>
      <w:bookmarkEnd w:id="24"/>
      <w:r>
        <w:rPr>
          <w:rStyle w:val="Funotenzeichen"/>
        </w:rPr>
        <w:footnoteReference w:id="4"/>
      </w:r>
    </w:p>
    <w:p w:rsidR="00510040" w:rsidRDefault="00510040" w:rsidP="002A3CF2">
      <w:bookmarkStart w:id="26" w:name="_CTVK0012e2d3436877a4799b6c6217e5038e713"/>
      <w:r w:rsidRPr="00510040">
        <w:t>Dadurch soll das gemeinsame Arbeiten an einer Vielzahl von Dokumenten ermöglicht werden. Dabei gilt die höchste Priorität der Vermeidung von Da-</w:t>
      </w:r>
      <w:proofErr w:type="spellStart"/>
      <w:r w:rsidRPr="00510040">
        <w:t>tenverlust</w:t>
      </w:r>
      <w:proofErr w:type="spellEnd"/>
      <w:r w:rsidRPr="00510040">
        <w:t xml:space="preserve"> bei gleichzeitiger Entwicklung durch mehrere Personen.</w:t>
      </w:r>
      <w:bookmarkEnd w:id="26"/>
      <w:r>
        <w:rPr>
          <w:rStyle w:val="Funotenzeichen"/>
        </w:rPr>
        <w:footnoteReference w:id="5"/>
      </w:r>
    </w:p>
    <w:p w:rsidR="00EC2035" w:rsidRDefault="00EC2035" w:rsidP="002A3CF2">
      <w:bookmarkStart w:id="28" w:name="_CTVK0018a6eeddeeec84218a48f37a94e00c1af"/>
      <w:r w:rsidRPr="00EC2035">
        <w:rPr>
          <w:szCs w:val="24"/>
        </w:rPr>
        <w:t>Egal ob eine reine Textdatei bearbeitet wird, ein Bild oder ein Video, es ist üblich, dass der aktuelle Stand immer wieder gesichert wird, damit die bereits verrichtete Arbeit nicht verloren geht oder damit man bei Bedarf auf eine ält</w:t>
      </w:r>
      <w:r w:rsidRPr="00EC2035">
        <w:rPr>
          <w:szCs w:val="24"/>
        </w:rPr>
        <w:t>e</w:t>
      </w:r>
      <w:r w:rsidRPr="00EC2035">
        <w:rPr>
          <w:szCs w:val="24"/>
        </w:rPr>
        <w:t>re Version zurückgreifen kann. Die Vorgehensweise bei der Benennung di</w:t>
      </w:r>
      <w:r w:rsidRPr="00EC2035">
        <w:rPr>
          <w:szCs w:val="24"/>
        </w:rPr>
        <w:t>e</w:t>
      </w:r>
      <w:r w:rsidRPr="00EC2035">
        <w:rPr>
          <w:szCs w:val="24"/>
        </w:rPr>
        <w:t>ser "Sicherheitskopien" ist von Mensch zu Mensch unterschiedlich. Manche geben die aktuelle Versionsnummer der Datei bei, andere wiederum erze</w:t>
      </w:r>
      <w:r w:rsidRPr="00EC2035">
        <w:rPr>
          <w:szCs w:val="24"/>
        </w:rPr>
        <w:t>u</w:t>
      </w:r>
      <w:r w:rsidRPr="00EC2035">
        <w:rPr>
          <w:szCs w:val="24"/>
        </w:rPr>
        <w:t>gen verschiedene Ordner mit dem entsprechenden Datum.</w:t>
      </w:r>
      <w:r w:rsidRPr="00EC2035">
        <w:rPr>
          <w:szCs w:val="24"/>
        </w:rPr>
        <w:br/>
        <w:t>Diese Vorgehensweisen sind zwar nicht ganz falsch, doch weder sind sie praktisch noch sind sie resistent gegen Fehleranfälligkeit. Wenn zu viele D</w:t>
      </w:r>
      <w:r w:rsidRPr="00EC2035">
        <w:rPr>
          <w:szCs w:val="24"/>
        </w:rPr>
        <w:t>a</w:t>
      </w:r>
      <w:r w:rsidRPr="00EC2035">
        <w:rPr>
          <w:szCs w:val="24"/>
        </w:rPr>
        <w:t xml:space="preserve">teien </w:t>
      </w:r>
      <w:proofErr w:type="spellStart"/>
      <w:r w:rsidRPr="00EC2035">
        <w:rPr>
          <w:szCs w:val="24"/>
        </w:rPr>
        <w:t>versioniert</w:t>
      </w:r>
      <w:proofErr w:type="spellEnd"/>
      <w:r w:rsidRPr="00EC2035">
        <w:rPr>
          <w:szCs w:val="24"/>
        </w:rPr>
        <w:t xml:space="preserve"> werden müssen und diese keine eindeutigen Namen zug</w:t>
      </w:r>
      <w:r w:rsidRPr="00EC2035">
        <w:rPr>
          <w:szCs w:val="24"/>
        </w:rPr>
        <w:t>e</w:t>
      </w:r>
      <w:r w:rsidRPr="00EC2035">
        <w:rPr>
          <w:szCs w:val="24"/>
        </w:rPr>
        <w:t>wiesen bekommen, dann steht man vor einem Problem.</w:t>
      </w:r>
      <w:bookmarkEnd w:id="28"/>
      <w:r>
        <w:rPr>
          <w:rStyle w:val="Funotenzeichen"/>
        </w:rPr>
        <w:footnoteReference w:id="6"/>
      </w:r>
    </w:p>
    <w:p w:rsidR="00EC2035" w:rsidRDefault="00EC2035" w:rsidP="002A3CF2">
      <w:bookmarkStart w:id="30" w:name="_CTVK0011d7c20f15d2449bf99c3f84f99bdb985"/>
      <w:r w:rsidRPr="00EC2035">
        <w:rPr>
          <w:szCs w:val="24"/>
        </w:rPr>
        <w:lastRenderedPageBreak/>
        <w:t>Zur Lösung dieser Probleme wurden Versionsverwaltungssysteme entw</w:t>
      </w:r>
      <w:r w:rsidRPr="00EC2035">
        <w:rPr>
          <w:szCs w:val="24"/>
        </w:rPr>
        <w:t>i</w:t>
      </w:r>
      <w:r w:rsidRPr="00EC2035">
        <w:rPr>
          <w:szCs w:val="24"/>
        </w:rPr>
        <w:t>ckelt, die es erlauben, genau nachzusehen wer etwas wann und weshalb geändert hat, um bei Bedarf die entsprechenden Änderungen rückgängig zu machen. Das System notiert sich nämlich, wer eine Datei geändert hat mit der dazugehörigen Uhrzeit und verweist auf den Abschnitt in der Datei, die geändert worden ist. So entsteht nach und nach mit jeder Änderung eine Ä</w:t>
      </w:r>
      <w:r w:rsidRPr="00EC2035">
        <w:rPr>
          <w:szCs w:val="24"/>
        </w:rPr>
        <w:t>n</w:t>
      </w:r>
      <w:r w:rsidRPr="00EC2035">
        <w:rPr>
          <w:szCs w:val="24"/>
        </w:rPr>
        <w:t>derungshistorie, die dem Arbeiten an mehreren Dateien Erleichterung bri</w:t>
      </w:r>
      <w:r w:rsidRPr="00EC2035">
        <w:rPr>
          <w:szCs w:val="24"/>
        </w:rPr>
        <w:t>n</w:t>
      </w:r>
      <w:r w:rsidRPr="00EC2035">
        <w:rPr>
          <w:szCs w:val="24"/>
        </w:rPr>
        <w:t>gen. Diese Änderungshistorie erlaubt es genau nachzuverfolgen ab welchem Punkt ein Projekt in die falsche Richtung geht oder Fehler aufweist, sodass diese Fehler schnell ausfindig gemacht und auch behoben werden können.</w:t>
      </w:r>
      <w:bookmarkEnd w:id="30"/>
      <w:r>
        <w:rPr>
          <w:rStyle w:val="Funotenzeichen"/>
        </w:rPr>
        <w:footnoteReference w:id="7"/>
      </w:r>
      <w:r w:rsidRPr="00EC2035">
        <w:t xml:space="preserve"> </w:t>
      </w:r>
    </w:p>
    <w:p w:rsidR="00327422" w:rsidRDefault="00327422" w:rsidP="00327422">
      <w:pPr>
        <w:pStyle w:val="berschrift2"/>
      </w:pPr>
      <w:bookmarkStart w:id="32" w:name="_Toc484644554"/>
      <w:r>
        <w:t>Vorteile</w:t>
      </w:r>
      <w:r w:rsidR="008A68B6">
        <w:t xml:space="preserve"> einer Versionsverwaltung</w:t>
      </w:r>
      <w:bookmarkEnd w:id="32"/>
    </w:p>
    <w:p w:rsidR="00327422" w:rsidRDefault="00327422" w:rsidP="00327422"/>
    <w:p w:rsidR="00EC2035" w:rsidRDefault="00C35F78" w:rsidP="00327422">
      <w:r>
        <w:t>Vor allem bei großen Projekten ist die Nutzung eines Versionsverwaltung</w:t>
      </w:r>
      <w:r>
        <w:t>s</w:t>
      </w:r>
      <w:r>
        <w:t>systems fast unumgänglich. Diese bringen nämlich erhebliche Erleichteru</w:t>
      </w:r>
      <w:r>
        <w:t>n</w:t>
      </w:r>
      <w:r>
        <w:t xml:space="preserve">gen mit an </w:t>
      </w:r>
      <w:r w:rsidR="00D13DE1">
        <w:t>Bord.</w:t>
      </w:r>
      <w:r w:rsidR="00FF1BC1">
        <w:t xml:space="preserve"> Die meisten Vorteile die eine Versionskontrolle mit sich </w:t>
      </w:r>
      <w:r w:rsidR="00773FE5">
        <w:t xml:space="preserve">bringt </w:t>
      </w:r>
      <w:r w:rsidR="00FF1BC1">
        <w:t>wurden zwar weiter oben schon fast alle genannt, dennoch werden hier noch einmal einige wichtige Punkte zusammengefasst.</w:t>
      </w:r>
      <w:bookmarkStart w:id="33" w:name="_CTVK00163eb9cfa595c4374baf624c12620555e"/>
    </w:p>
    <w:p w:rsidR="00EC2035" w:rsidRDefault="00EC2035" w:rsidP="00327422">
      <w:pPr>
        <w:rPr>
          <w:color w:val="000000"/>
          <w:szCs w:val="24"/>
        </w:rPr>
      </w:pPr>
      <w:bookmarkStart w:id="34" w:name="_CTVK001e95717a05f2f403a9c956cf13de9126a"/>
      <w:r w:rsidRPr="00EC2035">
        <w:rPr>
          <w:szCs w:val="24"/>
        </w:rPr>
        <w:t>Wie schon erwähnt, können Änderungen lokalisiert und rückgängig gemacht werden. Der große Vorteil hierbei ist, dass diese Änderungen innerhalb des gesamten Projekts vorgenommen werden können. Durch Fehler wird nicht das endgültige Schicksal eines Projektes beschlossen. Das Wissen, dass man jederzeit zu einem bestimmten Zeitpunkt zurückspringen kann, verleiht Mitarbeitern innerhalb eines Projektes eine gewisse Ruhe. Das Team arbe</w:t>
      </w:r>
      <w:r w:rsidRPr="00EC2035">
        <w:rPr>
          <w:szCs w:val="24"/>
        </w:rPr>
        <w:t>i</w:t>
      </w:r>
      <w:r w:rsidRPr="00EC2035">
        <w:rPr>
          <w:szCs w:val="24"/>
        </w:rPr>
        <w:t>tet dadurch ungezwungener und schneller, denn die Möglichkeit Fehler schnell wieder beheben zu können, verleiht das Gefühl von Sicherheit. Ve</w:t>
      </w:r>
      <w:r w:rsidRPr="00EC2035">
        <w:rPr>
          <w:szCs w:val="24"/>
        </w:rPr>
        <w:t>r</w:t>
      </w:r>
      <w:r w:rsidRPr="00EC2035">
        <w:rPr>
          <w:szCs w:val="24"/>
        </w:rPr>
        <w:t>sionsverwaltungssysteme verhalten sich in diesem Rahmen so ähnlich wie eine Zeitmaschine, die es uns erlaubt an einem bestimmten Datum zu einem bestimmten Punkt des Projektes zurückzuspringen.</w:t>
      </w:r>
      <w:bookmarkEnd w:id="34"/>
      <w:r>
        <w:rPr>
          <w:rStyle w:val="Funotenzeichen"/>
        </w:rPr>
        <w:footnoteReference w:id="8"/>
      </w:r>
    </w:p>
    <w:p w:rsidR="00F44014" w:rsidRDefault="00F44014" w:rsidP="00327422">
      <w:pPr>
        <w:rPr>
          <w:szCs w:val="24"/>
        </w:rPr>
      </w:pPr>
      <w:r w:rsidRPr="00F44014">
        <w:rPr>
          <w:color w:val="000000"/>
          <w:szCs w:val="24"/>
        </w:rPr>
        <w:lastRenderedPageBreak/>
        <w:t>Ein weiterer Vorteil, den Versionskontrolle mit sich bringt, ist das gleichzeitige Entwickeln. Mehrere Entwickler können gleic</w:t>
      </w:r>
      <w:r>
        <w:rPr>
          <w:color w:val="000000"/>
          <w:szCs w:val="24"/>
        </w:rPr>
        <w:t>hzeitig und kontrolliert an de</w:t>
      </w:r>
      <w:r>
        <w:rPr>
          <w:color w:val="000000"/>
          <w:szCs w:val="24"/>
        </w:rPr>
        <w:t>m</w:t>
      </w:r>
      <w:r>
        <w:rPr>
          <w:color w:val="000000"/>
          <w:szCs w:val="24"/>
        </w:rPr>
        <w:t>selben</w:t>
      </w:r>
      <w:r w:rsidRPr="00F44014">
        <w:rPr>
          <w:color w:val="000000"/>
          <w:szCs w:val="24"/>
        </w:rPr>
        <w:t xml:space="preserve"> Quellcode arbeiten</w:t>
      </w:r>
      <w:r>
        <w:rPr>
          <w:color w:val="000000"/>
          <w:szCs w:val="24"/>
        </w:rPr>
        <w:t>,</w:t>
      </w:r>
      <w:r w:rsidRPr="00F44014">
        <w:rPr>
          <w:color w:val="000000"/>
          <w:szCs w:val="24"/>
        </w:rPr>
        <w:t xml:space="preserve"> ohne da</w:t>
      </w:r>
      <w:r>
        <w:rPr>
          <w:color w:val="000000"/>
          <w:szCs w:val="24"/>
        </w:rPr>
        <w:t>s</w:t>
      </w:r>
      <w:r w:rsidRPr="00F44014">
        <w:rPr>
          <w:color w:val="000000"/>
          <w:szCs w:val="24"/>
        </w:rPr>
        <w:t>s die Arbeit des jeweils anderen dadurch überschrieben wird.</w:t>
      </w:r>
      <w:bookmarkEnd w:id="33"/>
      <w:r>
        <w:rPr>
          <w:rStyle w:val="Funotenzeichen"/>
        </w:rPr>
        <w:footnoteReference w:id="9"/>
      </w:r>
    </w:p>
    <w:p w:rsidR="007F1655" w:rsidRDefault="00F44014" w:rsidP="00327422">
      <w:pPr>
        <w:rPr>
          <w:szCs w:val="24"/>
        </w:rPr>
      </w:pPr>
      <w:bookmarkStart w:id="37" w:name="_CTVK001bf8849ea5d154270bede9606c75fa054"/>
      <w:r w:rsidRPr="00F44014">
        <w:rPr>
          <w:szCs w:val="24"/>
        </w:rPr>
        <w:t>Des</w:t>
      </w:r>
      <w:r>
        <w:rPr>
          <w:szCs w:val="24"/>
        </w:rPr>
        <w:t xml:space="preserve"> W</w:t>
      </w:r>
      <w:r w:rsidRPr="00F44014">
        <w:rPr>
          <w:szCs w:val="24"/>
        </w:rPr>
        <w:t xml:space="preserve">eiteren hilft die Protokollierung dabei gemachte Änderungen ausfindig zu machen und </w:t>
      </w:r>
      <w:r w:rsidR="00814644">
        <w:rPr>
          <w:szCs w:val="24"/>
        </w:rPr>
        <w:t>zu verstehen wer im Team welche</w:t>
      </w:r>
      <w:r w:rsidRPr="00F44014">
        <w:rPr>
          <w:szCs w:val="24"/>
        </w:rPr>
        <w:t xml:space="preserve"> Änderung aus welchem Grund und an welcher Stelle des zu bearbeitenden Programms gemacht hat.</w:t>
      </w:r>
      <w:bookmarkEnd w:id="37"/>
      <w:r>
        <w:rPr>
          <w:rStyle w:val="Funotenzeichen"/>
        </w:rPr>
        <w:footnoteReference w:id="10"/>
      </w:r>
      <w:r w:rsidRPr="00F44014">
        <w:t xml:space="preserve"> </w:t>
      </w:r>
      <w:r w:rsidR="00984574" w:rsidRPr="00F44014">
        <w:t>D</w:t>
      </w:r>
      <w:r w:rsidR="00984574">
        <w:rPr>
          <w:szCs w:val="24"/>
        </w:rPr>
        <w:t xml:space="preserve">ies ist unter anderem </w:t>
      </w:r>
      <w:r w:rsidR="00BB2F59">
        <w:rPr>
          <w:szCs w:val="24"/>
        </w:rPr>
        <w:t xml:space="preserve">auch </w:t>
      </w:r>
      <w:r w:rsidR="00984574">
        <w:rPr>
          <w:szCs w:val="24"/>
        </w:rPr>
        <w:t>dann nützlich, falls man ein bestimmtes Fragment des selbst erzeugten Quellcodes nicht mehr nachvollziehen kann.</w:t>
      </w:r>
    </w:p>
    <w:p w:rsidR="001046D8" w:rsidRDefault="001046D8" w:rsidP="00327422">
      <w:pPr>
        <w:rPr>
          <w:szCs w:val="24"/>
        </w:rPr>
      </w:pPr>
      <w:bookmarkStart w:id="39" w:name="_CTVK0018570b8d805584fe5b49d68038ac654d1"/>
      <w:r w:rsidRPr="001046D8">
        <w:rPr>
          <w:szCs w:val="24"/>
        </w:rPr>
        <w:t>Nicht nur gleichzeitiges Entwickeln ist möglich sondern auch das gleichzeit</w:t>
      </w:r>
      <w:r w:rsidRPr="001046D8">
        <w:rPr>
          <w:szCs w:val="24"/>
        </w:rPr>
        <w:t>i</w:t>
      </w:r>
      <w:r w:rsidRPr="001046D8">
        <w:rPr>
          <w:szCs w:val="24"/>
        </w:rPr>
        <w:t>ge Veröffentlichen von Software. Das Team ist dadurch nicht gezwungen kurz vor einem Release seine Arbeiten zu unterbrechen und kann ungehi</w:t>
      </w:r>
      <w:r w:rsidRPr="001046D8">
        <w:rPr>
          <w:szCs w:val="24"/>
        </w:rPr>
        <w:t>n</w:t>
      </w:r>
      <w:r w:rsidRPr="001046D8">
        <w:rPr>
          <w:szCs w:val="24"/>
        </w:rPr>
        <w:t>dert auf dem Hauptzweig des Projektes die Arbeit fortsetzen.</w:t>
      </w:r>
      <w:bookmarkEnd w:id="39"/>
      <w:r>
        <w:rPr>
          <w:rStyle w:val="Funotenzeichen"/>
        </w:rPr>
        <w:footnoteReference w:id="11"/>
      </w:r>
    </w:p>
    <w:p w:rsidR="00532839" w:rsidRDefault="009D353B" w:rsidP="00532839">
      <w:pPr>
        <w:pStyle w:val="berschrift2"/>
      </w:pPr>
      <w:bookmarkStart w:id="41" w:name="_Toc484644555"/>
      <w:r>
        <w:t>Geschichte der Versionsverwaltung</w:t>
      </w:r>
      <w:bookmarkEnd w:id="41"/>
    </w:p>
    <w:p w:rsidR="009D353B" w:rsidRDefault="009D353B" w:rsidP="009D353B"/>
    <w:p w:rsidR="001D4EEF" w:rsidRPr="001D4EEF" w:rsidRDefault="005B445F" w:rsidP="009D353B">
      <w:pPr>
        <w:rPr>
          <w:color w:val="000000"/>
          <w:szCs w:val="24"/>
        </w:rPr>
      </w:pPr>
      <w:bookmarkStart w:id="42" w:name="_CTVK0010c5426b0049b4d7eabee1c7424ad2b6f"/>
      <w:r w:rsidRPr="005B445F">
        <w:rPr>
          <w:color w:val="000000"/>
          <w:szCs w:val="24"/>
        </w:rPr>
        <w:t>Zu versuchen die Geschichte der Versionsverwaltung in vollem Maße darz</w:t>
      </w:r>
      <w:r w:rsidRPr="005B445F">
        <w:rPr>
          <w:color w:val="000000"/>
          <w:szCs w:val="24"/>
        </w:rPr>
        <w:t>u</w:t>
      </w:r>
      <w:r w:rsidRPr="005B445F">
        <w:rPr>
          <w:color w:val="000000"/>
          <w:szCs w:val="24"/>
        </w:rPr>
        <w:t>stellen, würde den Rahmen dieser Arbeit übersteigen. Anhand verschiedener wegweisender Systeme ist es jedoch möglich zu der Entstehung der En</w:t>
      </w:r>
      <w:r w:rsidRPr="005B445F">
        <w:rPr>
          <w:color w:val="000000"/>
          <w:szCs w:val="24"/>
        </w:rPr>
        <w:t>t</w:t>
      </w:r>
      <w:r w:rsidRPr="005B445F">
        <w:rPr>
          <w:color w:val="000000"/>
          <w:szCs w:val="24"/>
        </w:rPr>
        <w:t>wick</w:t>
      </w:r>
      <w:r>
        <w:rPr>
          <w:color w:val="000000"/>
          <w:szCs w:val="24"/>
        </w:rPr>
        <w:t xml:space="preserve">lung von </w:t>
      </w:r>
      <w:proofErr w:type="spellStart"/>
      <w:r>
        <w:rPr>
          <w:color w:val="000000"/>
          <w:szCs w:val="24"/>
        </w:rPr>
        <w:t>Git</w:t>
      </w:r>
      <w:proofErr w:type="spellEnd"/>
      <w:r>
        <w:rPr>
          <w:color w:val="000000"/>
          <w:szCs w:val="24"/>
        </w:rPr>
        <w:t xml:space="preserve"> hin</w:t>
      </w:r>
      <w:r w:rsidRPr="005B445F">
        <w:rPr>
          <w:color w:val="000000"/>
          <w:szCs w:val="24"/>
        </w:rPr>
        <w:t>zuführen und diese nachzuvollziehen.</w:t>
      </w:r>
      <w:bookmarkEnd w:id="42"/>
      <w:r>
        <w:rPr>
          <w:rStyle w:val="Funotenzeichen"/>
        </w:rPr>
        <w:footnoteReference w:id="12"/>
      </w:r>
    </w:p>
    <w:p w:rsidR="00CD4B8A" w:rsidRDefault="00053F13" w:rsidP="00CD4B8A">
      <w:pPr>
        <w:pStyle w:val="berschrift3"/>
      </w:pPr>
      <w:bookmarkStart w:id="44" w:name="_Toc484644556"/>
      <w:r>
        <w:t>SCCS</w:t>
      </w:r>
      <w:bookmarkEnd w:id="44"/>
    </w:p>
    <w:p w:rsidR="00574A2A" w:rsidRPr="00574A2A" w:rsidRDefault="00574A2A" w:rsidP="00574A2A"/>
    <w:p w:rsidR="00574A2A" w:rsidRDefault="00574A2A" w:rsidP="00CD4B8A">
      <w:pPr>
        <w:rPr>
          <w:color w:val="000000"/>
          <w:szCs w:val="24"/>
        </w:rPr>
      </w:pPr>
      <w:bookmarkStart w:id="45" w:name="_CTVK001bb3c96677092488c844bc1374abfce6e"/>
      <w:r w:rsidRPr="00574A2A">
        <w:rPr>
          <w:color w:val="000000"/>
          <w:szCs w:val="24"/>
        </w:rPr>
        <w:lastRenderedPageBreak/>
        <w:t xml:space="preserve">Das Source Code Control System wurde Anfang der 1970er Jahre durch M. J. </w:t>
      </w:r>
      <w:proofErr w:type="spellStart"/>
      <w:r w:rsidRPr="00574A2A">
        <w:rPr>
          <w:color w:val="000000"/>
          <w:szCs w:val="24"/>
        </w:rPr>
        <w:t>Rochkind</w:t>
      </w:r>
      <w:proofErr w:type="spellEnd"/>
      <w:r w:rsidRPr="00574A2A">
        <w:rPr>
          <w:color w:val="000000"/>
          <w:szCs w:val="24"/>
        </w:rPr>
        <w:t xml:space="preserve"> unter Unix entwickelt. Es handelt sich hierbei um das wah</w:t>
      </w:r>
      <w:r w:rsidRPr="00574A2A">
        <w:rPr>
          <w:color w:val="000000"/>
          <w:szCs w:val="24"/>
        </w:rPr>
        <w:t>r</w:t>
      </w:r>
      <w:r w:rsidRPr="00574A2A">
        <w:rPr>
          <w:color w:val="000000"/>
          <w:szCs w:val="24"/>
        </w:rPr>
        <w:t>scheinlich erste VCS, welches auf dem Unix-System verfügbar war.</w:t>
      </w:r>
      <w:bookmarkEnd w:id="45"/>
      <w:r>
        <w:rPr>
          <w:rStyle w:val="Funotenzeichen"/>
        </w:rPr>
        <w:footnoteReference w:id="13"/>
      </w:r>
    </w:p>
    <w:p w:rsidR="00574A2A" w:rsidRDefault="005E22D4" w:rsidP="00CD4B8A">
      <w:pPr>
        <w:rPr>
          <w:color w:val="000000"/>
          <w:szCs w:val="24"/>
        </w:rPr>
      </w:pPr>
      <w:bookmarkStart w:id="47" w:name="_CTVK0012660a2c4ef024197adbb6b6c0a4cd853"/>
      <w:r w:rsidRPr="005E22D4">
        <w:rPr>
          <w:color w:val="000000"/>
          <w:szCs w:val="24"/>
        </w:rPr>
        <w:t>Es wurde ein zentraler Speicher zur Verfügung gestellt, welcher als Repos</w:t>
      </w:r>
      <w:r w:rsidRPr="005E22D4">
        <w:rPr>
          <w:color w:val="000000"/>
          <w:szCs w:val="24"/>
        </w:rPr>
        <w:t>i</w:t>
      </w:r>
      <w:r w:rsidRPr="005E22D4">
        <w:rPr>
          <w:color w:val="000000"/>
          <w:szCs w:val="24"/>
        </w:rPr>
        <w:t>tory bezeichnet wurde. Dieses Konzept hat sich durchgesetzt und existiert heute immer noch. Das SCCS bot natürlich zu der damaligen Zeit nur einige Grundfunktionalitäten. Entwickler konnten Dateien ausführen und diese Te</w:t>
      </w:r>
      <w:r w:rsidRPr="005E22D4">
        <w:rPr>
          <w:color w:val="000000"/>
          <w:szCs w:val="24"/>
        </w:rPr>
        <w:t>s</w:t>
      </w:r>
      <w:r w:rsidRPr="005E22D4">
        <w:rPr>
          <w:color w:val="000000"/>
          <w:szCs w:val="24"/>
        </w:rPr>
        <w:t>ten ohne sie beim Auschecken sperren zu müssen. Beim Bearbeiten einer Datei wiederum war dies unumgänglich. Nach getaner Arbeit wurde die Datei wieder eingecheckt und die vorherige Sperrung wieder aufgehoben.</w:t>
      </w:r>
      <w:bookmarkEnd w:id="47"/>
      <w:r>
        <w:rPr>
          <w:rStyle w:val="Funotenzeichen"/>
        </w:rPr>
        <w:footnoteReference w:id="14"/>
      </w:r>
    </w:p>
    <w:p w:rsidR="00F1366D" w:rsidRDefault="00275B8D" w:rsidP="00F1366D">
      <w:pPr>
        <w:pStyle w:val="berschrift3"/>
      </w:pPr>
      <w:bookmarkStart w:id="49" w:name="_Toc484644557"/>
      <w:r>
        <w:t>CVS</w:t>
      </w:r>
      <w:bookmarkEnd w:id="49"/>
    </w:p>
    <w:p w:rsidR="00E55B0F" w:rsidRDefault="00E55B0F" w:rsidP="00E55B0F"/>
    <w:p w:rsidR="005E22D4" w:rsidRDefault="005E22D4" w:rsidP="00E55B0F">
      <w:pPr>
        <w:rPr>
          <w:szCs w:val="24"/>
        </w:rPr>
      </w:pPr>
      <w:bookmarkStart w:id="50" w:name="_CTVK0014bb73a7a103549ec9d1d9643fd453776"/>
      <w:r w:rsidRPr="005E22D4">
        <w:rPr>
          <w:color w:val="000000"/>
          <w:szCs w:val="24"/>
        </w:rPr>
        <w:t>Walter Tichy entwickelte Anfang der 80er Jahre das Revision Control System (RCS). Durch das RCS konnte man auf eine effiziente Art und Weise ve</w:t>
      </w:r>
      <w:r w:rsidRPr="005E22D4">
        <w:rPr>
          <w:color w:val="000000"/>
          <w:szCs w:val="24"/>
        </w:rPr>
        <w:t>r</w:t>
      </w:r>
      <w:r w:rsidRPr="005E22D4">
        <w:rPr>
          <w:color w:val="000000"/>
          <w:szCs w:val="24"/>
        </w:rPr>
        <w:t>schiedene Überprüfungen, die man an Dateien vollzogen hatte, speichern.</w:t>
      </w:r>
      <w:bookmarkEnd w:id="50"/>
      <w:r>
        <w:rPr>
          <w:rStyle w:val="Funotenzeichen"/>
        </w:rPr>
        <w:footnoteReference w:id="15"/>
      </w:r>
    </w:p>
    <w:p w:rsidR="003A1C0E" w:rsidRDefault="005E22D4" w:rsidP="00E55B0F">
      <w:pPr>
        <w:rPr>
          <w:szCs w:val="24"/>
        </w:rPr>
      </w:pPr>
      <w:bookmarkStart w:id="52" w:name="_CTVK0019e8cff1596604f00a9f25f551f2710d6"/>
      <w:bookmarkStart w:id="53" w:name="_CTVK001bdcc33332c494f5ba39320f87b82c214"/>
      <w:r w:rsidRPr="005E22D4">
        <w:rPr>
          <w:color w:val="000000"/>
          <w:szCs w:val="24"/>
        </w:rPr>
        <w:t xml:space="preserve">Auf der Grundlage des RCS-Modells wurde einige Jahre später das </w:t>
      </w:r>
      <w:proofErr w:type="spellStart"/>
      <w:r w:rsidRPr="005E22D4">
        <w:rPr>
          <w:color w:val="000000"/>
          <w:szCs w:val="24"/>
        </w:rPr>
        <w:t>Concu</w:t>
      </w:r>
      <w:r w:rsidRPr="005E22D4">
        <w:rPr>
          <w:color w:val="000000"/>
          <w:szCs w:val="24"/>
        </w:rPr>
        <w:t>r</w:t>
      </w:r>
      <w:r w:rsidRPr="005E22D4">
        <w:rPr>
          <w:color w:val="000000"/>
          <w:szCs w:val="24"/>
        </w:rPr>
        <w:t>rent</w:t>
      </w:r>
      <w:proofErr w:type="spellEnd"/>
      <w:r w:rsidRPr="005E22D4">
        <w:rPr>
          <w:color w:val="000000"/>
          <w:szCs w:val="24"/>
        </w:rPr>
        <w:t xml:space="preserve"> Versions System entwickelt. Dieses bot einige Vorteile gegenüber se</w:t>
      </w:r>
      <w:r w:rsidRPr="005E22D4">
        <w:rPr>
          <w:color w:val="000000"/>
          <w:szCs w:val="24"/>
        </w:rPr>
        <w:t>i</w:t>
      </w:r>
      <w:r w:rsidRPr="005E22D4">
        <w:rPr>
          <w:color w:val="000000"/>
          <w:szCs w:val="24"/>
        </w:rPr>
        <w:t>nem Vorgänger auf Das CVS war sehr beliebt und wurde eine lange Zeit als die beliebteste Versionsverwaltung in der Open Source-Gemeinde anges</w:t>
      </w:r>
      <w:r w:rsidRPr="005E22D4">
        <w:rPr>
          <w:color w:val="000000"/>
          <w:szCs w:val="24"/>
        </w:rPr>
        <w:t>e</w:t>
      </w:r>
      <w:r w:rsidRPr="005E22D4">
        <w:rPr>
          <w:color w:val="000000"/>
          <w:szCs w:val="24"/>
        </w:rPr>
        <w:t>hen.</w:t>
      </w:r>
      <w:bookmarkEnd w:id="52"/>
      <w:r>
        <w:rPr>
          <w:rStyle w:val="Funotenzeichen"/>
        </w:rPr>
        <w:footnoteReference w:id="16"/>
      </w:r>
      <w:bookmarkEnd w:id="53"/>
      <w:r>
        <w:rPr>
          <w:color w:val="000000"/>
          <w:szCs w:val="24"/>
        </w:rPr>
        <w:t xml:space="preserve"> </w:t>
      </w:r>
      <w:bookmarkStart w:id="55" w:name="_CTVK002bdcc33332c494f5ba39320f87b82c214"/>
      <w:r w:rsidR="001B2F6A" w:rsidRPr="001B2F6A">
        <w:rPr>
          <w:szCs w:val="24"/>
        </w:rPr>
        <w:t>Hauptsächlich fand die Bedienung hier über eine Komma</w:t>
      </w:r>
      <w:r w:rsidR="0026372E">
        <w:rPr>
          <w:szCs w:val="24"/>
        </w:rPr>
        <w:t>n</w:t>
      </w:r>
      <w:r w:rsidR="001B2F6A" w:rsidRPr="001B2F6A">
        <w:rPr>
          <w:szCs w:val="24"/>
        </w:rPr>
        <w:t>dozeile statt.</w:t>
      </w:r>
      <w:bookmarkEnd w:id="55"/>
      <w:r w:rsidR="001B2F6A">
        <w:rPr>
          <w:rStyle w:val="Funotenzeichen"/>
        </w:rPr>
        <w:footnoteReference w:id="17"/>
      </w:r>
      <w:r w:rsidR="001B2F6A">
        <w:t>,</w:t>
      </w:r>
      <w:r w:rsidR="001B2F6A" w:rsidRPr="001B2F6A">
        <w:t xml:space="preserve"> </w:t>
      </w:r>
      <w:r w:rsidR="00C06C36" w:rsidRPr="001B2F6A">
        <w:t>w</w:t>
      </w:r>
      <w:r w:rsidR="00C06C36">
        <w:rPr>
          <w:szCs w:val="24"/>
        </w:rPr>
        <w:t>as alle Versionsverwaltungen im Grunde gemeinsam haben.</w:t>
      </w:r>
    </w:p>
    <w:p w:rsidR="001B2F6A" w:rsidRPr="001B2F6A" w:rsidRDefault="001B2F6A" w:rsidP="001B2F6A">
      <w:pPr>
        <w:spacing w:after="0"/>
        <w:rPr>
          <w:rFonts w:cs="Segoe UI"/>
          <w:color w:val="000000"/>
          <w:szCs w:val="24"/>
        </w:rPr>
      </w:pPr>
      <w:bookmarkStart w:id="57" w:name="_CTVK0016b1366074c0341a18fa09b1098b061df"/>
      <w:r w:rsidRPr="001B2F6A">
        <w:rPr>
          <w:color w:val="000000"/>
          <w:szCs w:val="24"/>
        </w:rPr>
        <w:t>Durch CVS wurde bei dem Umgang mit Locks (Sperrung) eine neue Ideol</w:t>
      </w:r>
      <w:r w:rsidRPr="001B2F6A">
        <w:rPr>
          <w:color w:val="000000"/>
          <w:szCs w:val="24"/>
        </w:rPr>
        <w:t>o</w:t>
      </w:r>
      <w:r w:rsidRPr="001B2F6A">
        <w:rPr>
          <w:color w:val="000000"/>
          <w:szCs w:val="24"/>
        </w:rPr>
        <w:t>gie geschaffen. Dies ist wahrscheinlich die wichtigste Erneuerung, welche es mit sich gebracht hat. Erstmals war es möglich private Arbeitskopien von D</w:t>
      </w:r>
      <w:r w:rsidRPr="001B2F6A">
        <w:rPr>
          <w:color w:val="000000"/>
          <w:szCs w:val="24"/>
        </w:rPr>
        <w:t>a</w:t>
      </w:r>
      <w:r w:rsidRPr="001B2F6A">
        <w:rPr>
          <w:color w:val="000000"/>
          <w:szCs w:val="24"/>
        </w:rPr>
        <w:lastRenderedPageBreak/>
        <w:t>teien zu erstellen, an denen man arbeiten wollte. Dies hatte den Vorteil, dass die jeweilige Datei nicht gesperrt werden musste. Somit konnten andere Entwickler ebenfalls zu derselben Zeit an derselben Datei arbeiten, ohne d</w:t>
      </w:r>
      <w:r w:rsidRPr="001B2F6A">
        <w:rPr>
          <w:color w:val="000000"/>
          <w:szCs w:val="24"/>
        </w:rPr>
        <w:t>a</w:t>
      </w:r>
      <w:r w:rsidRPr="001B2F6A">
        <w:rPr>
          <w:color w:val="000000"/>
          <w:szCs w:val="24"/>
        </w:rPr>
        <w:t>bei die Arbeit des anderen zu verhindern.</w:t>
      </w:r>
    </w:p>
    <w:p w:rsidR="001B2F6A" w:rsidRPr="001B2F6A" w:rsidRDefault="001B2F6A" w:rsidP="001B2F6A">
      <w:pPr>
        <w:spacing w:after="0"/>
        <w:rPr>
          <w:rFonts w:cs="Segoe UI"/>
          <w:color w:val="000000"/>
          <w:szCs w:val="24"/>
        </w:rPr>
      </w:pPr>
      <w:r w:rsidRPr="001B2F6A">
        <w:rPr>
          <w:color w:val="000000"/>
          <w:szCs w:val="24"/>
        </w:rPr>
        <w:t>Diese verschiedenen Änderungen durch verschiedene Entwickler konnten später zusammengeführt werden, ohne dass die Arbeit des Anderen dadurch verloren ging.</w:t>
      </w:r>
    </w:p>
    <w:p w:rsidR="001B2F6A" w:rsidRDefault="001B2F6A" w:rsidP="001B2F6A">
      <w:pPr>
        <w:rPr>
          <w:szCs w:val="24"/>
        </w:rPr>
      </w:pPr>
      <w:r w:rsidRPr="001B2F6A">
        <w:rPr>
          <w:color w:val="000000"/>
          <w:szCs w:val="24"/>
        </w:rPr>
        <w:t>Der einzige Konflikt bestand in dem Fall das Zwei verschiedene Entwickler dieselbe Zeile bearbeiten wollten. In diesem Fall wurden auf beide Veränd</w:t>
      </w:r>
      <w:r w:rsidRPr="001B2F6A">
        <w:rPr>
          <w:color w:val="000000"/>
          <w:szCs w:val="24"/>
        </w:rPr>
        <w:t>e</w:t>
      </w:r>
      <w:r w:rsidRPr="001B2F6A">
        <w:rPr>
          <w:color w:val="000000"/>
          <w:szCs w:val="24"/>
        </w:rPr>
        <w:t>rungen hingewiesen und es musste sich für eine Veränderung entschieden werden.</w:t>
      </w:r>
      <w:bookmarkEnd w:id="57"/>
      <w:r>
        <w:rPr>
          <w:rStyle w:val="Funotenzeichen"/>
        </w:rPr>
        <w:footnoteReference w:id="18"/>
      </w:r>
    </w:p>
    <w:p w:rsidR="00053F13" w:rsidRDefault="00053F13" w:rsidP="00053F13">
      <w:pPr>
        <w:pStyle w:val="berschrift3"/>
      </w:pPr>
      <w:bookmarkStart w:id="59" w:name="_Toc484644558"/>
      <w:r>
        <w:t>SVN</w:t>
      </w:r>
      <w:bookmarkEnd w:id="59"/>
    </w:p>
    <w:p w:rsidR="000666D1" w:rsidRDefault="000666D1" w:rsidP="000666D1"/>
    <w:p w:rsidR="001B2F6A" w:rsidRDefault="001B2F6A" w:rsidP="000666D1">
      <w:pPr>
        <w:rPr>
          <w:color w:val="000000"/>
          <w:szCs w:val="24"/>
        </w:rPr>
      </w:pPr>
      <w:r w:rsidRPr="001B2F6A">
        <w:rPr>
          <w:color w:val="000000"/>
          <w:szCs w:val="24"/>
        </w:rPr>
        <w:t>Subversion ist ein zentrales Versionsverwaltungssystem und basiert auf e</w:t>
      </w:r>
      <w:r w:rsidRPr="001B2F6A">
        <w:rPr>
          <w:color w:val="000000"/>
          <w:szCs w:val="24"/>
        </w:rPr>
        <w:t>i</w:t>
      </w:r>
      <w:r w:rsidRPr="001B2F6A">
        <w:rPr>
          <w:color w:val="000000"/>
          <w:szCs w:val="24"/>
        </w:rPr>
        <w:t>ner Client- Server-Architektur.</w:t>
      </w:r>
      <w:r>
        <w:rPr>
          <w:rStyle w:val="Funotenzeichen"/>
        </w:rPr>
        <w:footnoteReference w:id="19"/>
      </w:r>
    </w:p>
    <w:p w:rsidR="00A60D3D" w:rsidRDefault="00A60D3D" w:rsidP="000666D1">
      <w:pPr>
        <w:rPr>
          <w:szCs w:val="24"/>
        </w:rPr>
      </w:pPr>
      <w:bookmarkStart w:id="61" w:name="_CTVK0018d08c964fd62431f8f8fc9eeaeddecee"/>
      <w:r w:rsidRPr="00A60D3D">
        <w:rPr>
          <w:color w:val="000000"/>
          <w:szCs w:val="24"/>
        </w:rPr>
        <w:t>Typischerweise entstand Subversion aus den Mängeln und Fehlern, die bei CVS ausgemacht wurden. Der Unterschied zum Vorgänger bestand darin, dass Änderungen direkt gespeichert wurden und der Umgang mit den ve</w:t>
      </w:r>
      <w:r w:rsidRPr="00A60D3D">
        <w:rPr>
          <w:color w:val="000000"/>
          <w:szCs w:val="24"/>
        </w:rPr>
        <w:t>r</w:t>
      </w:r>
      <w:r w:rsidRPr="00A60D3D">
        <w:rPr>
          <w:color w:val="000000"/>
          <w:szCs w:val="24"/>
        </w:rPr>
        <w:t>schiedenen Entwicklungszweigen sichtbar besser zu handhaben war.</w:t>
      </w:r>
      <w:r w:rsidRPr="00A60D3D">
        <w:rPr>
          <w:color w:val="000000"/>
          <w:szCs w:val="24"/>
        </w:rPr>
        <w:br/>
        <w:t>Aufgrund dessen wurde Subversion nach seiner Vorstellung schnell zu einer der beliebtesten Versionsverwaltungen in der Softwaregemeinde.</w:t>
      </w:r>
      <w:bookmarkEnd w:id="61"/>
      <w:r>
        <w:rPr>
          <w:rStyle w:val="Funotenzeichen"/>
        </w:rPr>
        <w:footnoteReference w:id="20"/>
      </w:r>
    </w:p>
    <w:p w:rsidR="00321812" w:rsidRDefault="00321812" w:rsidP="000666D1">
      <w:r>
        <w:rPr>
          <w:szCs w:val="24"/>
        </w:rPr>
        <w:t xml:space="preserve">Die wohl bekannteste und gängigste Versionsverwaltung unserer Zeit ist die Software </w:t>
      </w:r>
      <w:proofErr w:type="spellStart"/>
      <w:r>
        <w:rPr>
          <w:szCs w:val="24"/>
        </w:rPr>
        <w:t>Git</w:t>
      </w:r>
      <w:proofErr w:type="spellEnd"/>
      <w:r>
        <w:rPr>
          <w:szCs w:val="24"/>
        </w:rPr>
        <w:t>, welche nach Subversion entstanden ist und das eigentliche Thema dieser Arbeit ist. Auf diese</w:t>
      </w:r>
      <w:r w:rsidR="00FD68CF">
        <w:rPr>
          <w:szCs w:val="24"/>
        </w:rPr>
        <w:t xml:space="preserve"> Software</w:t>
      </w:r>
      <w:r>
        <w:rPr>
          <w:szCs w:val="24"/>
        </w:rPr>
        <w:t xml:space="preserve"> wird in Kapitel 3 näher eing</w:t>
      </w:r>
      <w:r>
        <w:rPr>
          <w:szCs w:val="24"/>
        </w:rPr>
        <w:t>e</w:t>
      </w:r>
      <w:r>
        <w:rPr>
          <w:szCs w:val="24"/>
        </w:rPr>
        <w:t>gangen und ist dementsprechend an dieser Stelle nicht aufgeführt.</w:t>
      </w:r>
    </w:p>
    <w:p w:rsidR="00677DE0" w:rsidRDefault="00677DE0" w:rsidP="00677DE0">
      <w:pPr>
        <w:pStyle w:val="berschrift2"/>
      </w:pPr>
      <w:bookmarkStart w:id="63" w:name="_Toc484644559"/>
      <w:r>
        <w:lastRenderedPageBreak/>
        <w:t>Bekannte Versionsverwaltungssysteme</w:t>
      </w:r>
      <w:bookmarkEnd w:id="63"/>
    </w:p>
    <w:p w:rsidR="007F6F10" w:rsidRDefault="007F6F10" w:rsidP="007F6F10"/>
    <w:p w:rsidR="007F6F10" w:rsidRDefault="007F6F10" w:rsidP="007F6F10">
      <w:r>
        <w:t>Wie schon bei der Geschicht</w:t>
      </w:r>
      <w:r w:rsidR="007542BD">
        <w:t>e der Versionsverwaltungs</w:t>
      </w:r>
      <w:r w:rsidR="0026372E">
        <w:t>s</w:t>
      </w:r>
      <w:r w:rsidR="007542BD">
        <w:t xml:space="preserve">ysteme, </w:t>
      </w:r>
      <w:r>
        <w:t xml:space="preserve">würde eine ausführliche </w:t>
      </w:r>
      <w:r w:rsidR="00321812">
        <w:t>Aufführung aller vorhandenen Systeme den Rahmen dieser A</w:t>
      </w:r>
      <w:r w:rsidR="00321812">
        <w:t>r</w:t>
      </w:r>
      <w:r w:rsidR="00321812">
        <w:t>beit sprengen, da im Laufe der Zeit viele Open-Source-Produkte, sowie auch viele proprietäre Software durch bekannte Unternehmen</w:t>
      </w:r>
      <w:r w:rsidR="007542BD">
        <w:t>,</w:t>
      </w:r>
      <w:r w:rsidR="00321812">
        <w:t xml:space="preserve"> entwickelt worden sind.</w:t>
      </w:r>
    </w:p>
    <w:p w:rsidR="00FD68CF" w:rsidRDefault="00FD68CF" w:rsidP="00FD68CF">
      <w:r>
        <w:t>Folglich werden zwei der bekanntesten Programme aus dem Bereich der Versionskontro</w:t>
      </w:r>
      <w:r w:rsidR="00ED71B6">
        <w:t>lle aufgeführt, welche vor der E</w:t>
      </w:r>
      <w:r>
        <w:t xml:space="preserve">xistenz von </w:t>
      </w:r>
      <w:proofErr w:type="spellStart"/>
      <w:r>
        <w:t>Git</w:t>
      </w:r>
      <w:proofErr w:type="spellEnd"/>
      <w:r>
        <w:t xml:space="preserve"> die wah</w:t>
      </w:r>
      <w:r>
        <w:t>r</w:t>
      </w:r>
      <w:r>
        <w:t>scheinlich gängigsten in diesem Bereich waren und auch heute noch teilwe</w:t>
      </w:r>
      <w:r>
        <w:t>i</w:t>
      </w:r>
      <w:r>
        <w:t>se verwendet werden.</w:t>
      </w:r>
    </w:p>
    <w:p w:rsidR="00677DE0" w:rsidRDefault="00677DE0" w:rsidP="00FD68CF">
      <w:pPr>
        <w:pStyle w:val="berschrift3"/>
      </w:pPr>
      <w:bookmarkStart w:id="64" w:name="_Toc484644560"/>
      <w:r>
        <w:t>CVS</w:t>
      </w:r>
      <w:bookmarkEnd w:id="64"/>
    </w:p>
    <w:p w:rsidR="007542BD" w:rsidRDefault="007542BD" w:rsidP="007542BD"/>
    <w:p w:rsidR="003C21F4" w:rsidRDefault="003C21F4" w:rsidP="007542BD">
      <w:pPr>
        <w:rPr>
          <w:szCs w:val="24"/>
        </w:rPr>
      </w:pPr>
      <w:bookmarkStart w:id="65" w:name="_CTVK0018f82b3e217a24a57b785d657d830c318"/>
      <w:bookmarkStart w:id="66" w:name="_CTVK00192af9bbc64884f319c2ce9c5726520ff"/>
      <w:bookmarkStart w:id="67" w:name="_CTVK0016ccb7b5d20e14d43856089bdd61a499d"/>
      <w:r w:rsidRPr="003C21F4">
        <w:rPr>
          <w:szCs w:val="24"/>
        </w:rPr>
        <w:t xml:space="preserve">Obwohl es heutzutage nicht mehr weiterentwickelt wird, gilt das </w:t>
      </w:r>
      <w:proofErr w:type="spellStart"/>
      <w:r w:rsidRPr="003C21F4">
        <w:rPr>
          <w:szCs w:val="24"/>
        </w:rPr>
        <w:t>Concurrent</w:t>
      </w:r>
      <w:proofErr w:type="spellEnd"/>
      <w:r w:rsidRPr="003C21F4">
        <w:rPr>
          <w:szCs w:val="24"/>
        </w:rPr>
        <w:t xml:space="preserve"> Versions System als </w:t>
      </w:r>
      <w:r w:rsidRPr="003C21F4">
        <w:rPr>
          <w:i/>
          <w:szCs w:val="24"/>
        </w:rPr>
        <w:t xml:space="preserve">das </w:t>
      </w:r>
      <w:r w:rsidRPr="003C21F4">
        <w:rPr>
          <w:szCs w:val="24"/>
        </w:rPr>
        <w:t>klassische Versionskontrollsystem. Die Verwaltung läuft entweder lokal über den eigenen Rechner oder über einen Webserver. Das CVS wurde ursprünglich als ein reines Kommandozeilen-Programm entwickelt. Später kam aber auch eine Benutzeroberfläche hinzu.</w:t>
      </w:r>
      <w:bookmarkEnd w:id="65"/>
      <w:r>
        <w:rPr>
          <w:rStyle w:val="Funotenzeichen"/>
        </w:rPr>
        <w:footnoteReference w:id="21"/>
      </w:r>
    </w:p>
    <w:p w:rsidR="003C21F4" w:rsidRDefault="003C21F4" w:rsidP="007542BD">
      <w:pPr>
        <w:rPr>
          <w:szCs w:val="24"/>
        </w:rPr>
      </w:pPr>
      <w:bookmarkStart w:id="69" w:name="_CTVK00292af9bbc64884f319c2ce9c5726520ff"/>
      <w:bookmarkEnd w:id="66"/>
      <w:r w:rsidRPr="003C21F4">
        <w:rPr>
          <w:szCs w:val="24"/>
        </w:rPr>
        <w:t>Ein wichtiger Aspekt bei CVS ist die Verankerung in der Open-Source-Gemeinde. Die Software kann ohne den Anspruch auf Lizenzen frei im Inte</w:t>
      </w:r>
      <w:r w:rsidRPr="003C21F4">
        <w:rPr>
          <w:szCs w:val="24"/>
        </w:rPr>
        <w:t>r</w:t>
      </w:r>
      <w:r w:rsidRPr="003C21F4">
        <w:rPr>
          <w:szCs w:val="24"/>
        </w:rPr>
        <w:t>net erhalten werden. Wie schon weiter oben erwähnt, ist es historisch als der Nachfolger des Revision Control Systems anzusehen.</w:t>
      </w:r>
      <w:bookmarkEnd w:id="69"/>
      <w:r>
        <w:rPr>
          <w:rStyle w:val="Funotenzeichen"/>
        </w:rPr>
        <w:footnoteReference w:id="22"/>
      </w:r>
    </w:p>
    <w:p w:rsidR="003C21F4" w:rsidRDefault="003C21F4" w:rsidP="007542BD">
      <w:pPr>
        <w:rPr>
          <w:szCs w:val="24"/>
        </w:rPr>
      </w:pPr>
      <w:bookmarkStart w:id="71" w:name="_CTVK0026ccb7b5d20e14d43856089bdd61a499d"/>
      <w:r w:rsidRPr="003C21F4">
        <w:rPr>
          <w:szCs w:val="24"/>
        </w:rPr>
        <w:t>Das Repository verhält sich hier wie ein Dateiserver mit einem Verzeichni</w:t>
      </w:r>
      <w:r w:rsidRPr="003C21F4">
        <w:rPr>
          <w:szCs w:val="24"/>
        </w:rPr>
        <w:t>s</w:t>
      </w:r>
      <w:r w:rsidRPr="003C21F4">
        <w:rPr>
          <w:szCs w:val="24"/>
        </w:rPr>
        <w:t xml:space="preserve">baum als Inhalt. Ein Verzeichnis für die allgemeine Bedienung und eines für jedes angelegte Projekt. Jede Datei wird in das entsprechend zugehörige Verzeichnis abgelegt. Zusätzlich enthalten die Verzeichnisse Informationen, welche die Unterschiede zu den Vorgängerversionen aufweisen sowie eine </w:t>
      </w:r>
      <w:r w:rsidRPr="003C21F4">
        <w:rPr>
          <w:szCs w:val="24"/>
        </w:rPr>
        <w:lastRenderedPageBreak/>
        <w:t>Zeitangabe wann die Datei geändert worden ist. Darüber hinaus ist es mö</w:t>
      </w:r>
      <w:r w:rsidRPr="003C21F4">
        <w:rPr>
          <w:szCs w:val="24"/>
        </w:rPr>
        <w:t>g</w:t>
      </w:r>
      <w:r w:rsidRPr="003C21F4">
        <w:rPr>
          <w:szCs w:val="24"/>
        </w:rPr>
        <w:t>lich für jede Version Kommentare zu hinterlassen.</w:t>
      </w:r>
      <w:bookmarkEnd w:id="71"/>
      <w:r>
        <w:rPr>
          <w:rStyle w:val="Funotenzeichen"/>
        </w:rPr>
        <w:footnoteReference w:id="23"/>
      </w:r>
    </w:p>
    <w:p w:rsidR="003C21F4" w:rsidRDefault="003C21F4" w:rsidP="007542BD">
      <w:pPr>
        <w:rPr>
          <w:szCs w:val="24"/>
        </w:rPr>
      </w:pPr>
      <w:bookmarkStart w:id="73" w:name="_CTVK001934f15183109483c8b2f2a93cb944a82"/>
      <w:r w:rsidRPr="003C21F4">
        <w:rPr>
          <w:szCs w:val="24"/>
        </w:rPr>
        <w:t>Von der Nutzung dieser Software ist heutzutage allerdings abzuraten, da es inzwischen sehr veraltet ist und neuere Systeme existieren. Diese weisen in vielen Bereichen Verbesserungen auf, sowohl in Anwenderfreundlichkeit als auch in grundlegenden Funktionalitäten.</w:t>
      </w:r>
      <w:bookmarkEnd w:id="73"/>
      <w:r>
        <w:rPr>
          <w:rStyle w:val="Funotenzeichen"/>
        </w:rPr>
        <w:footnoteReference w:id="24"/>
      </w:r>
    </w:p>
    <w:p w:rsidR="00677DE0" w:rsidRDefault="00677DE0" w:rsidP="00677DE0">
      <w:pPr>
        <w:pStyle w:val="berschrift3"/>
      </w:pPr>
      <w:bookmarkStart w:id="75" w:name="_Toc484644561"/>
      <w:bookmarkEnd w:id="67"/>
      <w:r>
        <w:t>SVN</w:t>
      </w:r>
      <w:bookmarkEnd w:id="75"/>
    </w:p>
    <w:p w:rsidR="00995A9F" w:rsidRDefault="00995A9F" w:rsidP="00995A9F"/>
    <w:p w:rsidR="009E1505" w:rsidRDefault="00517A54" w:rsidP="00995A9F">
      <w:pPr>
        <w:rPr>
          <w:szCs w:val="24"/>
        </w:rPr>
      </w:pPr>
      <w:r w:rsidRPr="00517A54">
        <w:rPr>
          <w:szCs w:val="24"/>
        </w:rPr>
        <w:t>Apache Subversion gilt als der Quasi-Nachfolger von CVS.</w:t>
      </w:r>
      <w:r>
        <w:rPr>
          <w:rStyle w:val="Funotenzeichen"/>
        </w:rPr>
        <w:footnoteReference w:id="25"/>
      </w:r>
      <w:r w:rsidRPr="00517A54">
        <w:t xml:space="preserve"> </w:t>
      </w:r>
      <w:r w:rsidR="009E1505" w:rsidRPr="00517A54">
        <w:t>D</w:t>
      </w:r>
      <w:r w:rsidR="009E1505" w:rsidRPr="009E1505">
        <w:rPr>
          <w:szCs w:val="24"/>
        </w:rPr>
        <w:t>a Subversion ein zentrales Versionsverwaltungssystem ist, wird das Repository auf einem zentralen Server gespeichert. Der wesentliche Unterschied zu verteilten Ve</w:t>
      </w:r>
      <w:r w:rsidR="009E1505" w:rsidRPr="009E1505">
        <w:rPr>
          <w:szCs w:val="24"/>
        </w:rPr>
        <w:t>r</w:t>
      </w:r>
      <w:r w:rsidR="009E1505" w:rsidRPr="009E1505">
        <w:rPr>
          <w:szCs w:val="24"/>
        </w:rPr>
        <w:t xml:space="preserve">sionskontrollsystemen wie z.B. zu </w:t>
      </w:r>
      <w:proofErr w:type="spellStart"/>
      <w:r w:rsidR="009E1505" w:rsidRPr="009E1505">
        <w:rPr>
          <w:szCs w:val="24"/>
        </w:rPr>
        <w:t>Git</w:t>
      </w:r>
      <w:proofErr w:type="spellEnd"/>
      <w:r w:rsidR="009E1505" w:rsidRPr="009E1505">
        <w:rPr>
          <w:szCs w:val="24"/>
        </w:rPr>
        <w:t xml:space="preserve"> liegt darin, dass die gesamte Historie auf dem Server gespeichert und auch nur dort benötigt wird. Es ist nicht no</w:t>
      </w:r>
      <w:r w:rsidR="009E1505" w:rsidRPr="009E1505">
        <w:rPr>
          <w:szCs w:val="24"/>
        </w:rPr>
        <w:t>t</w:t>
      </w:r>
      <w:r w:rsidR="009E1505" w:rsidRPr="009E1505">
        <w:rPr>
          <w:szCs w:val="24"/>
        </w:rPr>
        <w:t xml:space="preserve">wendig das Repository zu klonen oder zu kopieren um damit arbeiten zu können. Das Arbeitsverzeichnis kann mit einem </w:t>
      </w:r>
      <w:proofErr w:type="spellStart"/>
      <w:r w:rsidR="009E1505" w:rsidRPr="009E1505">
        <w:rPr>
          <w:szCs w:val="24"/>
        </w:rPr>
        <w:t>Checkout</w:t>
      </w:r>
      <w:proofErr w:type="spellEnd"/>
      <w:r w:rsidR="009E1505" w:rsidRPr="009E1505">
        <w:rPr>
          <w:szCs w:val="24"/>
        </w:rPr>
        <w:t xml:space="preserve"> direkt vom Server erstellt werden.</w:t>
      </w:r>
      <w:r w:rsidR="009E1505">
        <w:rPr>
          <w:rStyle w:val="Funotenzeichen"/>
        </w:rPr>
        <w:footnoteReference w:id="26"/>
      </w:r>
    </w:p>
    <w:p w:rsidR="002A2D79" w:rsidRDefault="002A2D79" w:rsidP="00995A9F">
      <w:pPr>
        <w:rPr>
          <w:szCs w:val="24"/>
        </w:rPr>
      </w:pPr>
      <w:bookmarkStart w:id="78" w:name="_CTVK001f09fe005d1d34d7aa393836aa76f77a3"/>
      <w:r w:rsidRPr="002A2D79">
        <w:rPr>
          <w:szCs w:val="24"/>
        </w:rPr>
        <w:t>Der Vorteil hierbei ist, da</w:t>
      </w:r>
      <w:r w:rsidR="001954A5">
        <w:rPr>
          <w:szCs w:val="24"/>
        </w:rPr>
        <w:t>s</w:t>
      </w:r>
      <w:r w:rsidRPr="002A2D79">
        <w:rPr>
          <w:szCs w:val="24"/>
        </w:rPr>
        <w:t xml:space="preserve">s bei großen </w:t>
      </w:r>
      <w:proofErr w:type="spellStart"/>
      <w:r w:rsidRPr="002A2D79">
        <w:rPr>
          <w:szCs w:val="24"/>
        </w:rPr>
        <w:t>Repositories</w:t>
      </w:r>
      <w:proofErr w:type="spellEnd"/>
      <w:r w:rsidRPr="002A2D79">
        <w:rPr>
          <w:szCs w:val="24"/>
        </w:rPr>
        <w:t xml:space="preserve"> ein </w:t>
      </w:r>
      <w:proofErr w:type="spellStart"/>
      <w:r w:rsidRPr="002A2D79">
        <w:rPr>
          <w:szCs w:val="24"/>
        </w:rPr>
        <w:t>Checkout</w:t>
      </w:r>
      <w:proofErr w:type="spellEnd"/>
      <w:r w:rsidRPr="002A2D79">
        <w:rPr>
          <w:szCs w:val="24"/>
        </w:rPr>
        <w:t xml:space="preserve"> schneller ausgeführt werden kann, da immer nur ein einziger Zustand des Projektes von dem Client übernommen werden muss. Auch wird dadurch weniger Speicherplatz auf dem Client beansprucht und sobald das Projekt auf dem Server abgelegt wird, steht es allen </w:t>
      </w:r>
      <w:proofErr w:type="spellStart"/>
      <w:r w:rsidRPr="002A2D79">
        <w:rPr>
          <w:szCs w:val="24"/>
        </w:rPr>
        <w:t>Clienten</w:t>
      </w:r>
      <w:proofErr w:type="spellEnd"/>
      <w:r w:rsidRPr="002A2D79">
        <w:rPr>
          <w:szCs w:val="24"/>
        </w:rPr>
        <w:t xml:space="preserve"> mit Serververbindung zur Verf</w:t>
      </w:r>
      <w:r w:rsidRPr="002A2D79">
        <w:rPr>
          <w:szCs w:val="24"/>
        </w:rPr>
        <w:t>ü</w:t>
      </w:r>
      <w:r w:rsidRPr="002A2D79">
        <w:rPr>
          <w:szCs w:val="24"/>
        </w:rPr>
        <w:t>gung.</w:t>
      </w:r>
      <w:bookmarkEnd w:id="78"/>
      <w:r>
        <w:rPr>
          <w:rStyle w:val="Funotenzeichen"/>
        </w:rPr>
        <w:footnoteReference w:id="27"/>
      </w:r>
    </w:p>
    <w:p w:rsidR="001954A5" w:rsidRDefault="001954A5" w:rsidP="00995A9F">
      <w:bookmarkStart w:id="80" w:name="_CTVK001803df3acbbf4451287e3541484590896"/>
      <w:r w:rsidRPr="001954A5">
        <w:rPr>
          <w:szCs w:val="24"/>
        </w:rPr>
        <w:t>Nachteile dieser zentralen Architektur können jedoch sein das ein Commit fehlschlagen kann, wenn das Netzwerk nicht verfügbar oder der Server of</w:t>
      </w:r>
      <w:r w:rsidRPr="001954A5">
        <w:rPr>
          <w:szCs w:val="24"/>
        </w:rPr>
        <w:t>f</w:t>
      </w:r>
      <w:r w:rsidRPr="001954A5">
        <w:rPr>
          <w:szCs w:val="24"/>
        </w:rPr>
        <w:lastRenderedPageBreak/>
        <w:t xml:space="preserve">line ist. Änderungen, welche </w:t>
      </w:r>
      <w:proofErr w:type="spellStart"/>
      <w:r w:rsidRPr="001954A5">
        <w:rPr>
          <w:szCs w:val="24"/>
        </w:rPr>
        <w:t>evtl</w:t>
      </w:r>
      <w:proofErr w:type="spellEnd"/>
      <w:r w:rsidRPr="001954A5">
        <w:rPr>
          <w:szCs w:val="24"/>
        </w:rPr>
        <w:t xml:space="preserve"> erst getestet werden sollten, können nicht gemacht werden, bis das Repository wieder erreichbar ist.</w:t>
      </w:r>
      <w:bookmarkEnd w:id="80"/>
      <w:r>
        <w:rPr>
          <w:rStyle w:val="Funotenzeichen"/>
        </w:rPr>
        <w:footnoteReference w:id="28"/>
      </w:r>
    </w:p>
    <w:p w:rsidR="00D50687" w:rsidRDefault="00493B10" w:rsidP="00995A9F">
      <w:pPr>
        <w:rPr>
          <w:szCs w:val="24"/>
        </w:rPr>
      </w:pPr>
      <w:bookmarkStart w:id="82" w:name="_CTVK0017448da1863bb462cb00f26da68615901"/>
      <w:bookmarkStart w:id="83" w:name="_CTVK001233f62b623c648ac8623432c0f4c5ab9"/>
      <w:r w:rsidRPr="00493B10">
        <w:rPr>
          <w:szCs w:val="24"/>
        </w:rPr>
        <w:t xml:space="preserve">Ein wichtiger Unterschied zwischen SVN und CVS ist der, dass bei SVN auch ganze Verzeichnisse </w:t>
      </w:r>
      <w:proofErr w:type="spellStart"/>
      <w:r w:rsidRPr="00493B10">
        <w:rPr>
          <w:szCs w:val="24"/>
        </w:rPr>
        <w:t>versioniert</w:t>
      </w:r>
      <w:proofErr w:type="spellEnd"/>
      <w:r w:rsidRPr="00493B10">
        <w:rPr>
          <w:szCs w:val="24"/>
        </w:rPr>
        <w:t xml:space="preserve"> werden können.</w:t>
      </w:r>
      <w:bookmarkEnd w:id="82"/>
      <w:r>
        <w:rPr>
          <w:rStyle w:val="Funotenzeichen"/>
        </w:rPr>
        <w:footnoteReference w:id="29"/>
      </w:r>
      <w:r w:rsidRPr="00493B10">
        <w:t xml:space="preserve"> </w:t>
      </w:r>
      <w:r w:rsidR="000A3CD5" w:rsidRPr="00493B10">
        <w:t>D</w:t>
      </w:r>
      <w:r w:rsidR="000A3CD5" w:rsidRPr="000A3CD5">
        <w:rPr>
          <w:szCs w:val="24"/>
        </w:rPr>
        <w:t>urch Subversion werden Änderungen an Dateien und Verzeichnissen durch Revisionen ve</w:t>
      </w:r>
      <w:r w:rsidR="000A3CD5" w:rsidRPr="000A3CD5">
        <w:rPr>
          <w:szCs w:val="24"/>
        </w:rPr>
        <w:t>r</w:t>
      </w:r>
      <w:r w:rsidR="000A3CD5" w:rsidRPr="000A3CD5">
        <w:rPr>
          <w:szCs w:val="24"/>
        </w:rPr>
        <w:t>waltet.</w:t>
      </w:r>
      <w:r w:rsidR="005E0655">
        <w:rPr>
          <w:szCs w:val="24"/>
        </w:rPr>
        <w:t xml:space="preserve"> </w:t>
      </w:r>
      <w:bookmarkStart w:id="85" w:name="_CTVK001eaf83f2de89b41138ddf7b57e4faec04"/>
      <w:r w:rsidR="005E0655" w:rsidRPr="005E0655">
        <w:rPr>
          <w:szCs w:val="24"/>
        </w:rPr>
        <w:t>Dabei werden immer nur die Unterschiede zwischen den Dateien übertragen.</w:t>
      </w:r>
      <w:bookmarkEnd w:id="85"/>
      <w:r w:rsidR="005E0655">
        <w:rPr>
          <w:rStyle w:val="Funotenzeichen"/>
        </w:rPr>
        <w:footnoteReference w:id="30"/>
      </w:r>
      <w:r w:rsidR="000A3CD5" w:rsidRPr="000A3CD5">
        <w:rPr>
          <w:szCs w:val="24"/>
        </w:rPr>
        <w:t xml:space="preserve"> Auch wenn nur einzelne Dateien geändert wurden, beziehen sich die Revisionen immer auf das gesamte Repository. Die Nummerierung der einzelnen Revisionen erfolgt aufsteigend und beginnt bei 0</w:t>
      </w:r>
      <w:bookmarkStart w:id="87" w:name="_CTVK0013fb36364944c4754bd68c687ce8b9410"/>
      <w:r w:rsidR="00B74346">
        <w:rPr>
          <w:szCs w:val="24"/>
        </w:rPr>
        <w:t xml:space="preserve">. </w:t>
      </w:r>
      <w:bookmarkStart w:id="88" w:name="_CTVK001cec482656d264a6790e7b6d8e5215c95"/>
      <w:r w:rsidR="00B74346">
        <w:rPr>
          <w:szCs w:val="24"/>
        </w:rPr>
        <w:t>Jedes M</w:t>
      </w:r>
      <w:r w:rsidR="00B74346" w:rsidRPr="00B74346">
        <w:rPr>
          <w:szCs w:val="24"/>
        </w:rPr>
        <w:t>al, wenn eine Änderung an das Repository übermittelt wird, zählt die Anzahl der Revision des gesamten Repository um eins hoch. Dies vereinfacht die Wi</w:t>
      </w:r>
      <w:r w:rsidR="00B74346" w:rsidRPr="00B74346">
        <w:rPr>
          <w:szCs w:val="24"/>
        </w:rPr>
        <w:t>e</w:t>
      </w:r>
      <w:r w:rsidR="00B74346" w:rsidRPr="00B74346">
        <w:rPr>
          <w:szCs w:val="24"/>
        </w:rPr>
        <w:t xml:space="preserve">derherstellung von älteren Ständen, da nun </w:t>
      </w:r>
      <w:r w:rsidR="00AC244E">
        <w:rPr>
          <w:szCs w:val="24"/>
        </w:rPr>
        <w:t xml:space="preserve">zu </w:t>
      </w:r>
      <w:r w:rsidR="00B74346" w:rsidRPr="00B74346">
        <w:rPr>
          <w:szCs w:val="24"/>
        </w:rPr>
        <w:t>jedem Zeitpunkt eine genaue Revision zugeordnet werden kann.</w:t>
      </w:r>
      <w:bookmarkEnd w:id="88"/>
      <w:r w:rsidR="00B74346">
        <w:rPr>
          <w:rStyle w:val="Funotenzeichen"/>
        </w:rPr>
        <w:footnoteReference w:id="31"/>
      </w:r>
      <w:r w:rsidR="00B74346" w:rsidRPr="00B74346">
        <w:t xml:space="preserve"> </w:t>
      </w:r>
      <w:r w:rsidR="005E0655" w:rsidRPr="005E0655">
        <w:rPr>
          <w:szCs w:val="24"/>
        </w:rPr>
        <w:t>SVN erlaubt das Verschieben und U</w:t>
      </w:r>
      <w:r w:rsidR="005E0655" w:rsidRPr="005E0655">
        <w:rPr>
          <w:szCs w:val="24"/>
        </w:rPr>
        <w:t>m</w:t>
      </w:r>
      <w:r w:rsidR="005E0655" w:rsidRPr="005E0655">
        <w:rPr>
          <w:szCs w:val="24"/>
        </w:rPr>
        <w:t>benennen von Dateien.</w:t>
      </w:r>
      <w:bookmarkEnd w:id="87"/>
      <w:r w:rsidR="005E0655">
        <w:rPr>
          <w:rStyle w:val="Funotenzeichen"/>
        </w:rPr>
        <w:footnoteReference w:id="32"/>
      </w:r>
      <w:r w:rsidR="005E0655">
        <w:rPr>
          <w:szCs w:val="24"/>
        </w:rPr>
        <w:t xml:space="preserve"> </w:t>
      </w:r>
      <w:r w:rsidR="000A3CD5" w:rsidRPr="000A3CD5">
        <w:rPr>
          <w:szCs w:val="24"/>
        </w:rPr>
        <w:t>Auch können gelöschte Dateien mühelos wiede</w:t>
      </w:r>
      <w:r w:rsidR="000A3CD5" w:rsidRPr="000A3CD5">
        <w:rPr>
          <w:szCs w:val="24"/>
        </w:rPr>
        <w:t>r</w:t>
      </w:r>
      <w:r w:rsidR="000A3CD5" w:rsidRPr="000A3CD5">
        <w:rPr>
          <w:szCs w:val="24"/>
        </w:rPr>
        <w:t>hergestellt werden, da die Versionsgeschichte erhalten bleibt.</w:t>
      </w:r>
      <w:r w:rsidR="000A3CD5">
        <w:rPr>
          <w:szCs w:val="24"/>
        </w:rPr>
        <w:br/>
      </w:r>
      <w:r w:rsidR="000A3CD5" w:rsidRPr="000A3CD5">
        <w:rPr>
          <w:szCs w:val="24"/>
        </w:rPr>
        <w:t>Darüber hinaus sind Logdate</w:t>
      </w:r>
      <w:r w:rsidR="00031485">
        <w:rPr>
          <w:szCs w:val="24"/>
        </w:rPr>
        <w:t>ie</w:t>
      </w:r>
      <w:r w:rsidR="000A3CD5" w:rsidRPr="000A3CD5">
        <w:rPr>
          <w:szCs w:val="24"/>
        </w:rPr>
        <w:t>n verschiedener Benutzer sowohl für einzelne Dateien oder Verzeichnisse, als auch für Revisionen abrufbar.</w:t>
      </w:r>
      <w:r w:rsidR="000A3CD5" w:rsidRPr="000A3CD5">
        <w:rPr>
          <w:szCs w:val="24"/>
        </w:rPr>
        <w:br/>
        <w:t>Weitere Merkmale von Subversion sind die Fähigkeit gleichzeitig entwickeln zu können und das Erkennen und Behandeln von Konflikten.</w:t>
      </w:r>
      <w:bookmarkEnd w:id="83"/>
      <w:r w:rsidR="000A3CD5">
        <w:rPr>
          <w:rStyle w:val="Funotenzeichen"/>
        </w:rPr>
        <w:footnoteReference w:id="33"/>
      </w:r>
    </w:p>
    <w:p w:rsidR="005E0655" w:rsidRDefault="002F7254" w:rsidP="00995A9F">
      <w:pPr>
        <w:rPr>
          <w:szCs w:val="24"/>
        </w:rPr>
      </w:pPr>
      <w:bookmarkStart w:id="92" w:name="_CTVK001dd95679037ed4569973953194b1033b9"/>
      <w:r w:rsidRPr="002F7254">
        <w:rPr>
          <w:szCs w:val="24"/>
        </w:rPr>
        <w:t>Wie schon bei CVS ist Subversion beim Open-Source-Segment angesiedelt und wird hauptsächlich über eine Kommandozeile bedient. Allerdings wurden auch hier zahlreiche verschiedene grafische Oberflächen für die Bedienung von SVN entwickelt. Die Bedienung zum Vorgänger ist sehr ähnlich. Die er</w:t>
      </w:r>
      <w:r w:rsidRPr="002F7254">
        <w:rPr>
          <w:szCs w:val="24"/>
        </w:rPr>
        <w:t>s</w:t>
      </w:r>
      <w:r w:rsidRPr="002F7254">
        <w:rPr>
          <w:szCs w:val="24"/>
        </w:rPr>
        <w:t xml:space="preserve">te lauffähige Version </w:t>
      </w:r>
      <w:r w:rsidR="00AC244E">
        <w:rPr>
          <w:szCs w:val="24"/>
        </w:rPr>
        <w:t xml:space="preserve">von SVN </w:t>
      </w:r>
      <w:r w:rsidRPr="002F7254">
        <w:rPr>
          <w:szCs w:val="24"/>
        </w:rPr>
        <w:t>wurde Anfang 2004 veröffentlicht.</w:t>
      </w:r>
      <w:bookmarkEnd w:id="92"/>
      <w:r>
        <w:rPr>
          <w:rStyle w:val="Funotenzeichen"/>
        </w:rPr>
        <w:footnoteReference w:id="34"/>
      </w:r>
    </w:p>
    <w:p w:rsidR="00FC7BF9" w:rsidRDefault="00FC7BF9" w:rsidP="00995A9F">
      <w:pPr>
        <w:rPr>
          <w:szCs w:val="24"/>
        </w:rPr>
      </w:pPr>
      <w:r w:rsidRPr="00FC7BF9">
        <w:rPr>
          <w:szCs w:val="24"/>
        </w:rPr>
        <w:t>Bei Subversion unterscheidet man zwischen drei verschiedenen Entwic</w:t>
      </w:r>
      <w:r w:rsidRPr="00FC7BF9">
        <w:rPr>
          <w:szCs w:val="24"/>
        </w:rPr>
        <w:t>k</w:t>
      </w:r>
      <w:r w:rsidRPr="00FC7BF9">
        <w:rPr>
          <w:szCs w:val="24"/>
        </w:rPr>
        <w:t xml:space="preserve">lungszweigen. Der erste ist der Hauptentwicklungszweig, welcher auch Trunk </w:t>
      </w:r>
      <w:r w:rsidRPr="00FC7BF9">
        <w:rPr>
          <w:szCs w:val="24"/>
        </w:rPr>
        <w:lastRenderedPageBreak/>
        <w:t xml:space="preserve">genannt wird. Aus diesem Trunk resultieren die Nebenzweige und sind auch bekannt als </w:t>
      </w:r>
      <w:proofErr w:type="spellStart"/>
      <w:r w:rsidRPr="00FC7BF9">
        <w:rPr>
          <w:szCs w:val="24"/>
        </w:rPr>
        <w:t>Branches</w:t>
      </w:r>
      <w:proofErr w:type="spellEnd"/>
      <w:r w:rsidRPr="00FC7BF9">
        <w:rPr>
          <w:szCs w:val="24"/>
        </w:rPr>
        <w:t>. Als letztes gibt es die Tags. Diese werden auch als Momentaufnahmen bezeichnet. Sie werden nicht mehr verändert und erwe</w:t>
      </w:r>
      <w:r w:rsidRPr="00FC7BF9">
        <w:rPr>
          <w:szCs w:val="24"/>
        </w:rPr>
        <w:t>i</w:t>
      </w:r>
      <w:r w:rsidRPr="00FC7BF9">
        <w:rPr>
          <w:szCs w:val="24"/>
        </w:rPr>
        <w:t>sen sich dann als nützlich, wenn man auf spezielle Versionen zugreifen möchte, ohne die Revisionsnummer zu kennen.</w:t>
      </w:r>
      <w:r>
        <w:rPr>
          <w:rStyle w:val="Funotenzeichen"/>
        </w:rPr>
        <w:footnoteReference w:id="35"/>
      </w:r>
    </w:p>
    <w:p w:rsidR="00C51E17" w:rsidRDefault="00C51E17" w:rsidP="00995A9F">
      <w:pPr>
        <w:rPr>
          <w:szCs w:val="24"/>
        </w:rPr>
      </w:pPr>
      <w:r w:rsidRPr="00C51E17">
        <w:rPr>
          <w:szCs w:val="24"/>
        </w:rPr>
        <w:t>Eine weitere Besonderheit bei Subversion ist das es abgesehen vom Trunk, zwischen diesen Zweigen technisch gesehen keinen Unterschied gibt. Jeder einzelne dieser Zweige beginnt seine Versionsgeschichte beim Haupten</w:t>
      </w:r>
      <w:r w:rsidRPr="00C51E17">
        <w:rPr>
          <w:szCs w:val="24"/>
        </w:rPr>
        <w:t>t</w:t>
      </w:r>
      <w:r w:rsidRPr="00C51E17">
        <w:rPr>
          <w:szCs w:val="24"/>
        </w:rPr>
        <w:t>wicklungszweig oder bei einem anderen bereits existierenden Nebenzweig. Die Einordnung welcher Zweig was darstellt erfolgt letztendlich über die B</w:t>
      </w:r>
      <w:r w:rsidRPr="00C51E17">
        <w:rPr>
          <w:szCs w:val="24"/>
        </w:rPr>
        <w:t>e</w:t>
      </w:r>
      <w:r w:rsidRPr="00C51E17">
        <w:rPr>
          <w:szCs w:val="24"/>
        </w:rPr>
        <w:t xml:space="preserve">nennung der Verzeichnisse im Repository und </w:t>
      </w:r>
      <w:r w:rsidR="00AC244E">
        <w:rPr>
          <w:szCs w:val="24"/>
        </w:rPr>
        <w:t>wird</w:t>
      </w:r>
      <w:r w:rsidRPr="00C51E17">
        <w:rPr>
          <w:szCs w:val="24"/>
        </w:rPr>
        <w:t xml:space="preserve"> dementsprechend ve</w:t>
      </w:r>
      <w:r w:rsidRPr="00C51E17">
        <w:rPr>
          <w:szCs w:val="24"/>
        </w:rPr>
        <w:t>r</w:t>
      </w:r>
      <w:r w:rsidRPr="00C51E17">
        <w:rPr>
          <w:szCs w:val="24"/>
        </w:rPr>
        <w:t>wendet.</w:t>
      </w:r>
      <w:r>
        <w:rPr>
          <w:rStyle w:val="Funotenzeichen"/>
        </w:rPr>
        <w:footnoteReference w:id="36"/>
      </w:r>
    </w:p>
    <w:p w:rsidR="008A1D47" w:rsidRDefault="008A1D47" w:rsidP="00995A9F">
      <w:pPr>
        <w:rPr>
          <w:szCs w:val="24"/>
        </w:rPr>
      </w:pPr>
      <w:bookmarkStart w:id="96" w:name="_CTVK0014459ee2502794575a3f86afc9b656c92"/>
      <w:r w:rsidRPr="008A1D47">
        <w:rPr>
          <w:szCs w:val="24"/>
        </w:rPr>
        <w:t xml:space="preserve">Bei der Arbeit mit Subversion wird zunächst einmal eine Arbeitskopie von der Datei mit der man arbeiten möchte erstellt. Diese Arbeitskopie wiederum wird aus dem Repository </w:t>
      </w:r>
      <w:r w:rsidR="00A51D71">
        <w:rPr>
          <w:szCs w:val="24"/>
        </w:rPr>
        <w:t>erzeugt</w:t>
      </w:r>
      <w:r w:rsidRPr="008A1D47">
        <w:rPr>
          <w:szCs w:val="24"/>
        </w:rPr>
        <w:t>. Mit dieser kann man wie gewohnt arbeiten o</w:t>
      </w:r>
      <w:r w:rsidRPr="008A1D47">
        <w:rPr>
          <w:szCs w:val="24"/>
        </w:rPr>
        <w:t>h</w:t>
      </w:r>
      <w:r w:rsidRPr="008A1D47">
        <w:rPr>
          <w:szCs w:val="24"/>
        </w:rPr>
        <w:t xml:space="preserve">ne dafür Subversion verwenden zu müssen. Lediglich das Hinzufügen </w:t>
      </w:r>
      <w:r w:rsidR="00AC244E">
        <w:rPr>
          <w:szCs w:val="24"/>
        </w:rPr>
        <w:t>o</w:t>
      </w:r>
      <w:r w:rsidRPr="008A1D47">
        <w:rPr>
          <w:szCs w:val="24"/>
        </w:rPr>
        <w:t>der das Entfernen von Dateien erfolgen über S</w:t>
      </w:r>
      <w:r w:rsidR="00AC244E">
        <w:rPr>
          <w:szCs w:val="24"/>
        </w:rPr>
        <w:t xml:space="preserve">ubversion, da dieses auch ganze </w:t>
      </w:r>
      <w:proofErr w:type="gramStart"/>
      <w:r w:rsidRPr="008A1D47">
        <w:rPr>
          <w:szCs w:val="24"/>
        </w:rPr>
        <w:t>Ver</w:t>
      </w:r>
      <w:r w:rsidR="00081889">
        <w:rPr>
          <w:szCs w:val="24"/>
        </w:rPr>
        <w:t>zeichniss</w:t>
      </w:r>
      <w:r w:rsidRPr="008A1D47">
        <w:rPr>
          <w:szCs w:val="24"/>
        </w:rPr>
        <w:t>e</w:t>
      </w:r>
      <w:proofErr w:type="gramEnd"/>
      <w:r w:rsidRPr="008A1D47">
        <w:rPr>
          <w:szCs w:val="24"/>
        </w:rPr>
        <w:t xml:space="preserve"> </w:t>
      </w:r>
      <w:proofErr w:type="spellStart"/>
      <w:r w:rsidRPr="008A1D47">
        <w:rPr>
          <w:szCs w:val="24"/>
        </w:rPr>
        <w:t>versioniert</w:t>
      </w:r>
      <w:proofErr w:type="spellEnd"/>
      <w:r w:rsidRPr="008A1D47">
        <w:rPr>
          <w:szCs w:val="24"/>
        </w:rPr>
        <w:t>. Für den Fall das man Änderungen verwerfen möchte, wird im Hintergrund ein</w:t>
      </w:r>
      <w:r w:rsidR="00AC244E">
        <w:rPr>
          <w:szCs w:val="24"/>
        </w:rPr>
        <w:t>e</w:t>
      </w:r>
      <w:r w:rsidRPr="008A1D47">
        <w:rPr>
          <w:szCs w:val="24"/>
        </w:rPr>
        <w:t xml:space="preserve"> ursprüngliche Version der aktuellen A</w:t>
      </w:r>
      <w:r w:rsidRPr="008A1D47">
        <w:rPr>
          <w:szCs w:val="24"/>
        </w:rPr>
        <w:t>r</w:t>
      </w:r>
      <w:r w:rsidRPr="008A1D47">
        <w:rPr>
          <w:szCs w:val="24"/>
        </w:rPr>
        <w:t>beitskopie gespeichert. Abgeschlossene Änderungen müssen mit dem Repository zusammen aktualisiert werden, um Veränderungen im Repository mitzubekommen, welche in der Zwischenzeit evtl. getätigt wurden. Die g</w:t>
      </w:r>
      <w:r w:rsidRPr="008A1D47">
        <w:rPr>
          <w:szCs w:val="24"/>
        </w:rPr>
        <w:t>e</w:t>
      </w:r>
      <w:r w:rsidRPr="008A1D47">
        <w:rPr>
          <w:szCs w:val="24"/>
        </w:rPr>
        <w:t>machten Veränderungen werden durch Subversion automatisch in die ve</w:t>
      </w:r>
      <w:r w:rsidRPr="008A1D47">
        <w:rPr>
          <w:szCs w:val="24"/>
        </w:rPr>
        <w:t>r</w:t>
      </w:r>
      <w:r w:rsidRPr="008A1D47">
        <w:rPr>
          <w:szCs w:val="24"/>
        </w:rPr>
        <w:t>änderte Arbeitskopie übernommen. Eine Ausnahme besteht hier allerdings bei Konflikten. Wenn sich Änderungen überschneiden, müssen diese man</w:t>
      </w:r>
      <w:r w:rsidRPr="008A1D47">
        <w:rPr>
          <w:szCs w:val="24"/>
        </w:rPr>
        <w:t>u</w:t>
      </w:r>
      <w:r w:rsidRPr="008A1D47">
        <w:rPr>
          <w:szCs w:val="24"/>
        </w:rPr>
        <w:t>ell gelöst und SVN mitgeteilt werden. Als letzter Schritt ist ein Commit no</w:t>
      </w:r>
      <w:r w:rsidRPr="008A1D47">
        <w:rPr>
          <w:szCs w:val="24"/>
        </w:rPr>
        <w:t>t</w:t>
      </w:r>
      <w:r w:rsidRPr="008A1D47">
        <w:rPr>
          <w:szCs w:val="24"/>
        </w:rPr>
        <w:t>wendig. Diesem wird eine kurze Erklärung beigefügt, was sich nun alles in der Revision geä</w:t>
      </w:r>
      <w:r w:rsidR="0026372E">
        <w:rPr>
          <w:szCs w:val="24"/>
        </w:rPr>
        <w:t>ndert hat. Diese ist später im L</w:t>
      </w:r>
      <w:r w:rsidRPr="008A1D47">
        <w:rPr>
          <w:szCs w:val="24"/>
        </w:rPr>
        <w:t>og-Protokoll wiederzufinden. Wi</w:t>
      </w:r>
      <w:r>
        <w:rPr>
          <w:szCs w:val="24"/>
        </w:rPr>
        <w:t>e schon weiter oben erklärt, ak</w:t>
      </w:r>
      <w:r w:rsidRPr="008A1D47">
        <w:rPr>
          <w:szCs w:val="24"/>
        </w:rPr>
        <w:t>t</w:t>
      </w:r>
      <w:r>
        <w:rPr>
          <w:szCs w:val="24"/>
        </w:rPr>
        <w:t>u</w:t>
      </w:r>
      <w:r w:rsidRPr="008A1D47">
        <w:rPr>
          <w:szCs w:val="24"/>
        </w:rPr>
        <w:t xml:space="preserve">alisiert Subversion das Repository und </w:t>
      </w:r>
      <w:r w:rsidRPr="008A1D47">
        <w:rPr>
          <w:szCs w:val="24"/>
        </w:rPr>
        <w:lastRenderedPageBreak/>
        <w:t>erhöht die Revision um eins.</w:t>
      </w:r>
      <w:bookmarkEnd w:id="96"/>
      <w:r>
        <w:rPr>
          <w:rStyle w:val="Funotenzeichen"/>
        </w:rPr>
        <w:footnoteReference w:id="37"/>
      </w:r>
      <w:r w:rsidR="00C43C7E">
        <w:rPr>
          <w:szCs w:val="24"/>
        </w:rPr>
        <w:t xml:space="preserve"> </w:t>
      </w:r>
      <w:bookmarkStart w:id="98" w:name="_CTVK0013e96fce530154836abd538bd19b78c96"/>
      <w:r w:rsidR="00C43C7E" w:rsidRPr="00C43C7E">
        <w:rPr>
          <w:color w:val="000000"/>
          <w:szCs w:val="24"/>
        </w:rPr>
        <w:t>Das Repository ist durch das lokale Dateisy</w:t>
      </w:r>
      <w:r w:rsidR="00C43C7E" w:rsidRPr="00C43C7E">
        <w:rPr>
          <w:color w:val="000000"/>
          <w:szCs w:val="24"/>
        </w:rPr>
        <w:t>s</w:t>
      </w:r>
      <w:r w:rsidR="00C43C7E" w:rsidRPr="00C43C7E">
        <w:rPr>
          <w:color w:val="000000"/>
          <w:szCs w:val="24"/>
        </w:rPr>
        <w:t>tem ü</w:t>
      </w:r>
      <w:r w:rsidR="00C43C7E">
        <w:rPr>
          <w:color w:val="000000"/>
          <w:szCs w:val="24"/>
        </w:rPr>
        <w:t>ber ein Int</w:t>
      </w:r>
      <w:r w:rsidR="00C43C7E" w:rsidRPr="00C43C7E">
        <w:rPr>
          <w:color w:val="000000"/>
          <w:szCs w:val="24"/>
        </w:rPr>
        <w:t>erface zu erreichen. Die Protokollierung der Änderungen e</w:t>
      </w:r>
      <w:r w:rsidR="00C43C7E" w:rsidRPr="00C43C7E">
        <w:rPr>
          <w:color w:val="000000"/>
          <w:szCs w:val="24"/>
        </w:rPr>
        <w:t>r</w:t>
      </w:r>
      <w:r w:rsidR="00C43C7E" w:rsidRPr="00C43C7E">
        <w:rPr>
          <w:color w:val="000000"/>
          <w:szCs w:val="24"/>
        </w:rPr>
        <w:t>folgt entweder über eine Datenbank oder direkt über das Dateisystem.</w:t>
      </w:r>
      <w:bookmarkEnd w:id="98"/>
      <w:r w:rsidR="00C43C7E">
        <w:rPr>
          <w:rStyle w:val="Funotenzeichen"/>
        </w:rPr>
        <w:footnoteReference w:id="38"/>
      </w:r>
    </w:p>
    <w:p w:rsidR="00CC03DD" w:rsidRDefault="00CC03DD" w:rsidP="00CC03DD">
      <w:pPr>
        <w:pStyle w:val="berschrift2"/>
      </w:pPr>
      <w:bookmarkStart w:id="100" w:name="_Toc484644562"/>
      <w:r>
        <w:t>Funktionsweise</w:t>
      </w:r>
      <w:bookmarkEnd w:id="100"/>
    </w:p>
    <w:p w:rsidR="00637975" w:rsidRDefault="00637975" w:rsidP="00637975"/>
    <w:p w:rsidR="00637975" w:rsidRDefault="00637975" w:rsidP="00637975">
      <w:r>
        <w:t>Ohne zu verstehen wie Versionskontrolle funktioniert und aus welcher No</w:t>
      </w:r>
      <w:r>
        <w:t>t</w:t>
      </w:r>
      <w:r>
        <w:t>wendigkeit heraus die Versionskontrolle entstanden ist, ist es schwer nac</w:t>
      </w:r>
      <w:r>
        <w:t>h</w:t>
      </w:r>
      <w:r>
        <w:t>zuvollziehen was genau bei einer Versionsver</w:t>
      </w:r>
      <w:r w:rsidR="00405DAD">
        <w:t>w</w:t>
      </w:r>
      <w:r>
        <w:t>altungssoftware passiert und was bestimmte Begriffe innerhalb dieser Systeme Bedeuten und auch bewi</w:t>
      </w:r>
      <w:r>
        <w:t>r</w:t>
      </w:r>
      <w:r>
        <w:t>ken.</w:t>
      </w:r>
    </w:p>
    <w:p w:rsidR="00405DAD" w:rsidRDefault="00405DAD" w:rsidP="00637975">
      <w:r>
        <w:t>Zunächst werden auf Probleme eingegangen, welche bei der Bearbeitung einer einzelnen Datei oder bei der Arbeit in einem Großprojekt auftauchen würden ohne die Verwendung einer Versionskontrolle.</w:t>
      </w:r>
    </w:p>
    <w:p w:rsidR="00814644" w:rsidRPr="00637975" w:rsidRDefault="00814644" w:rsidP="00637975">
      <w:r>
        <w:t>Daraufhin werden für die entsprechenden Problemstellungen Lösungen au</w:t>
      </w:r>
      <w:r>
        <w:t>f</w:t>
      </w:r>
      <w:r>
        <w:t>gezeigt, welche die Funktionsweise der heutigen Versionskontrolle darste</w:t>
      </w:r>
      <w:r>
        <w:t>l</w:t>
      </w:r>
      <w:r>
        <w:t>len.</w:t>
      </w:r>
    </w:p>
    <w:p w:rsidR="00CC03DD" w:rsidRDefault="00CC03DD" w:rsidP="00CC03DD">
      <w:pPr>
        <w:pStyle w:val="berschrift3"/>
      </w:pPr>
      <w:bookmarkStart w:id="101" w:name="_Toc484644563"/>
      <w:r>
        <w:t>Problem</w:t>
      </w:r>
      <w:r w:rsidR="00F92630">
        <w:t>(e)</w:t>
      </w:r>
      <w:bookmarkEnd w:id="101"/>
    </w:p>
    <w:p w:rsidR="00405DAD" w:rsidRDefault="00405DAD" w:rsidP="00405DAD"/>
    <w:p w:rsidR="00CD20E9" w:rsidRDefault="00CD20E9" w:rsidP="00405DAD">
      <w:r w:rsidRPr="00CD20E9">
        <w:rPr>
          <w:color w:val="000000"/>
          <w:szCs w:val="24"/>
        </w:rPr>
        <w:t>Man stelle sich folgendes Szenario vor. Es befinden sich zwei Nutzer in e</w:t>
      </w:r>
      <w:r w:rsidRPr="00CD20E9">
        <w:rPr>
          <w:color w:val="000000"/>
          <w:szCs w:val="24"/>
        </w:rPr>
        <w:t>i</w:t>
      </w:r>
      <w:r w:rsidRPr="00CD20E9">
        <w:rPr>
          <w:color w:val="000000"/>
          <w:szCs w:val="24"/>
        </w:rPr>
        <w:t>nem gemeinsamen Projekt, welche auf ein gemeinsames Repository zugre</w:t>
      </w:r>
      <w:r w:rsidRPr="00CD20E9">
        <w:rPr>
          <w:color w:val="000000"/>
          <w:szCs w:val="24"/>
        </w:rPr>
        <w:t>i</w:t>
      </w:r>
      <w:r w:rsidR="00B80AC2">
        <w:rPr>
          <w:color w:val="000000"/>
          <w:szCs w:val="24"/>
        </w:rPr>
        <w:t>fen und die</w:t>
      </w:r>
      <w:r w:rsidRPr="00CD20E9">
        <w:rPr>
          <w:color w:val="000000"/>
          <w:szCs w:val="24"/>
        </w:rPr>
        <w:t>selbe Datei bearbeiten möchten. Beide checken das Dokument aus und fangen an es lokal zu bearbeiten, wobei jewei</w:t>
      </w:r>
      <w:r w:rsidR="00B80AC2">
        <w:rPr>
          <w:color w:val="000000"/>
          <w:szCs w:val="24"/>
        </w:rPr>
        <w:t>ls beide verschiedene Teile des</w:t>
      </w:r>
      <w:r w:rsidRPr="00CD20E9">
        <w:rPr>
          <w:color w:val="000000"/>
          <w:szCs w:val="24"/>
        </w:rPr>
        <w:t>selben Dokuments verändern. Die dabei neu entstandenen Versi</w:t>
      </w:r>
      <w:r w:rsidRPr="00CD20E9">
        <w:rPr>
          <w:color w:val="000000"/>
          <w:szCs w:val="24"/>
        </w:rPr>
        <w:t>o</w:t>
      </w:r>
      <w:r w:rsidR="00B80AC2">
        <w:rPr>
          <w:color w:val="000000"/>
          <w:szCs w:val="24"/>
        </w:rPr>
        <w:t>nen werden nacheinan</w:t>
      </w:r>
      <w:r w:rsidRPr="00CD20E9">
        <w:rPr>
          <w:color w:val="000000"/>
          <w:szCs w:val="24"/>
        </w:rPr>
        <w:t>der zurück im Repository abgelegt. Hierbei entsteht folgendes Problem. Wenn wir davon ausgehen, dass der zweite Nutzer seine Arbeit nach dem ersten Nutzer im Repository ablegt, dann wird dabei die A</w:t>
      </w:r>
      <w:r w:rsidRPr="00CD20E9">
        <w:rPr>
          <w:color w:val="000000"/>
          <w:szCs w:val="24"/>
        </w:rPr>
        <w:t>r</w:t>
      </w:r>
      <w:r w:rsidRPr="00CD20E9">
        <w:rPr>
          <w:color w:val="000000"/>
          <w:szCs w:val="24"/>
        </w:rPr>
        <w:t>beit des ersten Nutzers überschrieben und geht somit verloren.</w:t>
      </w:r>
      <w:r>
        <w:rPr>
          <w:rStyle w:val="Funotenzeichen"/>
        </w:rPr>
        <w:footnoteReference w:id="39"/>
      </w:r>
    </w:p>
    <w:p w:rsidR="00071C68" w:rsidRDefault="00075959" w:rsidP="00071C68">
      <w:pPr>
        <w:keepNext/>
      </w:pPr>
      <w:r>
        <w:rPr>
          <w:noProof/>
          <w:lang w:eastAsia="de-DE"/>
        </w:rPr>
        <w:lastRenderedPageBreak/>
        <w:drawing>
          <wp:inline distT="0" distB="0" distL="0" distR="0" wp14:anchorId="3BBD10CA" wp14:editId="5F39ECD3">
            <wp:extent cx="5188528" cy="41148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5189399" cy="4115490"/>
                    </a:xfrm>
                    <a:prstGeom prst="rect">
                      <a:avLst/>
                    </a:prstGeom>
                  </pic:spPr>
                </pic:pic>
              </a:graphicData>
            </a:graphic>
          </wp:inline>
        </w:drawing>
      </w:r>
    </w:p>
    <w:p w:rsidR="00075959" w:rsidRDefault="00071C68" w:rsidP="00071C68">
      <w:pPr>
        <w:pStyle w:val="Beschriftung"/>
        <w:jc w:val="both"/>
      </w:pPr>
      <w:bookmarkStart w:id="103" w:name="_Toc484444959"/>
      <w:r>
        <w:t xml:space="preserve">Abbildung </w:t>
      </w:r>
      <w:fldSimple w:instr=" SEQ Abbildung \* ARABIC ">
        <w:r w:rsidR="00EE5224">
          <w:rPr>
            <w:noProof/>
          </w:rPr>
          <w:t>1</w:t>
        </w:r>
      </w:fldSimple>
      <w:r w:rsidRPr="00774346">
        <w:t xml:space="preserve">: Arbeit ohne Versionskontrolle (Quelle: </w:t>
      </w:r>
      <w:proofErr w:type="spellStart"/>
      <w:r w:rsidRPr="00774346">
        <w:t>Taentzer</w:t>
      </w:r>
      <w:proofErr w:type="spellEnd"/>
      <w:r w:rsidRPr="00774346">
        <w:t xml:space="preserve"> 2014 - Vers</w:t>
      </w:r>
      <w:r w:rsidRPr="00774346">
        <w:t>i</w:t>
      </w:r>
      <w:r w:rsidRPr="00774346">
        <w:t>onsver</w:t>
      </w:r>
      <w:r w:rsidR="00E9225B">
        <w:t>waltung von Softwareartefakten</w:t>
      </w:r>
      <w:r w:rsidRPr="00774346">
        <w:t>, S. 45)</w:t>
      </w:r>
      <w:bookmarkEnd w:id="103"/>
    </w:p>
    <w:p w:rsidR="00081889" w:rsidRDefault="00081889" w:rsidP="00081889"/>
    <w:p w:rsidR="00F023E6" w:rsidRDefault="00F023E6" w:rsidP="00F023E6">
      <w:pPr>
        <w:pStyle w:val="berschrift3"/>
      </w:pPr>
      <w:bookmarkStart w:id="104" w:name="_Toc484644564"/>
      <w:r>
        <w:t>Lösungswege</w:t>
      </w:r>
      <w:bookmarkEnd w:id="104"/>
    </w:p>
    <w:p w:rsidR="00F023E6" w:rsidRDefault="00F023E6" w:rsidP="00081889">
      <w:pPr>
        <w:rPr>
          <w:szCs w:val="24"/>
        </w:rPr>
      </w:pPr>
    </w:p>
    <w:p w:rsidR="00081889" w:rsidRDefault="002A68CE" w:rsidP="00081889">
      <w:r>
        <w:rPr>
          <w:szCs w:val="24"/>
        </w:rPr>
        <w:t>Eine m</w:t>
      </w:r>
      <w:r w:rsidR="00081889" w:rsidRPr="00081889">
        <w:rPr>
          <w:szCs w:val="24"/>
        </w:rPr>
        <w:t>ögliche Lösung für dieses Problem wäre das Sperren von Dokume</w:t>
      </w:r>
      <w:r w:rsidR="00081889" w:rsidRPr="00081889">
        <w:rPr>
          <w:szCs w:val="24"/>
        </w:rPr>
        <w:t>n</w:t>
      </w:r>
      <w:r w:rsidR="00081889" w:rsidRPr="00081889">
        <w:rPr>
          <w:szCs w:val="24"/>
        </w:rPr>
        <w:t>ten. Durch das Auschecken aus dem Repository sperrt der erste Nutzer die zu bearbeitende Datei und arbeitet lokal an ihr</w:t>
      </w:r>
      <w:r w:rsidR="004B0498">
        <w:rPr>
          <w:szCs w:val="24"/>
        </w:rPr>
        <w:t xml:space="preserve"> weiter</w:t>
      </w:r>
      <w:r w:rsidR="00081889" w:rsidRPr="00081889">
        <w:rPr>
          <w:szCs w:val="24"/>
        </w:rPr>
        <w:t xml:space="preserve">. Währenddessen möchte die zweite Person auf das Dokument zugreifen. Jedoch ist der Zugriff gesperrt und der zweite Nutzer muss warten, bis der </w:t>
      </w:r>
      <w:r>
        <w:rPr>
          <w:szCs w:val="24"/>
        </w:rPr>
        <w:t>erste Nutzer seine A</w:t>
      </w:r>
      <w:r>
        <w:rPr>
          <w:szCs w:val="24"/>
        </w:rPr>
        <w:t>r</w:t>
      </w:r>
      <w:r>
        <w:rPr>
          <w:szCs w:val="24"/>
        </w:rPr>
        <w:t>beit an dem</w:t>
      </w:r>
      <w:r w:rsidR="00081889" w:rsidRPr="00081889">
        <w:rPr>
          <w:szCs w:val="24"/>
        </w:rPr>
        <w:t xml:space="preserve"> Dokument beendet hat. Nach getaner Arbeit wird das Dokument zurück ins Repository gelegt und freigegeben. Nun hat die zweite Person Zugriff darauf und kann das Dokument ebenfalls für andere sperren.</w:t>
      </w:r>
      <w:r w:rsidR="00081889">
        <w:rPr>
          <w:rStyle w:val="Funotenzeichen"/>
        </w:rPr>
        <w:footnoteReference w:id="40"/>
      </w:r>
    </w:p>
    <w:p w:rsidR="00EE5224" w:rsidRDefault="004B0498" w:rsidP="00EE5224">
      <w:pPr>
        <w:keepNext/>
      </w:pPr>
      <w:r>
        <w:rPr>
          <w:noProof/>
          <w:lang w:eastAsia="de-DE"/>
        </w:rPr>
        <w:lastRenderedPageBreak/>
        <w:drawing>
          <wp:inline distT="0" distB="0" distL="0" distR="0" wp14:anchorId="27A3BA83" wp14:editId="4F36FC32">
            <wp:extent cx="4634345" cy="3990109"/>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4633090" cy="3989028"/>
                    </a:xfrm>
                    <a:prstGeom prst="rect">
                      <a:avLst/>
                    </a:prstGeom>
                  </pic:spPr>
                </pic:pic>
              </a:graphicData>
            </a:graphic>
          </wp:inline>
        </w:drawing>
      </w:r>
    </w:p>
    <w:p w:rsidR="002A68CE" w:rsidRDefault="00EE5224" w:rsidP="00EE5224">
      <w:pPr>
        <w:pStyle w:val="Beschriftung"/>
        <w:jc w:val="both"/>
      </w:pPr>
      <w:bookmarkStart w:id="106" w:name="_Toc484444960"/>
      <w:r>
        <w:t xml:space="preserve">Abbildung </w:t>
      </w:r>
      <w:fldSimple w:instr=" SEQ Abbildung \* ARABIC ">
        <w:r>
          <w:rPr>
            <w:noProof/>
          </w:rPr>
          <w:t>2</w:t>
        </w:r>
      </w:fldSimple>
      <w:r w:rsidRPr="00606AF5">
        <w:t xml:space="preserve"> Sperren der Dokumente (Quelle: </w:t>
      </w:r>
      <w:proofErr w:type="spellStart"/>
      <w:r w:rsidRPr="00606AF5">
        <w:t>Taentzer</w:t>
      </w:r>
      <w:proofErr w:type="spellEnd"/>
      <w:r w:rsidRPr="00606AF5">
        <w:t xml:space="preserve"> 2014 - Versionsve</w:t>
      </w:r>
      <w:r w:rsidRPr="00606AF5">
        <w:t>r</w:t>
      </w:r>
      <w:r w:rsidRPr="00606AF5">
        <w:t>w</w:t>
      </w:r>
      <w:r w:rsidR="00E9225B">
        <w:t>altung von Softwareartefakten, S. 46</w:t>
      </w:r>
      <w:r w:rsidRPr="00606AF5">
        <w:t>)</w:t>
      </w:r>
      <w:bookmarkEnd w:id="106"/>
    </w:p>
    <w:p w:rsidR="00367256" w:rsidRDefault="00367256" w:rsidP="00367256"/>
    <w:p w:rsidR="00D7288D" w:rsidRDefault="00D7288D" w:rsidP="00367256">
      <w:pPr>
        <w:rPr>
          <w:color w:val="000000"/>
          <w:szCs w:val="24"/>
        </w:rPr>
      </w:pPr>
      <w:r w:rsidRPr="00D7288D">
        <w:rPr>
          <w:color w:val="000000"/>
          <w:szCs w:val="24"/>
        </w:rPr>
        <w:t>Der hier angegebene Schritt ist zwar ein guter Lösungsvorschlag, dennoch ist er nicht optimal. Es kann durchaus vorkommen das gesperrte Dokumente schlicht und einfach vergessen werden wieder zu entsperren. Die nächste Person die eben an diesem Dokument arbeiten möchte, müsste sich z</w:t>
      </w:r>
      <w:r w:rsidRPr="00D7288D">
        <w:rPr>
          <w:color w:val="000000"/>
          <w:szCs w:val="24"/>
        </w:rPr>
        <w:t>u</w:t>
      </w:r>
      <w:r w:rsidRPr="00D7288D">
        <w:rPr>
          <w:color w:val="000000"/>
          <w:szCs w:val="24"/>
        </w:rPr>
        <w:t>nächst mühsam darum kümmern da</w:t>
      </w:r>
      <w:r w:rsidR="00F92630">
        <w:rPr>
          <w:color w:val="000000"/>
          <w:szCs w:val="24"/>
        </w:rPr>
        <w:t>s</w:t>
      </w:r>
      <w:r w:rsidRPr="00D7288D">
        <w:rPr>
          <w:color w:val="000000"/>
          <w:szCs w:val="24"/>
        </w:rPr>
        <w:t>s eine Entsperrung erfolg</w:t>
      </w:r>
      <w:r>
        <w:rPr>
          <w:color w:val="000000"/>
          <w:szCs w:val="24"/>
        </w:rPr>
        <w:t>t. Dies würde kostbare Zeit im L</w:t>
      </w:r>
      <w:r w:rsidRPr="00D7288D">
        <w:rPr>
          <w:color w:val="000000"/>
          <w:szCs w:val="24"/>
        </w:rPr>
        <w:t>aufe des Projektes rauben.</w:t>
      </w:r>
      <w:r w:rsidRPr="00D7288D">
        <w:rPr>
          <w:color w:val="000000"/>
          <w:szCs w:val="24"/>
        </w:rPr>
        <w:br/>
        <w:t>Darüber hinaus würde eine Sperrung des Dokuments einen unnötigen Zei</w:t>
      </w:r>
      <w:r w:rsidRPr="00D7288D">
        <w:rPr>
          <w:color w:val="000000"/>
          <w:szCs w:val="24"/>
        </w:rPr>
        <w:t>t</w:t>
      </w:r>
      <w:r w:rsidRPr="00D7288D">
        <w:rPr>
          <w:color w:val="000000"/>
          <w:szCs w:val="24"/>
        </w:rPr>
        <w:t>verlust für den</w:t>
      </w:r>
      <w:r>
        <w:rPr>
          <w:color w:val="000000"/>
          <w:szCs w:val="24"/>
        </w:rPr>
        <w:t xml:space="preserve">jenigen darstellen der zwar </w:t>
      </w:r>
      <w:proofErr w:type="gramStart"/>
      <w:r>
        <w:rPr>
          <w:color w:val="000000"/>
          <w:szCs w:val="24"/>
        </w:rPr>
        <w:t xml:space="preserve">die </w:t>
      </w:r>
      <w:r w:rsidRPr="00D7288D">
        <w:rPr>
          <w:color w:val="000000"/>
          <w:szCs w:val="24"/>
        </w:rPr>
        <w:t>selbe</w:t>
      </w:r>
      <w:proofErr w:type="gramEnd"/>
      <w:r w:rsidRPr="00D7288D">
        <w:rPr>
          <w:color w:val="000000"/>
          <w:szCs w:val="24"/>
        </w:rPr>
        <w:t xml:space="preserve"> Datei bearbeiten möchte, jedoch an einer ganz anderen Stelle. Gleichzeitiges Entwickeln wäre also in diesem Fall nicht möglich.</w:t>
      </w:r>
      <w:r w:rsidRPr="00D7288D">
        <w:rPr>
          <w:color w:val="000000"/>
          <w:szCs w:val="24"/>
        </w:rPr>
        <w:br/>
        <w:t>Ein weiterer wichtiger Aspekt ist die Abhängigkeit von Dokumenten. Beim Arbeiten zweier Personen an zwei verschiedenen Dokumenten, welche in Abhängigkeit zueinander stehen, könnte</w:t>
      </w:r>
      <w:r>
        <w:rPr>
          <w:color w:val="000000"/>
          <w:szCs w:val="24"/>
        </w:rPr>
        <w:t>n</w:t>
      </w:r>
      <w:r w:rsidRPr="00D7288D">
        <w:rPr>
          <w:color w:val="000000"/>
          <w:szCs w:val="24"/>
        </w:rPr>
        <w:t xml:space="preserve"> Probleme aufkreuzen. Änderungen könnten bewirken das Dokument A und Dokument B nicht mehr so zusa</w:t>
      </w:r>
      <w:r w:rsidRPr="00D7288D">
        <w:rPr>
          <w:color w:val="000000"/>
          <w:szCs w:val="24"/>
        </w:rPr>
        <w:t>m</w:t>
      </w:r>
      <w:r w:rsidRPr="00D7288D">
        <w:rPr>
          <w:color w:val="000000"/>
          <w:szCs w:val="24"/>
        </w:rPr>
        <w:lastRenderedPageBreak/>
        <w:t>menspielen wie sie es müssten. Für das Lösen dieses Problems wäre ein Gespräch notwendig.</w:t>
      </w:r>
      <w:r>
        <w:rPr>
          <w:rStyle w:val="Funotenzeichen"/>
        </w:rPr>
        <w:footnoteReference w:id="41"/>
      </w:r>
    </w:p>
    <w:p w:rsidR="00F023E6" w:rsidRDefault="00450E5D" w:rsidP="00367256">
      <w:pPr>
        <w:rPr>
          <w:szCs w:val="24"/>
        </w:rPr>
      </w:pPr>
      <w:r w:rsidRPr="00450E5D">
        <w:rPr>
          <w:szCs w:val="24"/>
        </w:rPr>
        <w:t>Ein weiterer Lösungsansatz ist das Mischen von Dokumenten. Beide Nutzer können gleichzeitig das Dokument, welches sie bearbeiten möchten aus dem Repository heraus kopieren. Dies ermöglicht ihnen das gleichzeitige Entw</w:t>
      </w:r>
      <w:r w:rsidRPr="00450E5D">
        <w:rPr>
          <w:szCs w:val="24"/>
        </w:rPr>
        <w:t>i</w:t>
      </w:r>
      <w:r w:rsidRPr="00450E5D">
        <w:rPr>
          <w:szCs w:val="24"/>
        </w:rPr>
        <w:t>ckeln am selben Dokument unabhängig voneinander. Einer der Bei</w:t>
      </w:r>
      <w:r w:rsidR="00D80B73">
        <w:rPr>
          <w:szCs w:val="24"/>
        </w:rPr>
        <w:t>den legt als erster seine lokal</w:t>
      </w:r>
      <w:r w:rsidRPr="00450E5D">
        <w:rPr>
          <w:szCs w:val="24"/>
        </w:rPr>
        <w:t xml:space="preserve"> geänderte Version in das Repository zurück. Der zwei</w:t>
      </w:r>
      <w:r>
        <w:rPr>
          <w:szCs w:val="24"/>
        </w:rPr>
        <w:t>te möchte dass</w:t>
      </w:r>
      <w:r w:rsidRPr="00450E5D">
        <w:rPr>
          <w:szCs w:val="24"/>
        </w:rPr>
        <w:t>elbe tun, muss jedoch zunächst die lokale Version mit der akt</w:t>
      </w:r>
      <w:r w:rsidRPr="00450E5D">
        <w:rPr>
          <w:szCs w:val="24"/>
        </w:rPr>
        <w:t>u</w:t>
      </w:r>
      <w:r w:rsidRPr="00450E5D">
        <w:rPr>
          <w:szCs w:val="24"/>
        </w:rPr>
        <w:t>ellen Version im Repository vergleichen. Dadurch werden beide Versionen des Dokuments vermischt und die jeweiligen Unterschiede übertragen. Somit kann eine völlig neue Version des Dokuments entstehen, welche die Änd</w:t>
      </w:r>
      <w:r w:rsidRPr="00450E5D">
        <w:rPr>
          <w:szCs w:val="24"/>
        </w:rPr>
        <w:t>e</w:t>
      </w:r>
      <w:r w:rsidRPr="00450E5D">
        <w:rPr>
          <w:szCs w:val="24"/>
        </w:rPr>
        <w:t>rungen beider Nutzer beinhaltet.</w:t>
      </w:r>
      <w:r>
        <w:rPr>
          <w:rStyle w:val="Funotenzeichen"/>
        </w:rPr>
        <w:footnoteReference w:id="42"/>
      </w:r>
    </w:p>
    <w:p w:rsidR="00D80B73" w:rsidRDefault="00D80B73" w:rsidP="00367256">
      <w:bookmarkStart w:id="109" w:name="_CTVK001e9fa9dbca0844938888b0ee57ea0028f"/>
      <w:r w:rsidRPr="00D80B73">
        <w:rPr>
          <w:szCs w:val="24"/>
        </w:rPr>
        <w:t xml:space="preserve">Zu beachten ist, dass es bei diesem Lösungsansatz zu Konflikten kommen könnte. Wenn beide Nutzer etwa </w:t>
      </w:r>
      <w:proofErr w:type="gramStart"/>
      <w:r w:rsidRPr="00D80B73">
        <w:rPr>
          <w:szCs w:val="24"/>
        </w:rPr>
        <w:t>die selbe</w:t>
      </w:r>
      <w:proofErr w:type="gramEnd"/>
      <w:r w:rsidRPr="00D80B73">
        <w:rPr>
          <w:szCs w:val="24"/>
        </w:rPr>
        <w:t xml:space="preserve"> Zeile bearbeiten entsteht eine Konfliktsituation, die manuell und nach einer Absprache der beiden gelöst werden muss. Hierfür</w:t>
      </w:r>
      <w:r w:rsidR="005E4783">
        <w:rPr>
          <w:szCs w:val="24"/>
        </w:rPr>
        <w:t xml:space="preserve"> stehen einige Werkzeuge bereit</w:t>
      </w:r>
      <w:r w:rsidRPr="00D80B73">
        <w:rPr>
          <w:szCs w:val="24"/>
        </w:rPr>
        <w:t>, welche die Unte</w:t>
      </w:r>
      <w:r w:rsidRPr="00D80B73">
        <w:rPr>
          <w:szCs w:val="24"/>
        </w:rPr>
        <w:t>r</w:t>
      </w:r>
      <w:r w:rsidRPr="00D80B73">
        <w:rPr>
          <w:szCs w:val="24"/>
        </w:rPr>
        <w:t>schiede zwischen den zwei Versionen anzeigen. Jedoch zeigt die Praxis, dass sich Konfliktsituationen eher selten ergeben und Änderungen an Dok</w:t>
      </w:r>
      <w:r w:rsidRPr="00D80B73">
        <w:rPr>
          <w:szCs w:val="24"/>
        </w:rPr>
        <w:t>u</w:t>
      </w:r>
      <w:r w:rsidRPr="00D80B73">
        <w:rPr>
          <w:szCs w:val="24"/>
        </w:rPr>
        <w:t>menten zusammengeführt werden können, ohne da</w:t>
      </w:r>
      <w:r w:rsidR="00C777F5">
        <w:rPr>
          <w:szCs w:val="24"/>
        </w:rPr>
        <w:t>s</w:t>
      </w:r>
      <w:r w:rsidRPr="00D80B73">
        <w:rPr>
          <w:szCs w:val="24"/>
        </w:rPr>
        <w:t>s sich dabei Probleme aufzeigen.</w:t>
      </w:r>
      <w:bookmarkEnd w:id="109"/>
      <w:r>
        <w:rPr>
          <w:rStyle w:val="Funotenzeichen"/>
        </w:rPr>
        <w:footnoteReference w:id="43"/>
      </w:r>
    </w:p>
    <w:p w:rsidR="00CC03DD" w:rsidRDefault="00CC03DD" w:rsidP="00CC03DD">
      <w:pPr>
        <w:pStyle w:val="berschrift2"/>
      </w:pPr>
      <w:bookmarkStart w:id="111" w:name="_Toc484644565"/>
      <w:r>
        <w:t>Arten</w:t>
      </w:r>
      <w:r w:rsidR="008A68B6">
        <w:t xml:space="preserve"> der Versionsverwaltung</w:t>
      </w:r>
      <w:bookmarkEnd w:id="111"/>
    </w:p>
    <w:p w:rsidR="00E9225B" w:rsidRDefault="00E9225B" w:rsidP="00E9225B"/>
    <w:p w:rsidR="00C81C73" w:rsidRDefault="0045539D" w:rsidP="00E9225B">
      <w:r>
        <w:t>Bei der Arbeit mit Versionsverwaltung unterscheidet man zwischen drei ve</w:t>
      </w:r>
      <w:r>
        <w:t>r</w:t>
      </w:r>
      <w:r>
        <w:t>schiedenen Arten. Die erste Art is</w:t>
      </w:r>
      <w:r w:rsidR="00C81C73">
        <w:t>t die Lokale Versionsverwaltung, welche komplett auf dem lokalen Computer des Anwenders stattfindet.</w:t>
      </w:r>
    </w:p>
    <w:p w:rsidR="00C81C73" w:rsidRDefault="0045539D" w:rsidP="00E9225B">
      <w:r>
        <w:t xml:space="preserve">Bei der zweiten Art handelt es sich </w:t>
      </w:r>
      <w:r w:rsidR="00356612">
        <w:t>um die zentrale Versionsverwaltung</w:t>
      </w:r>
      <w:r w:rsidR="00C81C73">
        <w:t>. Hierbei ist die Kommunikation mit einem zentralen Server für den Austausch von Dokumenten notwendig.</w:t>
      </w:r>
    </w:p>
    <w:p w:rsidR="00555DF3" w:rsidRDefault="00555DF3" w:rsidP="00E9225B">
      <w:r>
        <w:lastRenderedPageBreak/>
        <w:t>Die dritte und letzte Art ist die verteilte Versionsverwaltung.</w:t>
      </w:r>
      <w:r w:rsidR="004432EA">
        <w:t xml:space="preserve"> Bei dieser Art der Versionsverwaltung wird zwar auch ein Server verwendet, auf dem die g</w:t>
      </w:r>
      <w:r w:rsidR="004432EA">
        <w:t>e</w:t>
      </w:r>
      <w:r w:rsidR="004432EA">
        <w:t>samten Daten gespeichert sind, jedoch existiert gleichzeitig auch eine Kopie des Repository auf dem lokalen Rechner mit de</w:t>
      </w:r>
      <w:r w:rsidR="00E441DC">
        <w:t>m</w:t>
      </w:r>
      <w:r w:rsidR="004432EA">
        <w:t xml:space="preserve"> gearbeitet werden kann.</w:t>
      </w:r>
    </w:p>
    <w:p w:rsidR="004432EA" w:rsidRPr="00E9225B" w:rsidRDefault="004432EA" w:rsidP="00E9225B">
      <w:r>
        <w:t>Jeder dieser Arten hat seine Vor-und Nachteile. In diesem Teil der Arbeit wird erläutert was diese drei Arten der Versionsverwaltung genau sind und wie diese funktionieren.</w:t>
      </w:r>
    </w:p>
    <w:p w:rsidR="00BF6141" w:rsidRDefault="00BF6141" w:rsidP="00BF6141">
      <w:pPr>
        <w:pStyle w:val="berschrift3"/>
      </w:pPr>
      <w:bookmarkStart w:id="112" w:name="_Toc484644566"/>
      <w:r>
        <w:t>Lokale Versionsverwaltung</w:t>
      </w:r>
      <w:bookmarkEnd w:id="112"/>
    </w:p>
    <w:p w:rsidR="008935E7" w:rsidRDefault="008935E7" w:rsidP="008935E7"/>
    <w:p w:rsidR="008935E7" w:rsidRPr="008935E7" w:rsidRDefault="008935E7" w:rsidP="008935E7">
      <w:bookmarkStart w:id="113" w:name="_CTVK0011f7e2fdbb00e4340a1455bddf843f1d2"/>
      <w:r w:rsidRPr="008935E7">
        <w:rPr>
          <w:szCs w:val="24"/>
        </w:rPr>
        <w:t>Diese Art der Versionskontrolle wird als die einfachste angesehen. Meistens ist hierfür keine Software für die Verwendung notwendig. Es handelt sich l</w:t>
      </w:r>
      <w:r w:rsidRPr="008935E7">
        <w:rPr>
          <w:szCs w:val="24"/>
        </w:rPr>
        <w:t>e</w:t>
      </w:r>
      <w:r w:rsidRPr="008935E7">
        <w:rPr>
          <w:szCs w:val="24"/>
        </w:rPr>
        <w:t>diglich um einen selbst angelegten Ordner der lokal verwaltet wird. Dieser beinhaltet verschiedene Versionen von dem Projekt an dem man gerade a</w:t>
      </w:r>
      <w:r w:rsidRPr="008935E7">
        <w:rPr>
          <w:szCs w:val="24"/>
        </w:rPr>
        <w:t>r</w:t>
      </w:r>
      <w:r w:rsidRPr="008935E7">
        <w:rPr>
          <w:szCs w:val="24"/>
        </w:rPr>
        <w:t>beitet.</w:t>
      </w:r>
      <w:r w:rsidRPr="008935E7">
        <w:rPr>
          <w:szCs w:val="24"/>
        </w:rPr>
        <w:br/>
        <w:t>So einfach der Umgang mit dieser Art der Versionskontrolle auch ist, weist sie viele Schwachstellen auf. Ein effektives Arbeiten an einem Großprojekt als Team ist bei lokaler Versionsverwaltung nicht möglich. Die Gefahr b</w:t>
      </w:r>
      <w:r w:rsidRPr="008935E7">
        <w:rPr>
          <w:szCs w:val="24"/>
        </w:rPr>
        <w:t>e</w:t>
      </w:r>
      <w:r w:rsidRPr="008935E7">
        <w:rPr>
          <w:szCs w:val="24"/>
        </w:rPr>
        <w:t xml:space="preserve">stimmte </w:t>
      </w:r>
      <w:proofErr w:type="spellStart"/>
      <w:r w:rsidRPr="008935E7">
        <w:rPr>
          <w:szCs w:val="24"/>
        </w:rPr>
        <w:t>Fetaure</w:t>
      </w:r>
      <w:proofErr w:type="spellEnd"/>
      <w:r w:rsidRPr="008935E7">
        <w:rPr>
          <w:szCs w:val="24"/>
        </w:rPr>
        <w:t xml:space="preserve"> doppelt zu entwickeln oder sie gar zu vergessen ist hier sehr groß. Falls keine weitere Software bei der Verwendung hinzugezogen wird, kann es dazu kommen, dass Versionsnummern nicht richtig vergeben werden. Als Folgefehler könnten dann falsche Dokumente in den falschen Verzeichnissen landen, was zu einem einzigen Chaos führen kann.</w:t>
      </w:r>
      <w:bookmarkEnd w:id="113"/>
      <w:r>
        <w:rPr>
          <w:rStyle w:val="Funotenzeichen"/>
        </w:rPr>
        <w:footnoteReference w:id="44"/>
      </w:r>
    </w:p>
    <w:p w:rsidR="00BF6141" w:rsidRDefault="00BF6141" w:rsidP="00BF6141">
      <w:pPr>
        <w:pStyle w:val="berschrift3"/>
      </w:pPr>
      <w:bookmarkStart w:id="115" w:name="_Toc484644567"/>
      <w:r>
        <w:t>Zentrale Versionsverwaltung</w:t>
      </w:r>
      <w:bookmarkEnd w:id="115"/>
    </w:p>
    <w:p w:rsidR="00AD7D11" w:rsidRDefault="00AD7D11" w:rsidP="00AD7D11"/>
    <w:p w:rsidR="00AD7D11" w:rsidRDefault="00AD7D11" w:rsidP="00AD7D11">
      <w:bookmarkStart w:id="116" w:name="_CTVK0013e19373c17bc401ab488fc5d61bc3da3"/>
      <w:r w:rsidRPr="00AD7D11">
        <w:rPr>
          <w:color w:val="000000"/>
          <w:szCs w:val="24"/>
        </w:rPr>
        <w:t>Zu diesem System gehören z.B. die weiter oben beschriebenen CVS und dessen Nachfolger Subversion. Hierbei werden die gesamten Daten auf e</w:t>
      </w:r>
      <w:r w:rsidRPr="00AD7D11">
        <w:rPr>
          <w:color w:val="000000"/>
          <w:szCs w:val="24"/>
        </w:rPr>
        <w:t>i</w:t>
      </w:r>
      <w:r w:rsidRPr="00AD7D11">
        <w:rPr>
          <w:color w:val="000000"/>
          <w:szCs w:val="24"/>
        </w:rPr>
        <w:t>nem zentralen Server gespeichert. Auf lokaler Ebene werden nur die Arbeit</w:t>
      </w:r>
      <w:r w:rsidRPr="00AD7D11">
        <w:rPr>
          <w:color w:val="000000"/>
          <w:szCs w:val="24"/>
        </w:rPr>
        <w:t>s</w:t>
      </w:r>
      <w:r w:rsidRPr="00AD7D11">
        <w:rPr>
          <w:color w:val="000000"/>
          <w:szCs w:val="24"/>
        </w:rPr>
        <w:t>kopien gespeichert. Die neu entstandenen Versionen werden zurück auf das Repository gelegt.</w:t>
      </w:r>
      <w:r w:rsidRPr="00AD7D11">
        <w:rPr>
          <w:color w:val="000000"/>
          <w:szCs w:val="24"/>
        </w:rPr>
        <w:br/>
      </w:r>
      <w:r w:rsidRPr="00AD7D11">
        <w:rPr>
          <w:color w:val="000000"/>
          <w:szCs w:val="24"/>
        </w:rPr>
        <w:lastRenderedPageBreak/>
        <w:t>Beim gleichzeitigen En</w:t>
      </w:r>
      <w:r>
        <w:rPr>
          <w:color w:val="000000"/>
          <w:szCs w:val="24"/>
        </w:rPr>
        <w:t>twickeln zweier Benutzer an dem</w:t>
      </w:r>
      <w:r w:rsidRPr="00AD7D11">
        <w:rPr>
          <w:color w:val="000000"/>
          <w:szCs w:val="24"/>
        </w:rPr>
        <w:t xml:space="preserve">selben Dokument, wird der </w:t>
      </w:r>
      <w:proofErr w:type="spellStart"/>
      <w:r w:rsidRPr="00AD7D11">
        <w:rPr>
          <w:color w:val="000000"/>
          <w:szCs w:val="24"/>
        </w:rPr>
        <w:t>Merge</w:t>
      </w:r>
      <w:proofErr w:type="spellEnd"/>
      <w:r w:rsidRPr="00AD7D11">
        <w:rPr>
          <w:color w:val="000000"/>
          <w:szCs w:val="24"/>
        </w:rPr>
        <w:t>, also das verschmelzen der beiden Dateien, auf dem Server automatisch erledigt. Voraussetzung hierfür ist, dass sich die beiden Dok</w:t>
      </w:r>
      <w:r w:rsidRPr="00AD7D11">
        <w:rPr>
          <w:color w:val="000000"/>
          <w:szCs w:val="24"/>
        </w:rPr>
        <w:t>u</w:t>
      </w:r>
      <w:r>
        <w:rPr>
          <w:color w:val="000000"/>
          <w:szCs w:val="24"/>
        </w:rPr>
        <w:t>m</w:t>
      </w:r>
      <w:r w:rsidRPr="00AD7D11">
        <w:rPr>
          <w:color w:val="000000"/>
          <w:szCs w:val="24"/>
        </w:rPr>
        <w:t>en</w:t>
      </w:r>
      <w:r>
        <w:rPr>
          <w:color w:val="000000"/>
          <w:szCs w:val="24"/>
        </w:rPr>
        <w:t>te</w:t>
      </w:r>
      <w:r w:rsidRPr="00AD7D11">
        <w:rPr>
          <w:color w:val="000000"/>
          <w:szCs w:val="24"/>
        </w:rPr>
        <w:t xml:space="preserve"> ausreichend unterscheiden. Ansonsten muss eine manuelle Ände</w:t>
      </w:r>
      <w:r>
        <w:rPr>
          <w:color w:val="000000"/>
          <w:szCs w:val="24"/>
        </w:rPr>
        <w:t>r</w:t>
      </w:r>
      <w:r w:rsidRPr="00AD7D11">
        <w:rPr>
          <w:color w:val="000000"/>
          <w:szCs w:val="24"/>
        </w:rPr>
        <w:t>un</w:t>
      </w:r>
      <w:r>
        <w:rPr>
          <w:color w:val="000000"/>
          <w:szCs w:val="24"/>
        </w:rPr>
        <w:t>g</w:t>
      </w:r>
      <w:r w:rsidRPr="00AD7D11">
        <w:rPr>
          <w:color w:val="000000"/>
          <w:szCs w:val="24"/>
        </w:rPr>
        <w:t xml:space="preserve"> an den Stellen der Datei erfolgen. Ein Beispiel hierfür ist</w:t>
      </w:r>
      <w:r w:rsidR="00416084">
        <w:rPr>
          <w:color w:val="000000"/>
          <w:szCs w:val="24"/>
        </w:rPr>
        <w:t>,</w:t>
      </w:r>
      <w:r w:rsidRPr="00AD7D11">
        <w:rPr>
          <w:color w:val="000000"/>
          <w:szCs w:val="24"/>
        </w:rPr>
        <w:t xml:space="preserve"> wie schon öfters erwähnt, die Bearbeitung der exakt selben Zeile.</w:t>
      </w:r>
      <w:bookmarkEnd w:id="116"/>
      <w:r>
        <w:rPr>
          <w:rStyle w:val="Funotenzeichen"/>
        </w:rPr>
        <w:footnoteReference w:id="45"/>
      </w:r>
    </w:p>
    <w:p w:rsidR="00BF6141" w:rsidRDefault="00F4247C" w:rsidP="00BF6141">
      <w:pPr>
        <w:pStyle w:val="berschrift3"/>
      </w:pPr>
      <w:bookmarkStart w:id="118" w:name="_Toc484644568"/>
      <w:r>
        <w:t>Zentral</w:t>
      </w:r>
      <w:r w:rsidR="00BF6141">
        <w:t xml:space="preserve"> versus </w:t>
      </w:r>
      <w:r>
        <w:t>verteilt</w:t>
      </w:r>
      <w:bookmarkEnd w:id="118"/>
    </w:p>
    <w:p w:rsidR="003E064B" w:rsidRDefault="003E064B" w:rsidP="003E064B"/>
    <w:p w:rsidR="003E064B" w:rsidRDefault="003E064B" w:rsidP="003E064B">
      <w:bookmarkStart w:id="119" w:name="_CTVK001cf954ce50df34dddb543f27ab9a253a9"/>
      <w:r w:rsidRPr="003E064B">
        <w:rPr>
          <w:szCs w:val="24"/>
        </w:rPr>
        <w:t>Bei der zentralen Versionsverwaltung landen Revisionen in der Regel im d</w:t>
      </w:r>
      <w:r w:rsidRPr="003E064B">
        <w:rPr>
          <w:szCs w:val="24"/>
        </w:rPr>
        <w:t>a</w:t>
      </w:r>
      <w:r w:rsidRPr="003E064B">
        <w:rPr>
          <w:szCs w:val="24"/>
        </w:rPr>
        <w:t>für vorgesehenen Repository. Die momentane Arbeit wird zunächst einmal auf der Arbeitskopie gespeichert. Dadurch häufen sich im Laufe der Zeit die Änderungen an, welche später auf dem Server abgelegt werden müssen. Auch werden Komplexe Änderungen an Dokumenten, welche bis zu diesem Zeitpunkt noch nicht die gewünschte Stabilität aufweisen, dadurch e</w:t>
      </w:r>
      <w:r w:rsidRPr="003E064B">
        <w:rPr>
          <w:szCs w:val="24"/>
        </w:rPr>
        <w:t>r</w:t>
      </w:r>
      <w:r w:rsidRPr="003E064B">
        <w:rPr>
          <w:szCs w:val="24"/>
        </w:rPr>
        <w:t>schwert.</w:t>
      </w:r>
      <w:bookmarkEnd w:id="119"/>
      <w:r>
        <w:rPr>
          <w:rStyle w:val="Funotenzeichen"/>
        </w:rPr>
        <w:footnoteReference w:id="46"/>
      </w:r>
    </w:p>
    <w:p w:rsidR="00BE614E" w:rsidRDefault="00BE614E" w:rsidP="003E064B">
      <w:pPr>
        <w:rPr>
          <w:szCs w:val="24"/>
        </w:rPr>
      </w:pPr>
      <w:bookmarkStart w:id="121" w:name="_CTVK0017eab979d0ae24d5493ea5733b102513a"/>
      <w:r w:rsidRPr="00BE614E">
        <w:rPr>
          <w:szCs w:val="24"/>
        </w:rPr>
        <w:t xml:space="preserve">Um dieses Problem umgehen zu können ist es ratsam einen weiteren </w:t>
      </w:r>
      <w:proofErr w:type="spellStart"/>
      <w:r w:rsidRPr="00BE614E">
        <w:rPr>
          <w:szCs w:val="24"/>
        </w:rPr>
        <w:t>Branch</w:t>
      </w:r>
      <w:proofErr w:type="spellEnd"/>
      <w:r w:rsidRPr="00BE614E">
        <w:rPr>
          <w:szCs w:val="24"/>
        </w:rPr>
        <w:t xml:space="preserve"> anzulegen. Also einen wei</w:t>
      </w:r>
      <w:r w:rsidR="005C6AFE">
        <w:rPr>
          <w:szCs w:val="24"/>
        </w:rPr>
        <w:t>teren Entwicklungszweig mit dem</w:t>
      </w:r>
      <w:r w:rsidRPr="00BE614E">
        <w:rPr>
          <w:szCs w:val="24"/>
        </w:rPr>
        <w:t xml:space="preserve">selben </w:t>
      </w:r>
      <w:r w:rsidR="00D237A8">
        <w:rPr>
          <w:szCs w:val="24"/>
        </w:rPr>
        <w:t>Inhalt und diese beiden nach den durchgeführten</w:t>
      </w:r>
      <w:r w:rsidRPr="00BE614E">
        <w:rPr>
          <w:szCs w:val="24"/>
        </w:rPr>
        <w:t xml:space="preserve"> Änderungen wieder zusammenfü</w:t>
      </w:r>
      <w:r w:rsidRPr="00BE614E">
        <w:rPr>
          <w:szCs w:val="24"/>
        </w:rPr>
        <w:t>h</w:t>
      </w:r>
      <w:r w:rsidRPr="00BE614E">
        <w:rPr>
          <w:szCs w:val="24"/>
        </w:rPr>
        <w:t>ren.</w:t>
      </w:r>
      <w:r w:rsidRPr="00BE614E">
        <w:rPr>
          <w:szCs w:val="24"/>
        </w:rPr>
        <w:br/>
        <w:t>Diese Zusammenführung muss jedoch bei Systemen wie CVS und Subvers</w:t>
      </w:r>
      <w:r w:rsidRPr="00BE614E">
        <w:rPr>
          <w:szCs w:val="24"/>
        </w:rPr>
        <w:t>i</w:t>
      </w:r>
      <w:r w:rsidRPr="00BE614E">
        <w:rPr>
          <w:szCs w:val="24"/>
        </w:rPr>
        <w:t>on manuell erfolgen und ist daher ein zeitaufwändiger Prozess. Um zusätzl</w:t>
      </w:r>
      <w:r w:rsidRPr="00BE614E">
        <w:rPr>
          <w:szCs w:val="24"/>
        </w:rPr>
        <w:t>i</w:t>
      </w:r>
      <w:r w:rsidRPr="00BE614E">
        <w:rPr>
          <w:szCs w:val="24"/>
        </w:rPr>
        <w:t>chen Datenverlust zu verhindern, muss der Entwickler einzelne Informati</w:t>
      </w:r>
      <w:r w:rsidRPr="00BE614E">
        <w:rPr>
          <w:szCs w:val="24"/>
        </w:rPr>
        <w:t>o</w:t>
      </w:r>
      <w:r w:rsidRPr="00BE614E">
        <w:rPr>
          <w:szCs w:val="24"/>
        </w:rPr>
        <w:t>nen über jede Revision mit dem Hauptzweig zusammenführen.</w:t>
      </w:r>
      <w:bookmarkEnd w:id="121"/>
      <w:r>
        <w:rPr>
          <w:rStyle w:val="Funotenzeichen"/>
        </w:rPr>
        <w:footnoteReference w:id="47"/>
      </w:r>
    </w:p>
    <w:p w:rsidR="005C6AFE" w:rsidRPr="003E064B" w:rsidRDefault="005C6AFE" w:rsidP="003E064B">
      <w:bookmarkStart w:id="123" w:name="_CTVK00181df5bf5fb114e3a9287fafb393b3aeb"/>
      <w:r w:rsidRPr="005C6AFE">
        <w:rPr>
          <w:szCs w:val="24"/>
        </w:rPr>
        <w:t>Der Vorteil der verteilten Versionsverwaltung an dieser Stelle ist, da</w:t>
      </w:r>
      <w:r w:rsidR="000D62EE">
        <w:rPr>
          <w:szCs w:val="24"/>
        </w:rPr>
        <w:t>s</w:t>
      </w:r>
      <w:r w:rsidRPr="005C6AFE">
        <w:rPr>
          <w:szCs w:val="24"/>
        </w:rPr>
        <w:t>s jeder Entwickler seinen eigene</w:t>
      </w:r>
      <w:r w:rsidR="0036431A">
        <w:rPr>
          <w:szCs w:val="24"/>
        </w:rPr>
        <w:t>n</w:t>
      </w:r>
      <w:r w:rsidRPr="005C6AFE">
        <w:rPr>
          <w:szCs w:val="24"/>
        </w:rPr>
        <w:t xml:space="preserve"> Entwicklungszweig hat. Revisionen landen z</w:t>
      </w:r>
      <w:r w:rsidRPr="005C6AFE">
        <w:rPr>
          <w:szCs w:val="24"/>
        </w:rPr>
        <w:t>u</w:t>
      </w:r>
      <w:r w:rsidRPr="005C6AFE">
        <w:rPr>
          <w:szCs w:val="24"/>
        </w:rPr>
        <w:t xml:space="preserve">nächst auf dem Entwicklungszweig des Entwicklers. Außerdem besitzt er </w:t>
      </w:r>
      <w:r w:rsidRPr="005C6AFE">
        <w:rPr>
          <w:szCs w:val="24"/>
        </w:rPr>
        <w:lastRenderedPageBreak/>
        <w:t>darüber hinaus ein eigenes lokales Repository, welches die gemachten R</w:t>
      </w:r>
      <w:r w:rsidRPr="005C6AFE">
        <w:rPr>
          <w:szCs w:val="24"/>
        </w:rPr>
        <w:t>e</w:t>
      </w:r>
      <w:r w:rsidRPr="005C6AFE">
        <w:rPr>
          <w:szCs w:val="24"/>
        </w:rPr>
        <w:t xml:space="preserve">visionen aufzeichnet. Getätigte </w:t>
      </w:r>
      <w:proofErr w:type="spellStart"/>
      <w:r w:rsidRPr="005C6AFE">
        <w:rPr>
          <w:szCs w:val="24"/>
        </w:rPr>
        <w:t>Commits</w:t>
      </w:r>
      <w:proofErr w:type="spellEnd"/>
      <w:r w:rsidRPr="005C6AFE">
        <w:rPr>
          <w:szCs w:val="24"/>
        </w:rPr>
        <w:t xml:space="preserve"> sind dadurch jederzeit konflik</w:t>
      </w:r>
      <w:r w:rsidR="002D3096">
        <w:rPr>
          <w:szCs w:val="24"/>
        </w:rPr>
        <w:t>t</w:t>
      </w:r>
      <w:r w:rsidRPr="005C6AFE">
        <w:rPr>
          <w:szCs w:val="24"/>
        </w:rPr>
        <w:t>frei.</w:t>
      </w:r>
      <w:bookmarkEnd w:id="123"/>
      <w:r>
        <w:rPr>
          <w:rStyle w:val="Funotenzeichen"/>
        </w:rPr>
        <w:footnoteReference w:id="48"/>
      </w:r>
    </w:p>
    <w:p w:rsidR="00BF6141" w:rsidRDefault="00BF6141" w:rsidP="00BF6141">
      <w:pPr>
        <w:pStyle w:val="berschrift3"/>
      </w:pPr>
      <w:bookmarkStart w:id="125" w:name="_Toc484644569"/>
      <w:r>
        <w:t>Verteilte Versionsverwaltung</w:t>
      </w:r>
      <w:bookmarkEnd w:id="125"/>
    </w:p>
    <w:p w:rsidR="00606448" w:rsidRDefault="00606448" w:rsidP="00606448"/>
    <w:p w:rsidR="00585219" w:rsidRPr="002949DD" w:rsidRDefault="00585219" w:rsidP="00585219">
      <w:r w:rsidRPr="00741E95">
        <w:rPr>
          <w:szCs w:val="24"/>
        </w:rPr>
        <w:t>Von den Fähigkeiten und Techniken her unterscheiden sich verteilte Vers</w:t>
      </w:r>
      <w:r w:rsidRPr="00741E95">
        <w:rPr>
          <w:szCs w:val="24"/>
        </w:rPr>
        <w:t>i</w:t>
      </w:r>
      <w:r w:rsidRPr="00741E95">
        <w:rPr>
          <w:szCs w:val="24"/>
        </w:rPr>
        <w:t>onsverwaltungen im Prinzip nicht von anderen. Der Unterschied liegt darin, dass jeder Nutzer auf seinem lokalen System nicht nur einen eigenen A</w:t>
      </w:r>
      <w:r w:rsidRPr="00741E95">
        <w:rPr>
          <w:szCs w:val="24"/>
        </w:rPr>
        <w:t>r</w:t>
      </w:r>
      <w:r w:rsidRPr="00741E95">
        <w:rPr>
          <w:szCs w:val="24"/>
        </w:rPr>
        <w:t>beitsbereich besitzt, sondern auch eine vollständige und voll funktionsfähige Kopie des Repository. Diese beinhaltet ebenso eine Historie. Jeder Nutzer erhält dur</w:t>
      </w:r>
      <w:r w:rsidR="00D237A8">
        <w:rPr>
          <w:szCs w:val="24"/>
        </w:rPr>
        <w:t>ch das DVCS (</w:t>
      </w:r>
      <w:r w:rsidRPr="00741E95">
        <w:rPr>
          <w:szCs w:val="24"/>
        </w:rPr>
        <w:t>engl. Distributed Version Control System) zusätzlich einen eigenen Entwicklungszweig.</w:t>
      </w:r>
      <w:r w:rsidRPr="00741E95">
        <w:rPr>
          <w:szCs w:val="24"/>
        </w:rPr>
        <w:br/>
        <w:t xml:space="preserve">Durch die Client-Server-Architektur der zentralen Versionskontrolle (engl. </w:t>
      </w:r>
      <w:proofErr w:type="spellStart"/>
      <w:r w:rsidRPr="00741E95">
        <w:rPr>
          <w:szCs w:val="24"/>
        </w:rPr>
        <w:t>Centralized</w:t>
      </w:r>
      <w:proofErr w:type="spellEnd"/>
      <w:r w:rsidRPr="00741E95">
        <w:rPr>
          <w:szCs w:val="24"/>
        </w:rPr>
        <w:t xml:space="preserve"> Version Control System) existiert hier eine Entwicklungslinie, die sich nicht wiederholt.</w:t>
      </w:r>
      <w:r>
        <w:rPr>
          <w:rStyle w:val="Funotenzeichen"/>
        </w:rPr>
        <w:footnoteReference w:id="49"/>
      </w:r>
    </w:p>
    <w:p w:rsidR="00585219" w:rsidRDefault="00585219" w:rsidP="00606448"/>
    <w:p w:rsidR="00BF6141" w:rsidRDefault="008A68B6" w:rsidP="00BF6141">
      <w:pPr>
        <w:pStyle w:val="berschrift2"/>
      </w:pPr>
      <w:bookmarkStart w:id="127" w:name="_Toc484644570"/>
      <w:r>
        <w:t xml:space="preserve">Verschiedene </w:t>
      </w:r>
      <w:r w:rsidR="00BF6141">
        <w:t>Konzepte</w:t>
      </w:r>
      <w:r>
        <w:t xml:space="preserve"> der Versionsverwaltung</w:t>
      </w:r>
      <w:bookmarkEnd w:id="127"/>
    </w:p>
    <w:p w:rsidR="00B33A7F" w:rsidRDefault="00B33A7F" w:rsidP="00B33A7F"/>
    <w:p w:rsidR="00B33A7F" w:rsidRPr="00B33A7F" w:rsidRDefault="00B33A7F" w:rsidP="00B33A7F">
      <w:r>
        <w:t>Im Bereich der Versionsverwaltung existieren zwei verschiedene Konzepte. Jedes dieser Konzepte bringt seine eigenen Vor- und Nachteile mit sich. Welche dieser Konzepte man bevorzugt hängt stark von der eigene Philos</w:t>
      </w:r>
      <w:r>
        <w:t>o</w:t>
      </w:r>
      <w:r>
        <w:t>phie oder auch der eigenen Unternehmensideologie ab.</w:t>
      </w:r>
    </w:p>
    <w:p w:rsidR="00BF6141" w:rsidRDefault="00BF6141" w:rsidP="00BF6141">
      <w:pPr>
        <w:pStyle w:val="berschrift3"/>
      </w:pPr>
      <w:bookmarkStart w:id="128" w:name="_Toc484644571"/>
      <w:r>
        <w:t>Lock Modify Write</w:t>
      </w:r>
      <w:bookmarkEnd w:id="128"/>
    </w:p>
    <w:p w:rsidR="002949DD" w:rsidRDefault="002949DD" w:rsidP="002949DD"/>
    <w:p w:rsidR="002949DD" w:rsidRPr="002949DD" w:rsidRDefault="00741E95" w:rsidP="002949DD">
      <w:r w:rsidRPr="00741E95">
        <w:rPr>
          <w:szCs w:val="24"/>
        </w:rPr>
        <w:t>Die hier zugrunde liegende Philosophie wird auch als pessimistische Vers</w:t>
      </w:r>
      <w:r w:rsidRPr="00741E95">
        <w:rPr>
          <w:szCs w:val="24"/>
        </w:rPr>
        <w:t>i</w:t>
      </w:r>
      <w:r w:rsidRPr="00741E95">
        <w:rPr>
          <w:szCs w:val="24"/>
        </w:rPr>
        <w:t xml:space="preserve">onskontrolle bezeichnet. Wie man es aus dem Namen schon entnehmen kann, werden bei dieser Arbeitsweise Dateien oder Dokumente während dem Arbeiten gesperrt, um sie für andere unzugänglich zu machen. Erst </w:t>
      </w:r>
      <w:r w:rsidRPr="00741E95">
        <w:rPr>
          <w:szCs w:val="24"/>
        </w:rPr>
        <w:lastRenderedPageBreak/>
        <w:t>wenn die Arbeit an einem bestimmten Dokument vollendet ist, wird diese wieder freigegeben. Diese Vorgehensweise bringt jedoch einige Nachteile mit sich. Zunächst einmal entstehen durch dieses Vorgehen administrative Probleme. Wenn es beispielsweise dazu kommt, das ein Nutzer vergisst die Sperrung einer Datei wieder aufzuheben oder wenn das Client-System a</w:t>
      </w:r>
      <w:r w:rsidRPr="00741E95">
        <w:rPr>
          <w:szCs w:val="24"/>
        </w:rPr>
        <w:t>b</w:t>
      </w:r>
      <w:r w:rsidRPr="00741E95">
        <w:rPr>
          <w:szCs w:val="24"/>
        </w:rPr>
        <w:t>stürzt. In diesem Fall muss die Sperrung unter großem Aufwand wieder en</w:t>
      </w:r>
      <w:r w:rsidRPr="00741E95">
        <w:rPr>
          <w:szCs w:val="24"/>
        </w:rPr>
        <w:t>t</w:t>
      </w:r>
      <w:r w:rsidRPr="00741E95">
        <w:rPr>
          <w:szCs w:val="24"/>
        </w:rPr>
        <w:t>sperrt werden. Meistens ist es dazu notwendig einen zuständigen Adminis</w:t>
      </w:r>
      <w:r w:rsidRPr="00741E95">
        <w:rPr>
          <w:szCs w:val="24"/>
        </w:rPr>
        <w:t>t</w:t>
      </w:r>
      <w:r w:rsidRPr="00741E95">
        <w:rPr>
          <w:szCs w:val="24"/>
        </w:rPr>
        <w:t>rator hinzuzuziehen.</w:t>
      </w:r>
      <w:r>
        <w:rPr>
          <w:rStyle w:val="Funotenzeichen"/>
        </w:rPr>
        <w:footnoteReference w:id="50"/>
      </w:r>
    </w:p>
    <w:p w:rsidR="00BF6141" w:rsidRDefault="00BF6141" w:rsidP="00BF6141">
      <w:pPr>
        <w:pStyle w:val="berschrift3"/>
      </w:pPr>
      <w:bookmarkStart w:id="130" w:name="_Toc484644572"/>
      <w:proofErr w:type="spellStart"/>
      <w:r>
        <w:t>Copy</w:t>
      </w:r>
      <w:proofErr w:type="spellEnd"/>
      <w:r>
        <w:t xml:space="preserve"> Modify </w:t>
      </w:r>
      <w:proofErr w:type="spellStart"/>
      <w:r>
        <w:t>Merge</w:t>
      </w:r>
      <w:bookmarkEnd w:id="130"/>
      <w:proofErr w:type="spellEnd"/>
    </w:p>
    <w:p w:rsidR="00AE7188" w:rsidRDefault="00AE7188" w:rsidP="00AE7188"/>
    <w:p w:rsidR="00AE7188" w:rsidRPr="00AE7188" w:rsidRDefault="00C429BD" w:rsidP="00AE7188">
      <w:bookmarkStart w:id="131" w:name="_CTVK001835da762069c48139ad304b0ebd73387"/>
      <w:r w:rsidRPr="00C429BD">
        <w:rPr>
          <w:szCs w:val="24"/>
        </w:rPr>
        <w:t>Aufgrund einiger Nachteile die beim Lock Modify Write vorhanden sind, wu</w:t>
      </w:r>
      <w:r w:rsidRPr="00C429BD">
        <w:rPr>
          <w:szCs w:val="24"/>
        </w:rPr>
        <w:t>r</w:t>
      </w:r>
      <w:r w:rsidRPr="00C429BD">
        <w:rPr>
          <w:szCs w:val="24"/>
        </w:rPr>
        <w:t xml:space="preserve">de die Arbeitsweise des </w:t>
      </w:r>
      <w:proofErr w:type="spellStart"/>
      <w:r w:rsidRPr="00C429BD">
        <w:rPr>
          <w:szCs w:val="24"/>
        </w:rPr>
        <w:t>Copy</w:t>
      </w:r>
      <w:proofErr w:type="spellEnd"/>
      <w:r w:rsidRPr="00C429BD">
        <w:rPr>
          <w:szCs w:val="24"/>
        </w:rPr>
        <w:t xml:space="preserve"> Modify </w:t>
      </w:r>
      <w:proofErr w:type="spellStart"/>
      <w:r w:rsidRPr="00C429BD">
        <w:rPr>
          <w:szCs w:val="24"/>
        </w:rPr>
        <w:t>Merge</w:t>
      </w:r>
      <w:proofErr w:type="spellEnd"/>
      <w:r w:rsidRPr="00C429BD">
        <w:rPr>
          <w:szCs w:val="24"/>
        </w:rPr>
        <w:t xml:space="preserve"> entwickelt. Auch hier kann a</w:t>
      </w:r>
      <w:r w:rsidR="001537B8">
        <w:rPr>
          <w:szCs w:val="24"/>
        </w:rPr>
        <w:t>us dem Namen die Vor</w:t>
      </w:r>
      <w:r>
        <w:rPr>
          <w:szCs w:val="24"/>
        </w:rPr>
        <w:t>gehensweis</w:t>
      </w:r>
      <w:r w:rsidRPr="00C429BD">
        <w:rPr>
          <w:szCs w:val="24"/>
        </w:rPr>
        <w:t xml:space="preserve">e entnommen werden. Arbeiten werden in einer eigenen </w:t>
      </w:r>
      <w:proofErr w:type="spellStart"/>
      <w:r w:rsidRPr="00C429BD">
        <w:rPr>
          <w:szCs w:val="24"/>
        </w:rPr>
        <w:t>Sandbox</w:t>
      </w:r>
      <w:proofErr w:type="spellEnd"/>
      <w:r w:rsidRPr="00C429BD">
        <w:rPr>
          <w:szCs w:val="24"/>
        </w:rPr>
        <w:t xml:space="preserve"> verrichtet und später auf den Server hochgeladen. Bei diesem Modell wird versucht den Vorgang des Sperrens zu verhindern. Dadurch fällt es unter die Kategorie der optimistischen Versionskontrolle. Eine Auswirkung davon kann jedoch sein, das eine w</w:t>
      </w:r>
      <w:r>
        <w:rPr>
          <w:szCs w:val="24"/>
        </w:rPr>
        <w:t>eitere Person an de</w:t>
      </w:r>
      <w:r>
        <w:rPr>
          <w:szCs w:val="24"/>
        </w:rPr>
        <w:t>r</w:t>
      </w:r>
      <w:r w:rsidRPr="00C429BD">
        <w:rPr>
          <w:szCs w:val="24"/>
        </w:rPr>
        <w:t xml:space="preserve">selben Datei arbeitet und diese in der Zwischenzeit auf das Repository </w:t>
      </w:r>
      <w:proofErr w:type="spellStart"/>
      <w:r w:rsidRPr="00C429BD">
        <w:rPr>
          <w:szCs w:val="24"/>
        </w:rPr>
        <w:t>hoc</w:t>
      </w:r>
      <w:r>
        <w:rPr>
          <w:szCs w:val="24"/>
        </w:rPr>
        <w:t>h</w:t>
      </w:r>
      <w:r w:rsidRPr="00C429BD">
        <w:rPr>
          <w:szCs w:val="24"/>
        </w:rPr>
        <w:t>lädt</w:t>
      </w:r>
      <w:proofErr w:type="spellEnd"/>
      <w:r w:rsidRPr="00C429BD">
        <w:rPr>
          <w:szCs w:val="24"/>
        </w:rPr>
        <w:t>. In diesem Fall ist es notwendig, die neuere Version mit der vorher hoc</w:t>
      </w:r>
      <w:r w:rsidRPr="00C429BD">
        <w:rPr>
          <w:szCs w:val="24"/>
        </w:rPr>
        <w:t>h</w:t>
      </w:r>
      <w:r w:rsidRPr="00C429BD">
        <w:rPr>
          <w:szCs w:val="24"/>
        </w:rPr>
        <w:t>geladenen zu verschmelzen</w:t>
      </w:r>
      <w:r w:rsidR="00437F1D">
        <w:rPr>
          <w:szCs w:val="24"/>
        </w:rPr>
        <w:t xml:space="preserve"> bzw. zusammenzuführen</w:t>
      </w:r>
      <w:r w:rsidRPr="00C429BD">
        <w:rPr>
          <w:szCs w:val="24"/>
        </w:rPr>
        <w:t>. Diesen Vorgang b</w:t>
      </w:r>
      <w:r w:rsidRPr="00C429BD">
        <w:rPr>
          <w:szCs w:val="24"/>
        </w:rPr>
        <w:t>e</w:t>
      </w:r>
      <w:r w:rsidRPr="00C429BD">
        <w:rPr>
          <w:szCs w:val="24"/>
        </w:rPr>
        <w:t xml:space="preserve">zeichnet man als </w:t>
      </w:r>
      <w:proofErr w:type="spellStart"/>
      <w:r w:rsidRPr="00C429BD">
        <w:rPr>
          <w:szCs w:val="24"/>
        </w:rPr>
        <w:t>Me</w:t>
      </w:r>
      <w:r>
        <w:rPr>
          <w:szCs w:val="24"/>
        </w:rPr>
        <w:t>r</w:t>
      </w:r>
      <w:r w:rsidRPr="00C429BD">
        <w:rPr>
          <w:szCs w:val="24"/>
        </w:rPr>
        <w:t>ge</w:t>
      </w:r>
      <w:proofErr w:type="spellEnd"/>
      <w:r w:rsidRPr="00C429BD">
        <w:rPr>
          <w:szCs w:val="24"/>
        </w:rPr>
        <w:t>.</w:t>
      </w:r>
      <w:bookmarkEnd w:id="131"/>
      <w:r>
        <w:rPr>
          <w:rStyle w:val="Funotenzeichen"/>
        </w:rPr>
        <w:footnoteReference w:id="51"/>
      </w:r>
    </w:p>
    <w:p w:rsidR="00A320A5" w:rsidRPr="00A320A5" w:rsidRDefault="00A320A5" w:rsidP="00A320A5">
      <w:pPr>
        <w:pStyle w:val="berschrift2"/>
      </w:pPr>
      <w:bookmarkStart w:id="133" w:name="_Toc484644573"/>
      <w:r>
        <w:t>Zusammenfassung</w:t>
      </w:r>
      <w:bookmarkEnd w:id="133"/>
    </w:p>
    <w:p w:rsidR="00A320A5" w:rsidRDefault="00A320A5" w:rsidP="00A320A5"/>
    <w:p w:rsidR="000D62EE" w:rsidRDefault="000D62EE" w:rsidP="00A320A5">
      <w:r>
        <w:t>Ab diesem Zeitpunkt sollte man ein grundlegendes Verständnis darüber h</w:t>
      </w:r>
      <w:r>
        <w:t>a</w:t>
      </w:r>
      <w:r>
        <w:t>ben, was Versionsverwaltung bzw. Versionskontrolle ist. Darüber hinaus sol</w:t>
      </w:r>
      <w:r>
        <w:t>l</w:t>
      </w:r>
      <w:r>
        <w:t>te klar sein wie diese funktioniert und welche Vorteile sie mit sich bringt.</w:t>
      </w:r>
      <w:r w:rsidR="00CF1029">
        <w:t xml:space="preserve"> Des Weiteren wurde ein grober Überblick über die Entstehungsgeschichte der Versionsverwaltungssysteme gegeben und welche Systeme in den letzten </w:t>
      </w:r>
      <w:r w:rsidR="00CF1029">
        <w:lastRenderedPageBreak/>
        <w:t>Jahren die gängigsten und auch die Vorreiter in diesem Gebiet waren</w:t>
      </w:r>
      <w:r w:rsidR="00437F1D">
        <w:t xml:space="preserve"> und</w:t>
      </w:r>
      <w:r w:rsidR="00CF1029">
        <w:t xml:space="preserve"> teilweise heute noch sind.</w:t>
      </w:r>
    </w:p>
    <w:p w:rsidR="000D62EE" w:rsidRDefault="000D62EE" w:rsidP="00A320A5">
      <w:r>
        <w:t>Auch sollte klar sein</w:t>
      </w:r>
      <w:r w:rsidR="00B33A7F">
        <w:t xml:space="preserve"> welche Arten der Versionsverwaltung es gibt</w:t>
      </w:r>
      <w:r>
        <w:t>, was DV</w:t>
      </w:r>
      <w:r w:rsidR="0036431A">
        <w:t>C</w:t>
      </w:r>
      <w:r>
        <w:t>S und CV</w:t>
      </w:r>
      <w:r w:rsidR="0036431A">
        <w:t>C</w:t>
      </w:r>
      <w:r>
        <w:t xml:space="preserve">S ist und worin der Unterschied zwischen diesen beiden </w:t>
      </w:r>
      <w:r w:rsidR="00CF1029">
        <w:t xml:space="preserve">liegt. Bei den Begriffen Repository, </w:t>
      </w:r>
      <w:proofErr w:type="spellStart"/>
      <w:r w:rsidR="00CF1029">
        <w:t>Merge</w:t>
      </w:r>
      <w:proofErr w:type="spellEnd"/>
      <w:r w:rsidR="00CF1029">
        <w:t xml:space="preserve">, Commit und </w:t>
      </w:r>
      <w:proofErr w:type="spellStart"/>
      <w:r w:rsidR="00CF1029">
        <w:t>Branch</w:t>
      </w:r>
      <w:proofErr w:type="spellEnd"/>
      <w:r w:rsidR="00CF1029">
        <w:t xml:space="preserve"> sollte Klarheit herrschen und man sollte wissen was jeder einzelne dieser Begriffe bedeutet sowie wofür</w:t>
      </w:r>
      <w:r w:rsidR="0036431A">
        <w:t xml:space="preserve"> und</w:t>
      </w:r>
      <w:r w:rsidR="00CF1029">
        <w:t xml:space="preserve"> </w:t>
      </w:r>
      <w:r w:rsidR="00437F1D">
        <w:t>in</w:t>
      </w:r>
      <w:r w:rsidR="00CF1029">
        <w:t xml:space="preserve"> welcher </w:t>
      </w:r>
      <w:r w:rsidR="00437F1D">
        <w:t>Situation</w:t>
      </w:r>
      <w:r w:rsidR="00CF1029">
        <w:t xml:space="preserve"> gebraucht wird.</w:t>
      </w:r>
    </w:p>
    <w:p w:rsidR="000D62EE" w:rsidRDefault="000D62EE" w:rsidP="00A320A5"/>
    <w:p w:rsidR="000D62EE" w:rsidRPr="00A320A5" w:rsidRDefault="000D62EE" w:rsidP="00A320A5">
      <w:pPr>
        <w:sectPr w:rsidR="000D62EE" w:rsidRPr="00A320A5" w:rsidSect="00EC4BA7">
          <w:headerReference w:type="even" r:id="rId17"/>
          <w:headerReference w:type="default" r:id="rId18"/>
          <w:type w:val="oddPage"/>
          <w:pgSz w:w="11906" w:h="16838" w:code="9"/>
          <w:pgMar w:top="1701" w:right="1418" w:bottom="1134" w:left="1418" w:header="709" w:footer="709" w:gutter="851"/>
          <w:cols w:space="708"/>
          <w:docGrid w:linePitch="360"/>
        </w:sectPr>
      </w:pPr>
    </w:p>
    <w:p w:rsidR="00053F13" w:rsidRDefault="00053F13" w:rsidP="00053F13">
      <w:pPr>
        <w:pStyle w:val="berschrift1"/>
      </w:pPr>
      <w:bookmarkStart w:id="134" w:name="_Toc484644574"/>
      <w:proofErr w:type="spellStart"/>
      <w:r>
        <w:lastRenderedPageBreak/>
        <w:t>Git</w:t>
      </w:r>
      <w:bookmarkEnd w:id="134"/>
      <w:proofErr w:type="spellEnd"/>
    </w:p>
    <w:p w:rsidR="00053F13" w:rsidRDefault="00053F13" w:rsidP="00CA5903">
      <w:pPr>
        <w:pStyle w:val="berschrift2"/>
      </w:pPr>
      <w:bookmarkStart w:id="135" w:name="_Toc484644575"/>
      <w:r>
        <w:t>Entstehung</w:t>
      </w:r>
      <w:bookmarkEnd w:id="135"/>
    </w:p>
    <w:p w:rsidR="00053F13" w:rsidRDefault="00053F13" w:rsidP="00CA5903">
      <w:pPr>
        <w:pStyle w:val="berschrift2"/>
      </w:pPr>
      <w:bookmarkStart w:id="136" w:name="_Toc484644576"/>
      <w:r>
        <w:t>Grundlagen</w:t>
      </w:r>
      <w:bookmarkEnd w:id="136"/>
    </w:p>
    <w:p w:rsidR="00053F13" w:rsidRDefault="00053F13" w:rsidP="00CA5903">
      <w:pPr>
        <w:pStyle w:val="berschrift2"/>
      </w:pPr>
      <w:bookmarkStart w:id="137" w:name="_Toc484644577"/>
      <w:r>
        <w:t>Eigenschaften</w:t>
      </w:r>
      <w:r w:rsidR="008A68B6">
        <w:t xml:space="preserve"> von </w:t>
      </w:r>
      <w:proofErr w:type="spellStart"/>
      <w:r w:rsidR="008A68B6">
        <w:t>Git</w:t>
      </w:r>
      <w:bookmarkEnd w:id="137"/>
      <w:proofErr w:type="spellEnd"/>
    </w:p>
    <w:p w:rsidR="00053F13" w:rsidRDefault="00053F13" w:rsidP="00CA5903">
      <w:pPr>
        <w:pStyle w:val="berschrift2"/>
      </w:pPr>
      <w:bookmarkStart w:id="138" w:name="_Toc484644578"/>
      <w:r>
        <w:t>Interner Aufbau</w:t>
      </w:r>
      <w:r w:rsidR="008A68B6">
        <w:t xml:space="preserve"> von </w:t>
      </w:r>
      <w:proofErr w:type="spellStart"/>
      <w:r w:rsidR="008A68B6">
        <w:t>Git</w:t>
      </w:r>
      <w:bookmarkEnd w:id="138"/>
      <w:proofErr w:type="spellEnd"/>
    </w:p>
    <w:p w:rsidR="00053F13" w:rsidRDefault="00053F13" w:rsidP="00CA5903">
      <w:pPr>
        <w:pStyle w:val="berschrift2"/>
      </w:pPr>
      <w:bookmarkStart w:id="139" w:name="_Toc484644579"/>
      <w:r>
        <w:t>Funktionsweise</w:t>
      </w:r>
      <w:r w:rsidR="008A68B6">
        <w:t xml:space="preserve"> von </w:t>
      </w:r>
      <w:proofErr w:type="spellStart"/>
      <w:r w:rsidR="008A68B6">
        <w:t>Git</w:t>
      </w:r>
      <w:bookmarkEnd w:id="139"/>
      <w:proofErr w:type="spellEnd"/>
    </w:p>
    <w:p w:rsidR="00053F13" w:rsidRDefault="00053F13" w:rsidP="00CA5903">
      <w:pPr>
        <w:pStyle w:val="berschrift2"/>
      </w:pPr>
      <w:bookmarkStart w:id="140" w:name="_Toc484644580"/>
      <w:r>
        <w:t>Vorteile</w:t>
      </w:r>
      <w:r w:rsidR="008A68B6">
        <w:t xml:space="preserve"> von </w:t>
      </w:r>
      <w:proofErr w:type="spellStart"/>
      <w:r w:rsidR="008A68B6">
        <w:t>Git</w:t>
      </w:r>
      <w:bookmarkEnd w:id="140"/>
      <w:proofErr w:type="spellEnd"/>
    </w:p>
    <w:p w:rsidR="009D353B" w:rsidRPr="009D353B" w:rsidRDefault="009D353B" w:rsidP="009D353B">
      <w:pPr>
        <w:pStyle w:val="berschrift2"/>
      </w:pPr>
      <w:bookmarkStart w:id="141" w:name="_Toc484644581"/>
      <w:r>
        <w:t xml:space="preserve">Nachteile von </w:t>
      </w:r>
      <w:proofErr w:type="spellStart"/>
      <w:r>
        <w:t>Git</w:t>
      </w:r>
      <w:bookmarkEnd w:id="141"/>
      <w:proofErr w:type="spellEnd"/>
    </w:p>
    <w:p w:rsidR="00CA5903" w:rsidRDefault="00053F13" w:rsidP="00CA5903">
      <w:pPr>
        <w:pStyle w:val="berschrift2"/>
      </w:pPr>
      <w:bookmarkStart w:id="142" w:name="_Toc484644582"/>
      <w:r>
        <w:t xml:space="preserve">Wichtige Begriffe innerhalb </w:t>
      </w:r>
      <w:r w:rsidR="008A68B6">
        <w:t>von Versionsverwaltungssystemen</w:t>
      </w:r>
      <w:bookmarkEnd w:id="142"/>
    </w:p>
    <w:p w:rsidR="00CA5903" w:rsidRPr="00CA5903" w:rsidRDefault="00CA5903" w:rsidP="006451EC">
      <w:pPr>
        <w:pStyle w:val="berschrift2"/>
      </w:pPr>
      <w:bookmarkStart w:id="143" w:name="_Toc484644583"/>
      <w:proofErr w:type="spellStart"/>
      <w:r>
        <w:t>Bran</w:t>
      </w:r>
      <w:r w:rsidR="006451EC">
        <w:t>ches</w:t>
      </w:r>
      <w:proofErr w:type="spellEnd"/>
      <w:r w:rsidR="006451EC">
        <w:t xml:space="preserve"> kurz erklärt(nicht sicher ob hier oder in 3.7)</w:t>
      </w:r>
      <w:bookmarkEnd w:id="143"/>
    </w:p>
    <w:p w:rsidR="00CA5903" w:rsidRPr="00CA5903" w:rsidRDefault="00CA5903" w:rsidP="00CA5903">
      <w:pPr>
        <w:pStyle w:val="berschrift2"/>
      </w:pPr>
      <w:bookmarkStart w:id="144" w:name="_Toc484644584"/>
      <w:proofErr w:type="spellStart"/>
      <w:r>
        <w:t>Branching</w:t>
      </w:r>
      <w:proofErr w:type="spellEnd"/>
      <w:r>
        <w:t xml:space="preserve"> und </w:t>
      </w:r>
      <w:proofErr w:type="spellStart"/>
      <w:r>
        <w:t>Merging</w:t>
      </w:r>
      <w:proofErr w:type="spellEnd"/>
      <w:r w:rsidR="006451EC">
        <w:t>(nicht sicher ob hier oder in 3.7)</w:t>
      </w:r>
      <w:bookmarkEnd w:id="144"/>
    </w:p>
    <w:p w:rsidR="00CA5903" w:rsidRDefault="00CA5903" w:rsidP="00CA5903">
      <w:pPr>
        <w:pStyle w:val="berschrift2"/>
      </w:pPr>
      <w:bookmarkStart w:id="145" w:name="_Toc484644585"/>
      <w:r>
        <w:t>Protokollierung</w:t>
      </w:r>
      <w:bookmarkEnd w:id="145"/>
    </w:p>
    <w:p w:rsidR="00CA5903" w:rsidRDefault="00CA5903" w:rsidP="00CA5903">
      <w:pPr>
        <w:pStyle w:val="berschrift2"/>
      </w:pPr>
      <w:bookmarkStart w:id="146" w:name="_Toc484644586"/>
      <w:r>
        <w:t>Wiederherstellung</w:t>
      </w:r>
      <w:bookmarkEnd w:id="146"/>
    </w:p>
    <w:p w:rsidR="00CA5903" w:rsidRDefault="00CA5903" w:rsidP="00CA5903">
      <w:pPr>
        <w:pStyle w:val="berschrift2"/>
      </w:pPr>
      <w:bookmarkStart w:id="147" w:name="_Toc484644587"/>
      <w:r>
        <w:t>Archivierung</w:t>
      </w:r>
      <w:bookmarkEnd w:id="147"/>
    </w:p>
    <w:p w:rsidR="00CA5903" w:rsidRDefault="00CA5903" w:rsidP="00CA5903">
      <w:pPr>
        <w:pStyle w:val="berschrift2"/>
      </w:pPr>
      <w:bookmarkStart w:id="148" w:name="_Toc484644588"/>
      <w:r>
        <w:t>Koordinierung</w:t>
      </w:r>
      <w:bookmarkEnd w:id="148"/>
    </w:p>
    <w:p w:rsidR="00053F13" w:rsidRDefault="00CA5903" w:rsidP="00CA5903">
      <w:pPr>
        <w:pStyle w:val="berschrift2"/>
      </w:pPr>
      <w:bookmarkStart w:id="149" w:name="_Toc484644589"/>
      <w:r>
        <w:t>Gleichzeitiges Entwickeln</w:t>
      </w:r>
      <w:bookmarkEnd w:id="149"/>
    </w:p>
    <w:p w:rsidR="00053F13" w:rsidRDefault="00053F13" w:rsidP="00CA5903">
      <w:pPr>
        <w:pStyle w:val="berschrift2"/>
      </w:pPr>
      <w:bookmarkStart w:id="150" w:name="_Toc484644590"/>
      <w:r>
        <w:t>Verteilte Abläufe</w:t>
      </w:r>
      <w:bookmarkEnd w:id="150"/>
    </w:p>
    <w:p w:rsidR="00053F13" w:rsidRDefault="00053F13" w:rsidP="00CA5903">
      <w:pPr>
        <w:pStyle w:val="berschrift2"/>
      </w:pPr>
      <w:bookmarkStart w:id="151" w:name="_Toc484644591"/>
      <w:r>
        <w:t xml:space="preserve">Hosting über </w:t>
      </w:r>
      <w:proofErr w:type="spellStart"/>
      <w:r>
        <w:t>GitHub</w:t>
      </w:r>
      <w:bookmarkEnd w:id="151"/>
      <w:proofErr w:type="spellEnd"/>
    </w:p>
    <w:p w:rsidR="00053F13" w:rsidRPr="00DE5CC2" w:rsidRDefault="00053F13" w:rsidP="00CA5903">
      <w:pPr>
        <w:pStyle w:val="berschrift2"/>
      </w:pPr>
      <w:bookmarkStart w:id="152" w:name="_Toc484644592"/>
      <w:r>
        <w:t>Befehle</w:t>
      </w:r>
      <w:bookmarkEnd w:id="152"/>
    </w:p>
    <w:p w:rsidR="00053F13" w:rsidRDefault="00053F13" w:rsidP="00CA5903">
      <w:pPr>
        <w:pStyle w:val="berschrift2"/>
      </w:pPr>
      <w:bookmarkStart w:id="153" w:name="_Toc484644593"/>
      <w:r>
        <w:t xml:space="preserve">Kommandozeile zur Bedienung von </w:t>
      </w:r>
      <w:proofErr w:type="spellStart"/>
      <w:r>
        <w:t>Git</w:t>
      </w:r>
      <w:proofErr w:type="spellEnd"/>
      <w:r>
        <w:t>(nicht sicher)</w:t>
      </w:r>
      <w:bookmarkEnd w:id="153"/>
    </w:p>
    <w:p w:rsidR="00A320A5" w:rsidRPr="00A320A5" w:rsidRDefault="00A320A5" w:rsidP="00A320A5">
      <w:pPr>
        <w:pStyle w:val="berschrift2"/>
      </w:pPr>
      <w:bookmarkStart w:id="154" w:name="_Toc484644594"/>
      <w:r>
        <w:t>Zusammenfassung</w:t>
      </w:r>
      <w:bookmarkEnd w:id="154"/>
    </w:p>
    <w:p w:rsidR="00A320A5" w:rsidRPr="00A320A5" w:rsidRDefault="00A320A5" w:rsidP="00A320A5">
      <w:pPr>
        <w:pStyle w:val="berschrift2"/>
        <w:sectPr w:rsidR="00A320A5" w:rsidRPr="00A320A5" w:rsidSect="00EC4BA7">
          <w:type w:val="oddPage"/>
          <w:pgSz w:w="11906" w:h="16838" w:code="9"/>
          <w:pgMar w:top="1701" w:right="1418" w:bottom="1134" w:left="1418" w:header="709" w:footer="709" w:gutter="851"/>
          <w:cols w:space="708"/>
          <w:docGrid w:linePitch="360"/>
        </w:sectPr>
      </w:pPr>
    </w:p>
    <w:p w:rsidR="00080EA4" w:rsidRPr="00080EA4" w:rsidRDefault="00BF6141" w:rsidP="00080EA4">
      <w:pPr>
        <w:pStyle w:val="berschrift1"/>
      </w:pPr>
      <w:bookmarkStart w:id="155" w:name="_Toc484644595"/>
      <w:r>
        <w:lastRenderedPageBreak/>
        <w:t>Versionsverwaltungssysteme</w:t>
      </w:r>
      <w:bookmarkEnd w:id="155"/>
    </w:p>
    <w:p w:rsidR="00BF6141" w:rsidRDefault="00BF6141" w:rsidP="00BF6141">
      <w:pPr>
        <w:pStyle w:val="berschrift2"/>
      </w:pPr>
      <w:bookmarkStart w:id="156" w:name="_Toc484644596"/>
      <w:r>
        <w:t>Ziele</w:t>
      </w:r>
      <w:r w:rsidR="008A68B6">
        <w:t xml:space="preserve"> der Versionsverwaltung</w:t>
      </w:r>
      <w:bookmarkEnd w:id="156"/>
    </w:p>
    <w:p w:rsidR="00BF6141" w:rsidRDefault="00BF6141" w:rsidP="00BF6141">
      <w:pPr>
        <w:pStyle w:val="berschrift2"/>
      </w:pPr>
      <w:bookmarkStart w:id="157" w:name="_Toc484644597"/>
      <w:r>
        <w:t>Verschiedene Versionsverwaltungssysteme im Überblick</w:t>
      </w:r>
      <w:bookmarkEnd w:id="157"/>
    </w:p>
    <w:p w:rsidR="00BF6141" w:rsidRDefault="00BF6141" w:rsidP="00BF6141">
      <w:pPr>
        <w:pStyle w:val="berschrift3"/>
      </w:pPr>
      <w:bookmarkStart w:id="158" w:name="_Toc484644598"/>
      <w:proofErr w:type="spellStart"/>
      <w:r>
        <w:t>Darcs</w:t>
      </w:r>
      <w:bookmarkEnd w:id="158"/>
      <w:proofErr w:type="spellEnd"/>
    </w:p>
    <w:p w:rsidR="00BF6141" w:rsidRDefault="00BF6141" w:rsidP="00BF6141">
      <w:pPr>
        <w:pStyle w:val="berschrift3"/>
      </w:pPr>
      <w:bookmarkStart w:id="159" w:name="_Toc484644599"/>
      <w:proofErr w:type="spellStart"/>
      <w:r>
        <w:t>Git</w:t>
      </w:r>
      <w:bookmarkEnd w:id="159"/>
      <w:proofErr w:type="spellEnd"/>
    </w:p>
    <w:p w:rsidR="00BF6141" w:rsidRDefault="00BF6141" w:rsidP="00BF6141">
      <w:pPr>
        <w:pStyle w:val="berschrift3"/>
      </w:pPr>
      <w:bookmarkStart w:id="160" w:name="_Toc484644600"/>
      <w:r>
        <w:t xml:space="preserve">GNU </w:t>
      </w:r>
      <w:proofErr w:type="spellStart"/>
      <w:r>
        <w:t>arch</w:t>
      </w:r>
      <w:bookmarkEnd w:id="160"/>
      <w:proofErr w:type="spellEnd"/>
    </w:p>
    <w:p w:rsidR="00BF6141" w:rsidRDefault="00BF6141" w:rsidP="00BF6141">
      <w:pPr>
        <w:pStyle w:val="berschrift3"/>
      </w:pPr>
      <w:bookmarkStart w:id="161" w:name="_Toc484644601"/>
      <w:r>
        <w:t>Apache Subversion</w:t>
      </w:r>
      <w:bookmarkEnd w:id="161"/>
    </w:p>
    <w:p w:rsidR="00BF6141" w:rsidRDefault="00BF6141" w:rsidP="00BF6141">
      <w:pPr>
        <w:pStyle w:val="berschrift3"/>
      </w:pPr>
      <w:bookmarkStart w:id="162" w:name="_Toc484644602"/>
      <w:r>
        <w:t>Fossil</w:t>
      </w:r>
      <w:bookmarkEnd w:id="162"/>
    </w:p>
    <w:p w:rsidR="00BF6141" w:rsidRDefault="00BF6141" w:rsidP="00BF6141">
      <w:pPr>
        <w:pStyle w:val="berschrift3"/>
      </w:pPr>
      <w:bookmarkStart w:id="163" w:name="_Toc484644603"/>
      <w:proofErr w:type="spellStart"/>
      <w:r>
        <w:t>Mercurial</w:t>
      </w:r>
      <w:bookmarkEnd w:id="163"/>
      <w:proofErr w:type="spellEnd"/>
    </w:p>
    <w:p w:rsidR="00BF6141" w:rsidRDefault="00BF6141" w:rsidP="00BF6141">
      <w:pPr>
        <w:pStyle w:val="berschrift3"/>
      </w:pPr>
      <w:bookmarkStart w:id="164" w:name="_Toc484644604"/>
      <w:proofErr w:type="spellStart"/>
      <w:r>
        <w:t>Bazaar</w:t>
      </w:r>
      <w:bookmarkEnd w:id="164"/>
      <w:proofErr w:type="spellEnd"/>
    </w:p>
    <w:p w:rsidR="00BF6141" w:rsidRDefault="00BF6141" w:rsidP="00BF6141">
      <w:pPr>
        <w:pStyle w:val="berschrift3"/>
      </w:pPr>
      <w:bookmarkStart w:id="165" w:name="_Toc484644605"/>
      <w:r>
        <w:t>Gegenüberstellung verschiede</w:t>
      </w:r>
      <w:r w:rsidR="00785CB6">
        <w:t>ne</w:t>
      </w:r>
      <w:r>
        <w:t>r Systeme</w:t>
      </w:r>
      <w:bookmarkEnd w:id="165"/>
    </w:p>
    <w:p w:rsidR="00223678" w:rsidRPr="00223678" w:rsidRDefault="00223678" w:rsidP="00223678">
      <w:pPr>
        <w:pStyle w:val="berschrift3"/>
      </w:pPr>
      <w:bookmarkStart w:id="166" w:name="_Toc484644606"/>
      <w:proofErr w:type="spellStart"/>
      <w:r>
        <w:t>Git</w:t>
      </w:r>
      <w:proofErr w:type="spellEnd"/>
      <w:r>
        <w:t xml:space="preserve"> oder SVN</w:t>
      </w:r>
      <w:bookmarkEnd w:id="166"/>
      <w:r w:rsidR="00761E01">
        <w:t>?</w:t>
      </w:r>
    </w:p>
    <w:p w:rsidR="00A320A5" w:rsidRPr="00A320A5" w:rsidRDefault="00A320A5" w:rsidP="00A320A5">
      <w:pPr>
        <w:pStyle w:val="berschrift2"/>
      </w:pPr>
      <w:bookmarkStart w:id="167" w:name="_Toc484644607"/>
      <w:r>
        <w:t>Zusammenfassung</w:t>
      </w:r>
      <w:bookmarkEnd w:id="167"/>
    </w:p>
    <w:p w:rsidR="005A6595" w:rsidRDefault="007732FD" w:rsidP="005A6595">
      <w:pPr>
        <w:pStyle w:val="berschrift1"/>
      </w:pPr>
      <w:bookmarkStart w:id="168" w:name="_Toc484644608"/>
      <w:r>
        <w:t>Umsetzung/In</w:t>
      </w:r>
      <w:r w:rsidR="005A6595">
        <w:t>t</w:t>
      </w:r>
      <w:r>
        <w:t>egration des Tools in die Vorlesung</w:t>
      </w:r>
      <w:bookmarkEnd w:id="168"/>
    </w:p>
    <w:p w:rsidR="007732FD" w:rsidRDefault="007732FD" w:rsidP="007732FD">
      <w:pPr>
        <w:pStyle w:val="berschrift2"/>
      </w:pPr>
      <w:bookmarkStart w:id="169" w:name="_Toc484644609"/>
      <w:proofErr w:type="spellStart"/>
      <w:r>
        <w:t>Git</w:t>
      </w:r>
      <w:proofErr w:type="spellEnd"/>
      <w:r>
        <w:t xml:space="preserve"> installieren</w:t>
      </w:r>
      <w:bookmarkEnd w:id="169"/>
    </w:p>
    <w:p w:rsidR="007732FD" w:rsidRDefault="007732FD" w:rsidP="007732FD">
      <w:pPr>
        <w:pStyle w:val="berschrift2"/>
      </w:pPr>
      <w:bookmarkStart w:id="170" w:name="_Toc484644610"/>
      <w:proofErr w:type="spellStart"/>
      <w:r>
        <w:t>GitHub</w:t>
      </w:r>
      <w:bookmarkEnd w:id="170"/>
      <w:proofErr w:type="spellEnd"/>
    </w:p>
    <w:p w:rsidR="007732FD" w:rsidRDefault="007732FD" w:rsidP="007732FD">
      <w:pPr>
        <w:pStyle w:val="berschrift2"/>
      </w:pPr>
      <w:bookmarkStart w:id="171" w:name="_Toc484644611"/>
      <w:r>
        <w:t>Repository aufbauen</w:t>
      </w:r>
      <w:bookmarkEnd w:id="171"/>
    </w:p>
    <w:p w:rsidR="007732FD" w:rsidRDefault="007732FD" w:rsidP="007732FD">
      <w:pPr>
        <w:pStyle w:val="berschrift2"/>
      </w:pPr>
      <w:bookmarkStart w:id="172" w:name="_Toc484644612"/>
      <w:r>
        <w:t>Veränderung an Repository melden</w:t>
      </w:r>
      <w:bookmarkEnd w:id="172"/>
    </w:p>
    <w:p w:rsidR="007732FD" w:rsidRDefault="007732FD" w:rsidP="007732FD">
      <w:pPr>
        <w:pStyle w:val="berschrift2"/>
      </w:pPr>
      <w:bookmarkStart w:id="173" w:name="_Toc484644613"/>
      <w:r>
        <w:t>Commit-Verlauf einsehen</w:t>
      </w:r>
      <w:bookmarkEnd w:id="173"/>
    </w:p>
    <w:p w:rsidR="007732FD" w:rsidRDefault="007732FD" w:rsidP="007732FD">
      <w:pPr>
        <w:pStyle w:val="berschrift2"/>
      </w:pPr>
      <w:bookmarkStart w:id="174" w:name="_Toc484644614"/>
      <w:r>
        <w:t>Rückgängig machen</w:t>
      </w:r>
      <w:bookmarkEnd w:id="174"/>
    </w:p>
    <w:p w:rsidR="00175C31" w:rsidRPr="00175C31" w:rsidRDefault="00175C31" w:rsidP="00175C31">
      <w:pPr>
        <w:pStyle w:val="berschrift2"/>
      </w:pPr>
      <w:bookmarkStart w:id="175" w:name="_Toc484644615"/>
      <w:r>
        <w:t>Wartung und Wiederherstellung</w:t>
      </w:r>
      <w:bookmarkEnd w:id="175"/>
    </w:p>
    <w:p w:rsidR="00A320A5" w:rsidRDefault="007732FD" w:rsidP="000B53D3">
      <w:pPr>
        <w:pStyle w:val="berschrift2"/>
      </w:pPr>
      <w:bookmarkStart w:id="176" w:name="_Toc484644616"/>
      <w:proofErr w:type="spellStart"/>
      <w:r>
        <w:lastRenderedPageBreak/>
        <w:t>Git</w:t>
      </w:r>
      <w:proofErr w:type="spellEnd"/>
      <w:r>
        <w:t xml:space="preserve"> als </w:t>
      </w:r>
      <w:proofErr w:type="spellStart"/>
      <w:r>
        <w:t>PlugIn</w:t>
      </w:r>
      <w:proofErr w:type="spellEnd"/>
      <w:r>
        <w:t xml:space="preserve"> in </w:t>
      </w:r>
      <w:proofErr w:type="spellStart"/>
      <w:r>
        <w:t>Eclipse</w:t>
      </w:r>
      <w:bookmarkEnd w:id="176"/>
      <w:proofErr w:type="spellEnd"/>
      <w:r w:rsidR="00761E01">
        <w:t xml:space="preserve"> (</w:t>
      </w:r>
      <w:proofErr w:type="spellStart"/>
      <w:r w:rsidR="00761E01">
        <w:t>eGit</w:t>
      </w:r>
      <w:proofErr w:type="spellEnd"/>
      <w:r w:rsidR="00761E01">
        <w:t>)</w:t>
      </w:r>
    </w:p>
    <w:p w:rsidR="00A320A5" w:rsidRPr="00A320A5" w:rsidRDefault="00A320A5" w:rsidP="00A320A5">
      <w:pPr>
        <w:pStyle w:val="berschrift2"/>
      </w:pPr>
      <w:bookmarkStart w:id="177" w:name="_Toc484644617"/>
      <w:r>
        <w:t>Zusammenfassung</w:t>
      </w:r>
      <w:bookmarkEnd w:id="177"/>
    </w:p>
    <w:p w:rsidR="000B53D3" w:rsidRPr="000B53D3" w:rsidRDefault="000B53D3" w:rsidP="00A320A5">
      <w:pPr>
        <w:pStyle w:val="berschrift1"/>
        <w:sectPr w:rsidR="000B53D3" w:rsidRPr="000B53D3" w:rsidSect="00EC4BA7">
          <w:type w:val="oddPage"/>
          <w:pgSz w:w="11906" w:h="16838" w:code="9"/>
          <w:pgMar w:top="1701" w:right="1418" w:bottom="1134" w:left="1418" w:header="709" w:footer="709" w:gutter="851"/>
          <w:cols w:space="708"/>
          <w:docGrid w:linePitch="360"/>
        </w:sectPr>
      </w:pPr>
      <w:bookmarkStart w:id="178" w:name="_Toc484644618"/>
      <w:proofErr w:type="spellStart"/>
      <w:r>
        <w:t>Resumee</w:t>
      </w:r>
      <w:bookmarkEnd w:id="178"/>
      <w:proofErr w:type="spellEnd"/>
    </w:p>
    <w:p w:rsidR="00D9183C" w:rsidRDefault="00993D94" w:rsidP="005A6595">
      <w:pPr>
        <w:pStyle w:val="berschrift1"/>
        <w:numPr>
          <w:ilvl w:val="0"/>
          <w:numId w:val="0"/>
        </w:numPr>
      </w:pPr>
      <w:bookmarkStart w:id="179" w:name="_Toc484644619"/>
      <w:r w:rsidRPr="00992A1D">
        <w:lastRenderedPageBreak/>
        <w:t>Literaturverzeichnis</w:t>
      </w:r>
      <w:bookmarkEnd w:id="179"/>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19"/>
          <w:headerReference w:type="first" r:id="rId20"/>
          <w:type w:val="oddPage"/>
          <w:pgSz w:w="11906" w:h="16838" w:code="9"/>
          <w:pgMar w:top="1701" w:right="1418" w:bottom="1134" w:left="1418" w:header="709" w:footer="709" w:gutter="851"/>
          <w:cols w:space="708"/>
          <w:titlePg/>
          <w:docGrid w:linePitch="360"/>
        </w:sectPr>
      </w:pPr>
      <w:r>
        <w:br w:type="page"/>
      </w:r>
      <w:r w:rsidR="00A93992">
        <w:rPr>
          <w:noProof/>
          <w:lang w:eastAsia="de-DE"/>
        </w:rPr>
        <mc:AlternateContent>
          <mc:Choice Requires="wps">
            <w:drawing>
              <wp:anchor distT="0" distB="0" distL="114300" distR="114300" simplePos="0" relativeHeight="251677696" behindDoc="0" locked="0" layoutInCell="1" allowOverlap="1" wp14:anchorId="77E6E41A" wp14:editId="6FC9A377">
                <wp:simplePos x="0" y="0"/>
                <wp:positionH relativeFrom="column">
                  <wp:posOffset>885190</wp:posOffset>
                </wp:positionH>
                <wp:positionV relativeFrom="paragraph">
                  <wp:posOffset>1016635</wp:posOffset>
                </wp:positionV>
                <wp:extent cx="3275462" cy="2074459"/>
                <wp:effectExtent l="19050" t="704850" r="39370" b="40640"/>
                <wp:wrapNone/>
                <wp:docPr id="11" name="Wolkenförmige Legende 11"/>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678" w:rsidRPr="009937AF" w:rsidRDefault="00223678"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1" o:spid="_x0000_s1027" type="#_x0000_t106" style="position:absolute;left:0;text-align:left;margin-left:69.7pt;margin-top:80.05pt;width:257.9pt;height:1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" adj="2435,-6650" fillcolor="white [3212]" strokecolor="red" strokeweight="2pt">
                <v:textbox>
                  <w:txbxContent>
                    <w:p w:rsidR="00223678" w:rsidRPr="009937AF" w:rsidRDefault="00223678"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v:textbox>
              </v:shape>
            </w:pict>
          </mc:Fallback>
        </mc:AlternateContent>
      </w:r>
    </w:p>
    <w:p w:rsidR="00061A3C" w:rsidRDefault="00387FE8" w:rsidP="005A6595">
      <w:pPr>
        <w:pStyle w:val="berschrift1"/>
        <w:numPr>
          <w:ilvl w:val="0"/>
          <w:numId w:val="0"/>
        </w:numPr>
        <w:ind w:left="360" w:hanging="360"/>
      </w:pPr>
      <w:bookmarkStart w:id="180" w:name="_Toc484644620"/>
      <w:r w:rsidRPr="00992A1D">
        <w:lastRenderedPageBreak/>
        <w:t>Stichwortverzeichnis</w:t>
      </w:r>
      <w:bookmarkEnd w:id="180"/>
    </w:p>
    <w:p w:rsidR="004218E9" w:rsidRDefault="004218E9" w:rsidP="004218E9"/>
    <w:p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25910D55" wp14:editId="48B94E85">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678" w:rsidRPr="009937AF" w:rsidRDefault="00223678"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8" o:spid="_x0000_s1028"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" adj="2435,-6650" fillcolor="white [3212]" strokecolor="red" strokeweight="2pt">
                <v:textbox>
                  <w:txbxContent>
                    <w:p w:rsidR="00223678" w:rsidRPr="009937AF" w:rsidRDefault="00223678"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fldSimple w:instr=" INDEX \e &quot; &quot; \c &quot;2&quot; \z &quot;1031&quot; ">
        <w:r w:rsidR="004218E9">
          <w:rPr>
            <w:b/>
            <w:noProof/>
          </w:rPr>
          <w:t>Keine Indexeinträge gefunden.</w:t>
        </w:r>
      </w:fldSimple>
    </w:p>
    <w:p w:rsidR="005A6595" w:rsidRDefault="00387FE8" w:rsidP="005A6595">
      <w:pPr>
        <w:pStyle w:val="berschrift1"/>
        <w:numPr>
          <w:ilvl w:val="0"/>
          <w:numId w:val="0"/>
        </w:numPr>
        <w:ind w:left="360" w:hanging="360"/>
      </w:pPr>
      <w:bookmarkStart w:id="181" w:name="_Toc484644621"/>
      <w:r w:rsidRPr="00992A1D">
        <w:lastRenderedPageBreak/>
        <w:t>Eidesstattliche Erklärung</w:t>
      </w:r>
      <w:bookmarkEnd w:id="181"/>
    </w:p>
    <w:p w:rsidR="00C65B49" w:rsidRDefault="00C65B49" w:rsidP="00C65B49">
      <w:r>
        <w:t>Ich versichere, dass ich die vorstehende Arbeit selbständig verfasst und hie</w:t>
      </w:r>
      <w:r>
        <w:t>r</w:t>
      </w:r>
      <w:r>
        <w:t xml:space="preserve">zu </w:t>
      </w:r>
      <w:r w:rsidR="00CE2622">
        <w:t>k</w:t>
      </w:r>
      <w:r>
        <w:t>eine anderen als die angegebenen Hilfsmittel verwendet habe. Alle Ste</w:t>
      </w:r>
      <w:r>
        <w:t>l</w:t>
      </w:r>
      <w:r>
        <w:t>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w:t>
      </w:r>
      <w:r>
        <w:t>t</w:t>
      </w:r>
      <w:r>
        <w: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08061997" wp14:editId="6D105E17">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678" w:rsidRPr="009937AF" w:rsidRDefault="00223678" w:rsidP="00A93992">
                            <w:pPr>
                              <w:jc w:val="center"/>
                              <w:rPr>
                                <w:color w:val="FF0000"/>
                              </w:rPr>
                            </w:pPr>
                            <w:r>
                              <w:rPr>
                                <w:color w:val="FF0000"/>
                              </w:rPr>
                              <w:t>Auch hier müssen die Platzhalter mit den ko</w:t>
                            </w:r>
                            <w:r>
                              <w:rPr>
                                <w:color w:val="FF0000"/>
                              </w:rPr>
                              <w:t>r</w:t>
                            </w:r>
                            <w:r>
                              <w:rPr>
                                <w:color w:val="FF0000"/>
                              </w:rPr>
                              <w:t>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0" o:spid="_x0000_s1029"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" adj="2435,-6650" fillcolor="white [3212]" strokecolor="red" strokeweight="2pt">
                <v:textbox>
                  <w:txbxContent>
                    <w:p w:rsidR="00223678" w:rsidRPr="009937AF" w:rsidRDefault="00223678" w:rsidP="00A93992">
                      <w:pPr>
                        <w:jc w:val="center"/>
                        <w:rPr>
                          <w:color w:val="FF0000"/>
                        </w:rPr>
                      </w:pPr>
                      <w:r>
                        <w:rPr>
                          <w:color w:val="FF0000"/>
                        </w:rPr>
                        <w:t>Auch hier müssen die Platzhalter mit den ko</w:t>
                      </w:r>
                      <w:r>
                        <w:rPr>
                          <w:color w:val="FF0000"/>
                        </w:rPr>
                        <w:t>r</w:t>
                      </w:r>
                      <w:r>
                        <w:rPr>
                          <w:color w:val="FF0000"/>
                        </w:rPr>
                        <w:t>rekten Daten ersetzt werden.</w:t>
                      </w:r>
                    </w:p>
                  </w:txbxContent>
                </v:textbox>
              </v:shape>
            </w:pict>
          </mc:Fallback>
        </mc:AlternateContent>
      </w:r>
      <w:r w:rsidR="00C65B49">
        <w:t>[Ort, Datum Name]</w:t>
      </w:r>
    </w:p>
    <w:p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rsidR="00D9183C" w:rsidRDefault="005A6595" w:rsidP="005A6595">
      <w:pPr>
        <w:pStyle w:val="berschrift1"/>
        <w:numPr>
          <w:ilvl w:val="0"/>
          <w:numId w:val="4"/>
        </w:numPr>
      </w:pPr>
      <w:bookmarkStart w:id="182" w:name="_Toc484644622"/>
      <w:r>
        <w:lastRenderedPageBreak/>
        <w:t>[</w:t>
      </w:r>
      <w:r w:rsidR="00993D94" w:rsidRPr="00992A1D">
        <w:t>Anhang</w:t>
      </w:r>
      <w:r>
        <w:t>]</w:t>
      </w:r>
      <w:bookmarkEnd w:id="182"/>
    </w:p>
    <w:p w:rsidR="00993D94"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27F686F4" wp14:editId="37A3F603">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678" w:rsidRPr="009937AF" w:rsidRDefault="00223678"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9" o:spid="_x0000_s1030"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" adj="2435,-6650" fillcolor="white [3212]" strokecolor="red" strokeweight="2pt">
                <v:textbox>
                  <w:txbxContent>
                    <w:p w:rsidR="00223678" w:rsidRPr="009937AF" w:rsidRDefault="00223678"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v:textbox>
              </v:shape>
            </w:pict>
          </mc:Fallback>
        </mc:AlternateContent>
      </w:r>
    </w:p>
    <w:p w:rsidR="00C3755F" w:rsidRDefault="00C3755F" w:rsidP="00C3755F">
      <w:pPr>
        <w:pStyle w:val="CitaviBibliographyEntry"/>
      </w:pPr>
    </w:p>
    <w:p w:rsidR="00C3755F" w:rsidRDefault="00C3755F" w:rsidP="00C3755F">
      <w:pPr>
        <w:pStyle w:val="CitaviBibliographyEntry"/>
      </w:pPr>
    </w:p>
    <w:p w:rsidR="00753EBF" w:rsidRDefault="00753EBF" w:rsidP="00753EBF">
      <w:pPr>
        <w:pStyle w:val="CitaviBibliographyEntry"/>
      </w:pPr>
    </w:p>
    <w:p w:rsidR="00753EBF" w:rsidRDefault="00753EBF" w:rsidP="00753EBF">
      <w:pPr>
        <w:pStyle w:val="CitaviBibliographyEntry"/>
      </w:pPr>
    </w:p>
    <w:p w:rsidR="00070D4D" w:rsidRDefault="00070D4D" w:rsidP="00070D4D">
      <w:pPr>
        <w:pStyle w:val="CitaviBibliographyEntry"/>
      </w:pPr>
    </w:p>
    <w:p w:rsidR="005833A5" w:rsidRDefault="005833A5" w:rsidP="00417B05">
      <w:pPr>
        <w:pStyle w:val="CitaviBibliographyEntry"/>
      </w:pPr>
    </w:p>
    <w:p w:rsidR="002D79CD" w:rsidRDefault="002D79CD" w:rsidP="002D79CD">
      <w:pPr>
        <w:pStyle w:val="CitaviBibliographyEntry"/>
      </w:pPr>
    </w:p>
    <w:p w:rsidR="002D79CD" w:rsidRDefault="002D79CD" w:rsidP="002D79CD">
      <w:pPr>
        <w:pStyle w:val="CitaviBibliographyEntry"/>
      </w:pPr>
    </w:p>
    <w:p w:rsidR="002D79CD" w:rsidRDefault="002D79CD" w:rsidP="002D79CD">
      <w:pPr>
        <w:pStyle w:val="CitaviBibliographyEntry"/>
      </w:pPr>
    </w:p>
    <w:p w:rsidR="00CF732E" w:rsidRDefault="00CF732E" w:rsidP="00BF0724">
      <w:pPr>
        <w:pStyle w:val="CitaviBibliographyEntry"/>
      </w:pPr>
    </w:p>
    <w:p w:rsidR="002A3CF2" w:rsidRDefault="002A3CF2" w:rsidP="002A3CF2">
      <w:pPr>
        <w:pStyle w:val="CitaviBibliographyEntry"/>
      </w:pPr>
    </w:p>
    <w:p w:rsidR="002A3CF2" w:rsidRDefault="002A3CF2" w:rsidP="00F91FFF">
      <w:pPr>
        <w:pStyle w:val="CitaviBibliographyEntry"/>
      </w:pPr>
    </w:p>
    <w:p w:rsidR="00F91FFF" w:rsidRDefault="00F91FFF" w:rsidP="00F91FFF">
      <w:pPr>
        <w:pStyle w:val="CitaviBibliographyEntry"/>
      </w:pPr>
    </w:p>
    <w:p w:rsidR="002A1E75" w:rsidRDefault="002A1E75" w:rsidP="002A1E75">
      <w:pPr>
        <w:pStyle w:val="CitaviBibliographyEntry"/>
      </w:pPr>
    </w:p>
    <w:p w:rsidR="002A1E75" w:rsidRDefault="002A1E75" w:rsidP="00D56823">
      <w:pPr>
        <w:pStyle w:val="CitaviBibliographyEntry"/>
      </w:pPr>
    </w:p>
    <w:p w:rsidR="00D56823" w:rsidRDefault="00D56823" w:rsidP="000E17B9">
      <w:pPr>
        <w:pStyle w:val="CitaviBibliographyEntry"/>
      </w:pPr>
    </w:p>
    <w:p w:rsidR="00327422" w:rsidRDefault="00327422" w:rsidP="00BC36B6">
      <w:pPr>
        <w:pStyle w:val="CitaviBibliographyEntry"/>
      </w:pPr>
    </w:p>
    <w:p w:rsidR="00C006E2" w:rsidRPr="00C65B49" w:rsidRDefault="00C006E2" w:rsidP="00C006E2">
      <w:pPr>
        <w:pStyle w:val="CitaviBibliographyEntry"/>
      </w:pPr>
    </w:p>
    <w:sectPr w:rsidR="00C006E2" w:rsidRPr="00C65B49" w:rsidSect="00D9183C">
      <w:headerReference w:type="even" r:id="rId21"/>
      <w:headerReference w:type="first" r:id="rId22"/>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A80" w:rsidRDefault="00184A80" w:rsidP="00387FE8">
      <w:r>
        <w:separator/>
      </w:r>
    </w:p>
  </w:endnote>
  <w:endnote w:type="continuationSeparator" w:id="0">
    <w:p w:rsidR="00184A80" w:rsidRDefault="00184A80"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A80" w:rsidRDefault="00184A80" w:rsidP="00387FE8">
      <w:r>
        <w:separator/>
      </w:r>
    </w:p>
  </w:footnote>
  <w:footnote w:type="continuationSeparator" w:id="0">
    <w:p w:rsidR="00184A80" w:rsidRDefault="00184A80" w:rsidP="00387FE8">
      <w:r>
        <w:continuationSeparator/>
      </w:r>
    </w:p>
  </w:footnote>
  <w:footnote w:id="1">
    <w:p w:rsidR="00223678" w:rsidRDefault="00223678">
      <w:pPr>
        <w:pStyle w:val="Funotentext"/>
      </w:pPr>
      <w:r>
        <w:rPr>
          <w:rStyle w:val="Funotenzeichen"/>
        </w:rPr>
        <w:footnoteRef/>
      </w:r>
      <w:r>
        <w:t xml:space="preserve">Vgl. </w:t>
      </w:r>
      <w:r>
        <w:fldChar w:fldCharType="begin"/>
      </w:r>
      <w:r>
        <w:instrText>ADDIN CITAVI.PLACEHOLDER 1911d74f-e524-4a0e-a05a-0570f6fd4c72 PFBsYWNlaG9sZGVyPg0KICA8QWRkSW5WZXJzaW9uPjUuNS4wLjE8L0FkZEluVmVyc2lvbj4NCiAgPElkPjE5MTFkNzRmLWU1MjQtNGEwZS1hMDVhLTA1NzBmNmZkNGM3MjwvSWQ+DQogIDxFbnRyaWVzPg0KICAgIDxFbnRyeT4NCiAgICAgIDxBc3NvY2lhdGVXaXRoS25vd2xlZGdlSXRlbUlkPjhkM2NhYTQ0LTI4NjktNGVjYi1iMjU3LTZiN2FmMWRhNWRlNzwvQXNzb2NpYXRlV2l0aEtub3dsZWRnZUl0ZW1JZD4NCiAgICAgIDxJZD5kNjgzMjljZi1kYTYyLTQzNmUtYTcxYy1mZmFiYzA0MWQ1ND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dWxlU2V0T3ZlcnJpZGU+Rm9vdGNpdDwvUnVsZVNldE92ZXJyaWRlPg0KICAgICAgPFJhbmdlPg0KICAgICAgICA8U3RhcnQ+MDwvU3RhcnQ+DQogICAgICAgIDxMZW5ndGg+MTM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PC9Mb2NhdGlvbn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sIE1lcmxpbi9TdGVmYW4gU3JlY2VjLCDCu1ZlcnNpb25zdmVyd2FsdHVuZyBtaXQgR2l0LiBGb3J0Z2VzY2hyaXR0ZW5lIFByb2dyYW1taWVya29uemVwdGUgaW4gSmF2YSwgSGFza2VsbCB1bmQgUHJvbG9nwqsgKDIwMTUpLCBTLiAx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wgTWVybGluL1N0ZWZhbiBTcmVjZWMsIMK7VmVyc2lvbnN2ZXJ3YWx0dW5nIG1pdCBHaXQuIEZvcnRnZXNjaHJpdHRlbmUgUHJvZ3JhbW1pZXJrb256ZXB0ZSBpbiBKYXZhLCBIYXNrZWxsIHVuZCBQcm9sb2fCqyAoMjAxNSksIFMuIDE8L1RleHQ+DQogICAgPC9UZXh0VW5pdD4NCiAgPC9UZXh0VW5pdHM+DQo8L1BsYWNlaG9sZGVyPg==</w:instrText>
      </w:r>
      <w:r>
        <w:fldChar w:fldCharType="separate"/>
      </w:r>
      <w:bookmarkStart w:id="9" w:name="_CTVP0011911d74fe5244a0ea05a0570f6fd4c72"/>
      <w:r>
        <w:t>Denker, Merlin/Stefan Srecec, »Versionsverwaltung mit Git. Fortgeschrittene Pr</w:t>
      </w:r>
      <w:r>
        <w:t>o</w:t>
      </w:r>
      <w:r>
        <w:t>grammierkonzepte in Java, Haskell und Prolog« (2015), S. 1</w:t>
      </w:r>
      <w:bookmarkEnd w:id="9"/>
      <w:r>
        <w:fldChar w:fldCharType="end"/>
      </w:r>
    </w:p>
  </w:footnote>
  <w:footnote w:id="2">
    <w:p w:rsidR="00223678" w:rsidRDefault="00223678">
      <w:pPr>
        <w:pStyle w:val="Funotentext"/>
      </w:pPr>
      <w:r>
        <w:rPr>
          <w:rStyle w:val="Funotenzeichen"/>
        </w:rPr>
        <w:footnoteRef/>
      </w:r>
      <w:r>
        <w:t xml:space="preserve">Vgl. </w:t>
      </w:r>
      <w:r>
        <w:fldChar w:fldCharType="begin"/>
      </w:r>
      <w:r>
        <w:instrText>ADDIN CITAVI.PLACEHOLDER eccf4507-dcb9-4579-a55d-1d990cbc5b70 PFBsYWNlaG9sZGVyPg0KICA8QWRkSW5WZXJzaW9uPjUuNS4wLjE8L0FkZEluVmVyc2lvbj4NCiAgPElkPmVjY2Y0NTA3LWRjYjktNDU3OS1hNTVkLTFkOTkwY2JjNWI3MD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44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wgU3VqZWV2YW4sIFZlcnNpb25zdmVyd2FsdHVuZyBtaXQgR2l0LCAxLiBBdWZsYWdlLCBGcmVjaGVuIDIwMTYsIFMuIDE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FN1amVld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sIDEuIEF1ZmxhZ2UsIEZyZWNoZW4gMjAxNiwgUy4gMTQ8L1RleHQ+DQogICAgPC9UZXh0VW5pdD4NCiAgPC9UZXh0VW5pdHM+DQo8L1BsYWNlaG9sZGVyPg==</w:instrText>
      </w:r>
      <w:r>
        <w:fldChar w:fldCharType="separate"/>
      </w:r>
      <w:bookmarkStart w:id="11" w:name="_CTVP001eccf4507dcb94579a55d1d990cbc5b70"/>
      <w:r>
        <w:t xml:space="preserve">Vijayakumaran, Sujeevan, </w:t>
      </w:r>
      <w:r w:rsidRPr="00023B6F">
        <w:rPr>
          <w:i/>
        </w:rPr>
        <w:t>Versionsverwaltung mit Git</w:t>
      </w:r>
      <w:r w:rsidRPr="00023B6F">
        <w:t>, 1. Auflage, Frechen 2016, S. 14</w:t>
      </w:r>
      <w:bookmarkEnd w:id="11"/>
      <w:r>
        <w:fldChar w:fldCharType="end"/>
      </w:r>
    </w:p>
  </w:footnote>
  <w:footnote w:id="3">
    <w:p w:rsidR="00223678" w:rsidRDefault="00223678">
      <w:pPr>
        <w:pStyle w:val="Funotentext"/>
      </w:pPr>
      <w:r>
        <w:rPr>
          <w:rStyle w:val="Funotenzeichen"/>
        </w:rPr>
        <w:footnoteRef/>
      </w:r>
      <w:r>
        <w:t xml:space="preserve">Vgl. </w:t>
      </w:r>
      <w:r>
        <w:fldChar w:fldCharType="begin"/>
      </w:r>
      <w:r>
        <w:instrText>ADDIN CITAVI.PLACEHOLDER 537136f2-1ebd-4e39-b593-4377fab74eb4 PFBsYWNlaG9sZGVyPg0KICA8QWRkSW5WZXJzaW9uPjUuNS4wLjE8L0FkZEluVmVyc2lvbj4NCiAgPElkPjUzNzEzNmYyLTFlYmQtNGUzOS1iNTkzLTQzNzdmYWI3NGViNDwvSWQ+DQogIDxFbnRyaWVzPg0KICAgIDxFbnRyeT4NCiAgICAgIDxBc3NvY2lhdGVXaXRoS25vd2xlZGdlSXRlbUlkPmU2MzUzOTFjLWYwNGMtNDBkNS1hZjA5LTYwNmI0NDk4NmUxZTwvQXNzb2NpYXRlV2l0aEtub3dsZWRnZUl0ZW1JZD4NCiAgICAgIDxJZD5jODhkNGNkZS1jYjI3LTQzYjItYTQ2ZS0yYTJkODMyNTAxOT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ZWNoYXJhLCBKb2huLCDCu1JldmlzaW9uc3NpY2hlcmUgQXJjaGl2aWVydW5nLiBWZXJ0ZWlsdGVzIERva3VtZW50ZW5tYW5hZ2VtZW50wqsgKDIwMDkpLCBTLiA1PC9UZXh0Pg0KICAgIDwvVGV4dFVuaXQ+DQogIDwvVGV4dFVuaXRzPg0KPC9QbGFjZWhvbGRlcj4=</w:instrText>
      </w:r>
      <w:r>
        <w:fldChar w:fldCharType="separate"/>
      </w:r>
      <w:bookmarkStart w:id="13" w:name="_CTVP001537136f21ebd4e39b5934377fab74eb4"/>
      <w:r>
        <w:t>Bechara, John, »Revisionssichere Archivierung. Verteiltes Dokumentenmanagement« (2009), S. 5</w:t>
      </w:r>
      <w:bookmarkEnd w:id="13"/>
      <w:r>
        <w:fldChar w:fldCharType="end"/>
      </w:r>
    </w:p>
  </w:footnote>
  <w:footnote w:id="4">
    <w:p w:rsidR="00223678" w:rsidRDefault="00223678">
      <w:pPr>
        <w:pStyle w:val="Funotentext"/>
      </w:pPr>
      <w:r>
        <w:rPr>
          <w:rStyle w:val="Funotenzeichen"/>
        </w:rPr>
        <w:footnoteRef/>
      </w:r>
      <w:r>
        <w:t xml:space="preserve">Vgl. </w:t>
      </w:r>
      <w:r>
        <w:fldChar w:fldCharType="begin"/>
      </w:r>
      <w:r>
        <w:instrText>ADDIN CITAVI.PLACEHOLDER 7b48eae0-70ed-476e-940f-b74dcc2ea11a PFBsYWNlaG9sZGVyPg0KICA8QWRkSW5WZXJzaW9uPjUuNS4wLjE8L0FkZEluVmVyc2lvbj4NCiAgPElkPjdiNDhlYWUwLTcwZWQtNDc2ZS05NDBmLWI3NGRjYzJlYTExYTwvSWQ+DQogIDxFbnRyaWVzPg0KICAgIDxFbnRyeT4NCiAgICAgIDxBc3NvY2lhdGVXaXRoS25vd2xlZGdlSXRlbUlkPjlkZjBjYzEzLTc2NWUtNGYxYS1iOWUzLTFjMGU0MzFhZDdlNjwvQXNzb2NpYXRlV2l0aEtub3dsZWRnZUl0ZW1JZD4NCiAgICAgIDxJZD41ZDQ5ZTBmNi0xMWE3LTQ0MzItYWNmMS1mNzQxNTRlMDBmNmI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44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wgU3VqZWV2YW4sIFZlcnNpb25zdmVyd2FsdHVuZyBtaXQgR2l0LCAxLiBBdWZsYWdlLCBGcmVjaGVuIDIwMTYsIFMuIDE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FN1amVld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sIDEuIEF1ZmxhZ2UsIEZyZWNoZW4gMjAxNiwgUy4gMTc8L1RleHQ+DQogICAgPC9UZXh0VW5pdD4NCiAgPC9UZXh0VW5pdHM+DQo8L1BsYWNlaG9sZGVyPg==</w:instrText>
      </w:r>
      <w:r>
        <w:fldChar w:fldCharType="separate"/>
      </w:r>
      <w:bookmarkStart w:id="25" w:name="_CTVP0017b48eae070ed476e940fb74dcc2ea11a"/>
      <w:r>
        <w:t xml:space="preserve">Vijayakumaran, Sujeevan, </w:t>
      </w:r>
      <w:r w:rsidRPr="00023B6F">
        <w:rPr>
          <w:i/>
        </w:rPr>
        <w:t>Versionsverwaltung mit Git</w:t>
      </w:r>
      <w:r w:rsidRPr="00023B6F">
        <w:t>, 1. Auflage, Frechen 2016, S. 17</w:t>
      </w:r>
      <w:bookmarkEnd w:id="25"/>
      <w:r>
        <w:fldChar w:fldCharType="end"/>
      </w:r>
    </w:p>
  </w:footnote>
  <w:footnote w:id="5">
    <w:p w:rsidR="00223678" w:rsidRDefault="00223678">
      <w:pPr>
        <w:pStyle w:val="Funotentext"/>
      </w:pPr>
      <w:r>
        <w:rPr>
          <w:rStyle w:val="Funotenzeichen"/>
        </w:rPr>
        <w:footnoteRef/>
      </w:r>
      <w:r>
        <w:t xml:space="preserve">Vgl. </w:t>
      </w:r>
      <w:r>
        <w:fldChar w:fldCharType="begin"/>
      </w:r>
      <w:r>
        <w:instrText>ADDIN CITAVI.PLACEHOLDER 96573f63-03b8-48c7-8a8c-1a17f4d421d4 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ODM8L0xlbmd0aD4NCiAgICAgIDwvUmFuZ2U+DQogICAgICA8UmVmZXJlbmNlPg0KICAgICAgICA8UmVmZXJlbmNlVHlwZUlkPkpvdXJuYWxBcnRpY2xlPC9SZWZlcmVuY2VUeXBlSWQ+DQogICAgICAgIDxBdXRob3JzPg0KICAgICAgICAgIDxQZXJzb24+DQogICAgICAgICAgICA8TGFzdE5hbWU+dGFlbnR6ZXI8L0xhc3ROYW1lPg0KICAgICAgICAgIDwvUGVyc29uPg0KICAgICAgICA8L0F1dGhvcnM+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PC9Mb2NhdGlvbn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50YWVudHplciwgwrtWZXJzaW9uc3ZlcndhbHR1bmcgdm9uIFNvZnR3YXJlYXJ0ZWZha3RlbsKrICgyMDE0KSwgUy7CoDQz4oCTNzQsIGhpZXI6IFMuIDQ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nRhZW50emVyLCDCu1ZlcnNpb25zdmVyd2FsdHVuZyB2b24gU29mdHdhcmVhcnRlZmFrdGVuwqsgKDIwMTQpLCBTLsKgNDPigJM3NCwgaGllcjogUy4gNDM8L1RleHQ+DQogICAgPC9UZXh0VW5pdD4NCiAgPC9UZXh0VW5pdHM+DQo8L1BsYWNlaG9sZGVyPg==</w:instrText>
      </w:r>
      <w:r>
        <w:fldChar w:fldCharType="separate"/>
      </w:r>
      <w:bookmarkStart w:id="27" w:name="_CTVP00196573f6303b848c78a8c1a17f4d421d4"/>
      <w:r>
        <w:t>taentzer, »Versionsverwaltung von Softwareartefakten« (2014), S. 43–74, hier: S. 43</w:t>
      </w:r>
      <w:bookmarkEnd w:id="27"/>
      <w:r>
        <w:fldChar w:fldCharType="end"/>
      </w:r>
    </w:p>
  </w:footnote>
  <w:footnote w:id="6">
    <w:p w:rsidR="00223678" w:rsidRDefault="00223678">
      <w:pPr>
        <w:pStyle w:val="Funotentext"/>
      </w:pPr>
      <w:r>
        <w:rPr>
          <w:rStyle w:val="Funotenzeichen"/>
        </w:rPr>
        <w:footnoteRef/>
      </w:r>
      <w:r>
        <w:t xml:space="preserve">Vgl. </w:t>
      </w:r>
      <w:r>
        <w:fldChar w:fldCharType="begin"/>
      </w:r>
      <w:r>
        <w:instrText>ADDIN CITAVI.PLACEHOLDER 00eb0987-c971-430d-9064-f93a45d02abe PFBsYWNlaG9sZGVyPg0KICA8QWRkSW5WZXJzaW9uPjUuNS4wLjE8L0FkZEluVmVyc2lvbj4NCiAgPElkPjAwZWIwOTg3LWM5NzEtNDMwZC05MDY0LWY5M2E0NWQwMmFiZTwvSWQ+DQogIDxFbnRyaWVzPg0KICAgIDxFbnRyeT4NCiAgICAgIDxBc3NvY2lhdGVXaXRoS25vd2xlZGdlSXRlbUlkPjhhNmVlZGRlLWVlYzgtNDIxOC1hNDhmLTM3YTk0ZTAwYzFhZjwvQXNzb2NpYXRlV2l0aEtub3dsZWRnZUl0ZW1JZD4NCiAgICAgIDxJZD4yNDVhZDlmZS04OGY4LTRhNjItYjdjYy1hYzhlNzdmOTZiMTQ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44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wgU3VqZWV2YW4sIFZlcnNpb25zdmVyd2FsdHVuZyBtaXQgR2l0LCAxLiBBdWZsYWdlLCBGcmVjaGVuIDIwMTYsIFMuIDE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FN1amVld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sIDEuIEF1ZmxhZ2UsIEZyZWNoZW4gMjAxNiwgUy4gMTc8L1RleHQ+DQogICAgPC9UZXh0VW5pdD4NCiAgPC9UZXh0VW5pdHM+DQo8L1BsYWNlaG9sZGVyPg==</w:instrText>
      </w:r>
      <w:r>
        <w:fldChar w:fldCharType="separate"/>
      </w:r>
      <w:bookmarkStart w:id="29" w:name="_CTVP00100eb0987c971430d9064f93a45d02abe"/>
      <w:r>
        <w:t xml:space="preserve">Vijayakumaran, Sujeevan, </w:t>
      </w:r>
      <w:r w:rsidRPr="00023B6F">
        <w:rPr>
          <w:i/>
        </w:rPr>
        <w:t>Versionsverwaltung mit Git</w:t>
      </w:r>
      <w:r w:rsidRPr="00023B6F">
        <w:t>, 1. Auflage, Frechen 2016, S. 17</w:t>
      </w:r>
      <w:bookmarkEnd w:id="29"/>
      <w:r>
        <w:fldChar w:fldCharType="end"/>
      </w:r>
    </w:p>
  </w:footnote>
  <w:footnote w:id="7">
    <w:p w:rsidR="00223678" w:rsidRDefault="00223678">
      <w:pPr>
        <w:pStyle w:val="Funotentext"/>
      </w:pPr>
      <w:r>
        <w:rPr>
          <w:rStyle w:val="Funotenzeichen"/>
        </w:rPr>
        <w:footnoteRef/>
      </w:r>
      <w:r>
        <w:t xml:space="preserve">Vgl. </w:t>
      </w:r>
      <w:r>
        <w:fldChar w:fldCharType="begin"/>
      </w:r>
      <w:r>
        <w:instrText>ADDIN CITAVI.PLACEHOLDER a9f640a0-43f1-40c0-b3c1-61bf1cceb8c6 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42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ZGFzcy4sIFZlcnNpb25zdmVyd2FsdHVuZyBtaXQgR2l0LCAxLiBBdWZsYWdlLCBGcmVjaGVuIDIwMTYsIFMuIDE34oCTMTg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Fzcy4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c3ZlcndhbHR1bmcgbWl0IEdpd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S4gQXVmbGFnZSwgRnJlY2hlbiAyMDE2LCBTLiAxN+KAkzE4PC9UZXh0Pg0KICAgIDwvVGV4dFVuaXQ+DQogIDwvVGV4dFVuaXRzPg0KPC9QbGFjZWhvbGRlcj4=</w:instrText>
      </w:r>
      <w:r>
        <w:fldChar w:fldCharType="separate"/>
      </w:r>
      <w:bookmarkStart w:id="31" w:name="_CTVP001a9f640a043f140c0b3c161bf1cceb8c6"/>
      <w:r>
        <w:t xml:space="preserve">dass., </w:t>
      </w:r>
      <w:r w:rsidRPr="00023B6F">
        <w:rPr>
          <w:i/>
        </w:rPr>
        <w:t>Versionsverwaltung mit Git</w:t>
      </w:r>
      <w:r w:rsidRPr="00023B6F">
        <w:t>, 1. Auflage, Frechen 2016, S. 17–18</w:t>
      </w:r>
      <w:bookmarkEnd w:id="31"/>
      <w:r>
        <w:fldChar w:fldCharType="end"/>
      </w:r>
    </w:p>
  </w:footnote>
  <w:footnote w:id="8">
    <w:p w:rsidR="00223678" w:rsidRDefault="00223678">
      <w:pPr>
        <w:pStyle w:val="Funotentext"/>
      </w:pPr>
      <w:r>
        <w:rPr>
          <w:rStyle w:val="Funotenzeichen"/>
        </w:rPr>
        <w:footnoteRef/>
      </w:r>
      <w:r>
        <w:t xml:space="preserve">Vgl. </w:t>
      </w:r>
      <w:r>
        <w:fldChar w:fldCharType="begin"/>
      </w:r>
      <w:r>
        <w:instrText>ADDIN CITAVI.PLACEHOLDER 140b7aff-d103-4590-a5c0-0e468f398d1b PFBsYWNlaG9sZGVyPg0KICA8QWRkSW5WZXJzaW9uPjUuNS4wLjE8L0FkZEluVmVyc2lvbj4NCiAgPElkPjE0MGI3YWZmLWQxMDMtNDU5MC1hNWMwLTBlNDY4ZjM5OGQxYjwvSWQ+DQogIDxFbnRyaWVzPg0KICAgIDxFbnRyeT4NCiAgICAgIDxBc3NvY2lhdGVXaXRoS25vd2xlZGdlSXRlbUlkPmU5NTcxN2EwLTVmMmYtNDAzYS05Yzk1LTZjZjEzZGU5MTI2YTwvQXNzb2NpYXRlV2l0aEtub3dsZWRnZUl0ZW1JZD4NCiAgICAgIDxJZD5hMjM2ZWJiNi0wNzYyLTQ2NDUtYWY5Mi0wNzYxMDNhNGM5NTg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nVsZVNldE92ZXJyaWRlPkJpYmNpdDwvUnVsZVNldE92ZXJyaWRlPg0KICAgICAgPFJhbmdlPg0KICAgICAgICA8U3RhcnQ+MDwvU3RhcnQ+DQogICAgICAgIDxMZW5ndGg+MTgz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LCBEYXZpZC9BbmRyZXcgSHVudC9GYWxrIExlaG1hbm4vVXdlIFBldHNjaGtlLCDCu0RlciBwcmFnbWF0aXNjaGUgUHJvZ3JhbW1pZXJlcsKrLCBEZXIgcHJhZ21hdGlzY2hlIFByb2dyYW1taWVyZXIsIEh1bnQsIEFuZHJldywgWzIuIEF1ZmwuXS4gLSBNw7xuY2hlbiBbdS5hLl0gSGFuc2VyICgyMDAzKSwgUy4gMeKAkzc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LCBEYXZpZC9BbmRyZXcgSHVudC9GYWxrIExlaG1hbm4vVXdlIFBldHNjaGtlLCDCu0RlciBwcmFnbWF0aXNjaGUgUHJvZ3JhbW1pZXJlcsKr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CBIdW50LCBBbmRyZXcsIFsyLiBBdWZsLl0uIC0gTcO8bmNoZW4gW3UuYS5dIEhhbnNlcj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MjAwMyksIFMuIDHigJM3PC9UZXh0Pg0KICAgIDwvVGV4dFVuaXQ+DQogIDwvVGV4dFVuaXRzPg0KPC9QbGFjZWhvbGRlcj4=</w:instrText>
      </w:r>
      <w:r>
        <w:fldChar w:fldCharType="separate"/>
      </w:r>
      <w:bookmarkStart w:id="35" w:name="_CTVP001140b7affd1034590a5c00e468f398d1b"/>
      <w:r>
        <w:t>Thomas, David/Andrew Hunt/Falk Lehmann/Uwe Petschke, »Der pragmatische Pr</w:t>
      </w:r>
      <w:r>
        <w:t>o</w:t>
      </w:r>
      <w:r>
        <w:t xml:space="preserve">grammierer«, </w:t>
      </w:r>
      <w:r w:rsidRPr="00023B6F">
        <w:rPr>
          <w:i/>
        </w:rPr>
        <w:t>Der pragmatische Programmierer, Hunt, Andrew, [2. Aufl.]. - München [u.a.] Hanser</w:t>
      </w:r>
      <w:r w:rsidRPr="00023B6F">
        <w:t xml:space="preserve"> (2003), S. 1–7</w:t>
      </w:r>
      <w:bookmarkEnd w:id="35"/>
      <w:r>
        <w:fldChar w:fldCharType="end"/>
      </w:r>
    </w:p>
  </w:footnote>
  <w:footnote w:id="9">
    <w:p w:rsidR="00223678" w:rsidRDefault="00223678">
      <w:pPr>
        <w:pStyle w:val="Funotentext"/>
      </w:pPr>
      <w:r>
        <w:rPr>
          <w:rStyle w:val="Funotenzeichen"/>
        </w:rPr>
        <w:footnoteRef/>
      </w:r>
      <w:r>
        <w:t xml:space="preserve">Vgl. </w:t>
      </w:r>
      <w:r>
        <w:fldChar w:fldCharType="begin"/>
      </w:r>
      <w:r>
        <w:instrText>ADDIN CITAVI.PLACEHOLDER 2f429e1f-0b21-4d48-9387-c68db1a27ee2 PFBsYWNlaG9sZGVyPg0KICA8QWRkSW5WZXJzaW9uPjUuNS4wLjE8L0FkZEluVmVyc2lvbj4NCiAgPElkPjJmNDI5ZTFmLTBiMjEtNGQ0OC05Mzg3LWM2OGRiMWEyN2VlMjwvSWQ+DQogIDxFbnRyaWVzPg0KICAgIDxFbnRyeT4NCiAgICAgIDxBc3NvY2lhdGVXaXRoS25vd2xlZGdlSXRlbUlkPjYzZWI5Y2ZhLTU5NWMtNDM3NC1iYWY2LTI0YzEyNjIwNTU1ZTwvQXNzb2NpYXRlV2l0aEtub3dsZWRnZUl0ZW1JZD4NCiAgICAgIDxJZD5iZjU3YTFhNC00NTcxLTRlZGEtYTE4YS1kODJlMWM5ZGE2MT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DCu0RlciBwcmFnbWF0aXNjaGUgUHJvZ3JhbW1pZXJlcsKr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CBIdW50LCBBbmRyZXcsIFsyLiBBdWZsLl0uIC0gTcO8bmNoZW4gW3UuYS5dIEhhbnNlcj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MjAwMyksIFMuIDHigJM3PC9UZXh0Pg0KICAgIDwvVGV4dFVuaXQ+DQogIDwvVGV4dFVuaXRzPg0KPC9QbGFjZWhvbGRlcj4=</w:instrText>
      </w:r>
      <w:r>
        <w:fldChar w:fldCharType="separate"/>
      </w:r>
      <w:bookmarkStart w:id="36" w:name="_CTVP0012f429e1f0b214d489387c68db1a27ee2"/>
      <w:r>
        <w:t xml:space="preserve">dies., »Der pragmatische Programmierer«, </w:t>
      </w:r>
      <w:r w:rsidRPr="00023B6F">
        <w:rPr>
          <w:i/>
        </w:rPr>
        <w:t>Der pragmatische Programmierer, Hunt, Andrew, [2. Aufl.]. - München [u.a.] Hanser</w:t>
      </w:r>
      <w:r w:rsidRPr="00023B6F">
        <w:t xml:space="preserve"> (2003), S. 1–7</w:t>
      </w:r>
      <w:bookmarkEnd w:id="36"/>
      <w:r>
        <w:fldChar w:fldCharType="end"/>
      </w:r>
      <w:r>
        <w:t>, hier S. 1</w:t>
      </w:r>
    </w:p>
  </w:footnote>
  <w:footnote w:id="10">
    <w:p w:rsidR="00223678" w:rsidRDefault="00223678">
      <w:pPr>
        <w:pStyle w:val="Funotentext"/>
      </w:pPr>
      <w:r>
        <w:rPr>
          <w:rStyle w:val="Funotenzeichen"/>
        </w:rPr>
        <w:footnoteRef/>
      </w:r>
      <w:r>
        <w:t xml:space="preserve">Vgl. </w:t>
      </w:r>
      <w:r>
        <w:fldChar w:fldCharType="begin"/>
      </w:r>
      <w:r>
        <w:instrText>ADDIN CITAVI.PLACEHOLDER 008f323f-4074-4813-86d6-9abda3faccce PFBsYWNlaG9sZGVyPg0KICA8QWRkSW5WZXJzaW9uPjUuNS4wLjE8L0FkZEluVmVyc2lvbj4NCiAgPElkPjAwOGYzMjNmLTQwNzQtNDgxMy04NmQ2LTlhYmRhM2ZhY2NjZTwvSWQ+DQogIDxFbnRyaWVzPg0KICAgIDxFbnRyeT4NCiAgICAgIDxBc3NvY2lhdGVXaXRoS25vd2xlZGdlSXRlbUlkPmJmODg0OWVhLTVkMTUtNDI3MC1iZWRlLTk2MDZjNzVmYTA1NDwvQXNzb2NpYXRlV2l0aEtub3dsZWRnZUl0ZW1JZD4NCiAgICAgIDxJZD4yMWI3ZjIwMS1lNDg3LTQ5NWUtYjNiMC0yMThlMDQ1ZmJiODU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nVsZVNldE92ZXJyaWRlPkJpYmNpdDwvUnVsZVNldE92ZXJyaWRlPg0KICAgICAgPFJhbmdlPg0KICAgICAgICA8U3RhcnQ+MDwvU3RhcnQ+DQogICAgICAgIDxMZW5ndGg+MTM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ZGllcy4sIMK7RGVyIHByYWdtYXRpc2NoZSBQcm9ncmFtbWllcmVywqssIERlciBwcmFnbWF0aXNjaGUgUHJvZ3JhbW1pZXJlciwgSHVudCwgQW5kcmV3LCBbMi4gQXVmbC5dLiAtIE3DvG5jaGVuIFt1LmEuXSBIYW5zZXIgKDIwMDMpLCBTLiAx4oCT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aWVzLiwgwrtEZXIgcHJhZ21hdGlzY2hlIFByb2dyYW1taWVyZXLCqy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wgSHVudCwgQW5kcmV3LCBbMi4gQXVmbC5dLiAtIE3DvG5jaGVuIFt1LmEuXSBIYW5zZXI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DIwMDMpLCBTLiAx4oCTNzwvVGV4dD4NCiAgICA8L1RleHRVbml0Pg0KICA8L1RleHRVbml0cz4NCjwvUGxhY2Vob2xkZXI+</w:instrText>
      </w:r>
      <w:r>
        <w:fldChar w:fldCharType="separate"/>
      </w:r>
      <w:bookmarkStart w:id="38" w:name="_CTVP001008f323f4074481386d69abda3faccce"/>
      <w:r>
        <w:t xml:space="preserve">dies., »Der pragmatische Programmierer«, </w:t>
      </w:r>
      <w:r w:rsidRPr="00023B6F">
        <w:rPr>
          <w:i/>
        </w:rPr>
        <w:t>Der pragmatische Programmierer, Hunt, Andrew, [2. Aufl.]. - München [u.a.] Hanser</w:t>
      </w:r>
      <w:r w:rsidRPr="00023B6F">
        <w:t xml:space="preserve"> (2003), S. 1–7</w:t>
      </w:r>
      <w:bookmarkEnd w:id="38"/>
      <w:r>
        <w:fldChar w:fldCharType="end"/>
      </w:r>
      <w:r>
        <w:t>, hier S. 1-2</w:t>
      </w:r>
    </w:p>
  </w:footnote>
  <w:footnote w:id="11">
    <w:p w:rsidR="00223678" w:rsidRDefault="00223678">
      <w:pPr>
        <w:pStyle w:val="Funotentext"/>
      </w:pPr>
      <w:r>
        <w:rPr>
          <w:rStyle w:val="Funotenzeichen"/>
        </w:rPr>
        <w:footnoteRef/>
      </w:r>
      <w:r>
        <w:t xml:space="preserve">Vgl. </w:t>
      </w:r>
      <w:r>
        <w:fldChar w:fldCharType="begin"/>
      </w:r>
      <w:r>
        <w:instrText>ADDIN CITAVI.PLACEHOLDER fd07883b-c8ba-4761-b282-de33fd005c54 PFBsYWNlaG9sZGVyPg0KICA8QWRkSW5WZXJzaW9uPjUuNS4wLjE8L0FkZEluVmVyc2lvbj4NCiAgPElkPmZkMDc4ODNiLWM4YmEtNDc2MS1iMjgyLWRlMzNmZDAwNWM1NDwvSWQ+DQogIDxFbnRyaWVzPg0KICAgIDxFbnRyeT4NCiAgICAgIDxBc3NvY2lhdGVXaXRoS25vd2xlZGdlSXRlbUlkPjg1NzBiOGQ4LTA1NTgtNGZlNS1iNDlkLTY4MDM4YWM2NTRkMTwvQXNzb2NpYXRlV2l0aEtub3dsZWRnZUl0ZW1JZD4NCiAgICAgIDxJZD5jNmEzYzRhNS02NGQwLTQ3ZWYtOTg0Zi1iZjMwOTE0MmYyYmM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DCu0RlciBwcmFnbWF0aXNjaGUgUHJvZ3JhbW1pZXJlcsKr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CBIdW50LCBBbmRyZXcsIFsyLiBBdWZsLl0uIC0gTcO8bmNoZW4gW3UuYS5dIEhhbnNlcj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MjAwMyksIFMuIDHigJM3PC9UZXh0Pg0KICAgIDwvVGV4dFVuaXQ+DQogIDwvVGV4dFVuaXRzPg0KPC9QbGFjZWhvbGRlcj4=</w:instrText>
      </w:r>
      <w:r>
        <w:fldChar w:fldCharType="separate"/>
      </w:r>
      <w:bookmarkStart w:id="40" w:name="_CTVP001fd07883bc8ba4761b282de33fd005c54"/>
      <w:r>
        <w:t xml:space="preserve">dies., »Der pragmatische Programmierer«, </w:t>
      </w:r>
      <w:r w:rsidRPr="00023B6F">
        <w:rPr>
          <w:i/>
        </w:rPr>
        <w:t>Der pragmatische Programmierer, Hunt, Andrew, [2. Aufl.]. - München [u.a.] Hanser</w:t>
      </w:r>
      <w:r w:rsidRPr="00023B6F">
        <w:t xml:space="preserve"> (2003), S. 1–7</w:t>
      </w:r>
      <w:bookmarkEnd w:id="40"/>
      <w:r>
        <w:fldChar w:fldCharType="end"/>
      </w:r>
      <w:r>
        <w:t>, hier S. 2</w:t>
      </w:r>
    </w:p>
  </w:footnote>
  <w:footnote w:id="12">
    <w:p w:rsidR="00223678" w:rsidRDefault="00223678">
      <w:pPr>
        <w:pStyle w:val="Funotentext"/>
      </w:pPr>
      <w:r>
        <w:rPr>
          <w:rStyle w:val="Funotenzeichen"/>
        </w:rPr>
        <w:footnoteRef/>
      </w:r>
      <w:r>
        <w:t xml:space="preserve">Vgl. </w:t>
      </w:r>
      <w:r>
        <w:fldChar w:fldCharType="begin"/>
      </w:r>
      <w:r>
        <w:instrText>ADDIN CITAVI.PLACEHOLDER 865129b8-02a0-4071-84a2-9e7d05c9951b PFBsYWNlaG9sZGVyPg0KICA8QWRkSW5WZXJzaW9uPjUuNS4wLjE8L0FkZEluVmVyc2lvbj4NCiAgPElkPjg2NTEyOWI4LTAyYTAtNDA3MS04NGEyLTllN2QwNWM5OTUxYjwvSWQ+DQogIDxFbnRyaWVzPg0KICAgIDxFbnRyeT4NCiAgICAgIDxBc3NvY2lhdGVXaXRoS25vd2xlZGdlSXRlbUlkPjBjNTQyNmIwLTA0OWItNGQ3ZS1hYmVlLTFjNzQyNGFkMmI2ZjwvQXNzb2NpYXRlV2l0aEtub3dsZWRnZUl0ZW1JZD4NCiAgICAgIDxJZD5lMGVjM2IzZC1iNTQ2LTRiNTYtOWUxZi0yNDBiYjdiODYxOTk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DpG1tZXIsIEZyYW5rLCBUcmFkaXRpb25lbGxlIFdlYmVudHdpY2tsdW5nIHZzIFZlcnNpb25zdmVyd2FsdHVuZywgMDYuMDQuMjAxNy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mh0dHA6Ly90M24uZGUvbmV3cy90cmFkaXRpb25lbGxlLXdlYmVudHdpY2tsdW5nLXZlcnNpb25zdmVyd2FsdHVuZy0zMDM1ODAv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LCBTLiA1PC9UZXh0Pg0KICAgIDwvVGV4dFVuaXQ+DQogIDwvVGV4dFVuaXRzPg0KPC9QbGFjZWhvbGRlcj4=</w:instrText>
      </w:r>
      <w:r>
        <w:fldChar w:fldCharType="separate"/>
      </w:r>
      <w:bookmarkStart w:id="43" w:name="_CTVP001865129b802a0407184a29e7d05c9951b"/>
      <w:r>
        <w:t xml:space="preserve">Lämmer, Frank, Traditionelle Webentwicklung vs Versionsverwaltung, 06.04.2017, </w:t>
      </w:r>
      <w:r w:rsidRPr="00023B6F">
        <w:rPr>
          <w:i/>
        </w:rPr>
        <w:t>http://t3n.de/news/traditionelle-webentwicklung-versionsverwaltung-303580/</w:t>
      </w:r>
      <w:r w:rsidRPr="00023B6F">
        <w:t>, S. 5</w:t>
      </w:r>
      <w:bookmarkEnd w:id="43"/>
      <w:r>
        <w:fldChar w:fldCharType="end"/>
      </w:r>
    </w:p>
  </w:footnote>
  <w:footnote w:id="13">
    <w:p w:rsidR="00223678" w:rsidRPr="00574A2A" w:rsidRDefault="00223678">
      <w:pPr>
        <w:pStyle w:val="Funotentext"/>
        <w:rPr>
          <w:lang w:val="en-US"/>
        </w:rPr>
      </w:pPr>
      <w:r>
        <w:rPr>
          <w:rStyle w:val="Funotenzeichen"/>
        </w:rPr>
        <w:footnoteRef/>
      </w:r>
      <w:r>
        <w:t xml:space="preserve">Vgl. </w:t>
      </w:r>
      <w:r>
        <w:fldChar w:fldCharType="begin"/>
      </w:r>
      <w:r>
        <w:instrText>ADDIN CITAVI.PLACEHOLDER b5ba6583-9dfd-45b1-914f-092d2f08af69 PFBsYWNlaG9sZGVyPg0KICA8QWRkSW5WZXJzaW9uPjUuNS4wLjE8L0FkZEluVmVyc2lvbj4NCiAgPElkPmI1YmE2NTgzLTlkZmQtNDViMS05MTRmLTA5MmQyZjA4YWY2OTwvSWQ+DQogIDxFbnRyaWVzPg0KICAgIDxFbnRyeT4NCiAgICAgIDxBc3NvY2lhdGVXaXRoS25vd2xlZGdlSXRlbUlkPmJiM2M5NjY3LTcwOTItNDg4Yy04NDRiLWMxMzc0YWJmY2U2ZTwvQXNzb2NpYXRlV2l0aEtub3dsZWRnZUl0ZW1JZD4NCiAgICAgIDxJZD4yNjI0NGIzYy1kODU4LTRiZTQtYjBmMS1mMzg3OWJlYWFj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ODM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TG9lbGlnZXIsIEpvbi9NYXR0aGV3IE1jQ3VsbG91Z2gsIFZlcnNpb24gY29udHJvbCB3a</w:instrText>
      </w:r>
      <w:r w:rsidRPr="00574A2A">
        <w:rPr>
          <w:lang w:val="en-US"/>
        </w:rPr>
        <w:instrText>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xvZWxpZ2VyLCBKb24vTWF0dGhldyBNY0N1bGxvdWdo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46" w:name="_CTVP001b5ba65839dfd45b1914f092d2f08af69"/>
      <w:proofErr w:type="spellStart"/>
      <w:r w:rsidRPr="00223678">
        <w:rPr>
          <w:lang w:val="en-US"/>
        </w:rPr>
        <w:t>Loeliger</w:t>
      </w:r>
      <w:proofErr w:type="spellEnd"/>
      <w:r w:rsidRPr="00223678">
        <w:rPr>
          <w:lang w:val="en-US"/>
        </w:rPr>
        <w:t xml:space="preserve">, Jon/Matthew McCullough, </w:t>
      </w:r>
      <w:r w:rsidRPr="00223678">
        <w:rPr>
          <w:i/>
          <w:lang w:val="en-US"/>
        </w:rPr>
        <w:t xml:space="preserve">Version control with </w:t>
      </w:r>
      <w:proofErr w:type="spellStart"/>
      <w:r w:rsidRPr="00223678">
        <w:rPr>
          <w:i/>
          <w:lang w:val="en-US"/>
        </w:rPr>
        <w:t>Git</w:t>
      </w:r>
      <w:proofErr w:type="spellEnd"/>
      <w:r w:rsidRPr="00223678">
        <w:rPr>
          <w:i/>
          <w:lang w:val="en-US"/>
        </w:rPr>
        <w:t xml:space="preserve">. </w:t>
      </w:r>
      <w:r w:rsidRPr="00023B6F">
        <w:rPr>
          <w:i/>
          <w:lang w:val="en-US"/>
        </w:rPr>
        <w:t>[powerful tools and tec</w:t>
      </w:r>
      <w:r w:rsidRPr="00023B6F">
        <w:rPr>
          <w:i/>
          <w:lang w:val="en-US"/>
        </w:rPr>
        <w:t>h</w:t>
      </w:r>
      <w:r w:rsidRPr="00023B6F">
        <w:rPr>
          <w:i/>
          <w:lang w:val="en-US"/>
        </w:rPr>
        <w:t>niques for collaborative software development ; covers GitHub]</w:t>
      </w:r>
      <w:r w:rsidRPr="00023B6F">
        <w:rPr>
          <w:lang w:val="en-US"/>
        </w:rPr>
        <w:t>, 2. ed., Sebastobol Calif. u.a. 2012</w:t>
      </w:r>
      <w:bookmarkEnd w:id="46"/>
      <w:r>
        <w:fldChar w:fldCharType="end"/>
      </w:r>
      <w:r w:rsidRPr="00574A2A">
        <w:rPr>
          <w:lang w:val="en-US"/>
        </w:rPr>
        <w:t xml:space="preserve">, S. </w:t>
      </w:r>
      <w:r>
        <w:rPr>
          <w:lang w:val="en-US"/>
        </w:rPr>
        <w:t>5</w:t>
      </w:r>
    </w:p>
  </w:footnote>
  <w:footnote w:id="14">
    <w:p w:rsidR="00223678" w:rsidRPr="005E22D4" w:rsidRDefault="00223678">
      <w:pPr>
        <w:pStyle w:val="Funotentext"/>
        <w:rPr>
          <w:lang w:val="en-US"/>
        </w:rPr>
      </w:pPr>
      <w:r>
        <w:rPr>
          <w:rStyle w:val="Funotenzeichen"/>
        </w:rPr>
        <w:footnoteRef/>
      </w:r>
      <w:r>
        <w:t xml:space="preserve">Vgl. </w:t>
      </w:r>
      <w:r>
        <w:fldChar w:fldCharType="begin"/>
      </w:r>
      <w:r>
        <w:instrText>ADDIN CITAVI.PLACEHOLDER 24d8d5b0-44c6-4948-b41f-c535458febb9 PFBsYWNlaG9sZGVyPg0KICA8QWRkSW5WZXJzaW9uPjUuNS4wLjE8L0FkZEluVmVyc2lvbj4NCiAgPElkPjI0ZDhkNWIwLTQ0YzYtNDk0OC1iNDFmLWM1MzU0NThmZWJiOTwvSWQ+DQogIDxFbnRyaWVzPg0KICAgIDxFbnRyeT4NCiAgICAgIDxBc3NvY2lhdGVXaXRoS25vd2xlZGdlSXRlbUlkPjI2NjBhMmM0LWVmMDItNDE5Ny1hZGJiLTZiNmMwYTRjZDg1MzwvQXNzb2NpYXRlV2l0aEtub3dsZWRnZUl0ZW1JZD4NCiAgICAgIDxJZD43NjIyNDljZS02Yjk4LTRiMTYtYjc1MC00NWRkYjViMDYyM2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NTY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w:instrText>
      </w:r>
      <w:r w:rsidRPr="001B2F6A">
        <w:rPr>
          <w:lang w:val="en-US"/>
        </w:rPr>
        <w:instrText>HQ+ZGllcy4sIFZlcnNpb24gY29udHJvbCB3a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48" w:name="_CTVP00124d8d5b044c64948b41fc535458febb9"/>
      <w:r w:rsidRPr="00023B6F">
        <w:rPr>
          <w:lang w:val="en-US"/>
        </w:rPr>
        <w:t xml:space="preserve">dies., </w:t>
      </w:r>
      <w:r w:rsidRPr="00023B6F">
        <w:rPr>
          <w:i/>
          <w:lang w:val="en-US"/>
        </w:rPr>
        <w:t>Version control with Git. [powerful tools and techniques for collaborative sof</w:t>
      </w:r>
      <w:r w:rsidRPr="00023B6F">
        <w:rPr>
          <w:i/>
          <w:lang w:val="en-US"/>
        </w:rPr>
        <w:t>t</w:t>
      </w:r>
      <w:r w:rsidRPr="00023B6F">
        <w:rPr>
          <w:i/>
          <w:lang w:val="en-US"/>
        </w:rPr>
        <w:t>ware development ; covers GitHub]</w:t>
      </w:r>
      <w:r w:rsidRPr="00023B6F">
        <w:rPr>
          <w:lang w:val="en-US"/>
        </w:rPr>
        <w:t>, 2. ed., Sebastobol Calif. u.a. 2012</w:t>
      </w:r>
      <w:bookmarkEnd w:id="48"/>
      <w:r>
        <w:fldChar w:fldCharType="end"/>
      </w:r>
      <w:r w:rsidRPr="005E22D4">
        <w:rPr>
          <w:lang w:val="en-US"/>
        </w:rPr>
        <w:t xml:space="preserve">, S. </w:t>
      </w:r>
      <w:r>
        <w:rPr>
          <w:lang w:val="en-US"/>
        </w:rPr>
        <w:t>5</w:t>
      </w:r>
    </w:p>
  </w:footnote>
  <w:footnote w:id="15">
    <w:p w:rsidR="00223678" w:rsidRPr="005E22D4" w:rsidRDefault="00223678">
      <w:pPr>
        <w:pStyle w:val="Funotentext"/>
        <w:rPr>
          <w:lang w:val="en-US"/>
        </w:rPr>
      </w:pPr>
      <w:r>
        <w:rPr>
          <w:rStyle w:val="Funotenzeichen"/>
        </w:rPr>
        <w:footnoteRef/>
      </w:r>
      <w:proofErr w:type="spellStart"/>
      <w:r>
        <w:rPr>
          <w:lang w:val="en-US"/>
        </w:rPr>
        <w:t>Vgl</w:t>
      </w:r>
      <w:proofErr w:type="spellEnd"/>
      <w:r>
        <w:rPr>
          <w:lang w:val="en-US"/>
        </w:rPr>
        <w:t>.</w:t>
      </w:r>
      <w:r w:rsidRPr="005E22D4">
        <w:rPr>
          <w:lang w:val="en-US"/>
        </w:rPr>
        <w:t xml:space="preserve"> </w:t>
      </w:r>
      <w:r>
        <w:fldChar w:fldCharType="begin"/>
      </w:r>
      <w:r>
        <w:rPr>
          <w:lang w:val="en-US"/>
        </w:rPr>
        <w:instrText>ADDIN CITAVI.PLACEHOLDER 6369ac12-633a-41eb-8c85-8ee3e0e2afab PFBsYWNlaG9sZGVyPg0KICA8QWRkSW5WZXJzaW9uPjUuNS4wLjE8L0FkZEluVmVyc2lvbj4NCiAgPElkPjYzNjlhYzEyLTYzM2EtNDFlYi04Yzg1LThlZTNlMGUyYWZhYjwvSWQ+DQogIDxFbnRyaWVzPg0KICAgIDxFbnRyeT4NCiAgICAgIDxBc3NvY2lhdGVXaXRoS25vd2xlZGdlSXRlbUlkPjRiYjczYTdhLTEwMzUtNDllYy05ZDFkLTk2NDNmZDQ1Mzc3NjwvQXNzb2NpYXRlV2l0aEtub3dsZWRnZUl0ZW1JZD4NCiAgICAgIDxJZD40YTdhOTg1YS0yNGQ2LTQzZTMtOWFmNi0xMjJjMDAyOTRhMG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NTY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ZGllcy4sIFZlcnNpb24gY29udHJvbCB3a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51" w:name="_CTVP0016369ac12633a41eb8c858ee3e0e2afab"/>
      <w:r w:rsidRPr="00023B6F">
        <w:rPr>
          <w:lang w:val="en-US"/>
        </w:rPr>
        <w:t xml:space="preserve">dies., </w:t>
      </w:r>
      <w:r w:rsidRPr="00023B6F">
        <w:rPr>
          <w:i/>
          <w:lang w:val="en-US"/>
        </w:rPr>
        <w:t>Version control with Git. [powerful tools and techniques for collaborative sof</w:t>
      </w:r>
      <w:r w:rsidRPr="00023B6F">
        <w:rPr>
          <w:i/>
          <w:lang w:val="en-US"/>
        </w:rPr>
        <w:t>t</w:t>
      </w:r>
      <w:r w:rsidRPr="00023B6F">
        <w:rPr>
          <w:i/>
          <w:lang w:val="en-US"/>
        </w:rPr>
        <w:t>ware development ; covers GitHub]</w:t>
      </w:r>
      <w:r w:rsidRPr="00023B6F">
        <w:rPr>
          <w:lang w:val="en-US"/>
        </w:rPr>
        <w:t>, 2. ed., Sebastobol Calif. u.a. 2012</w:t>
      </w:r>
      <w:bookmarkEnd w:id="51"/>
      <w:r>
        <w:fldChar w:fldCharType="end"/>
      </w:r>
      <w:r w:rsidRPr="005E22D4">
        <w:rPr>
          <w:lang w:val="en-US"/>
        </w:rPr>
        <w:t xml:space="preserve">, S. </w:t>
      </w:r>
      <w:r>
        <w:rPr>
          <w:lang w:val="en-US"/>
        </w:rPr>
        <w:t>5</w:t>
      </w:r>
    </w:p>
  </w:footnote>
  <w:footnote w:id="16">
    <w:p w:rsidR="00223678" w:rsidRPr="005E22D4" w:rsidRDefault="00223678">
      <w:pPr>
        <w:pStyle w:val="Funotentext"/>
        <w:rPr>
          <w:lang w:val="en-US"/>
        </w:rPr>
      </w:pPr>
      <w:r>
        <w:rPr>
          <w:rStyle w:val="Funotenzeichen"/>
        </w:rPr>
        <w:footnoteRef/>
      </w:r>
      <w:r>
        <w:t xml:space="preserve">Vgl. </w:t>
      </w:r>
      <w:r>
        <w:fldChar w:fldCharType="begin"/>
      </w:r>
      <w:r>
        <w:instrText>ADDIN CITAVI.PLACEHOLDER d29a9062-723e-4c1f-bd5b-31d7b1a587f8 PFBsYWNlaG9sZGVyPg0KICA8QWRkSW5WZXJzaW9uPjUuNS4wLjE8L0FkZEluVmVyc2lvbj4NCiAgPElkPmQyOWE5MDYyLTcyM2UtNGMxZi1iZDViLTMxZDdiMWE1ODdmODwvSWQ+DQogIDxFbnRyaWVzPg0KICAgIDxFbnRyeT4NCiAgICAgIDxBc3NvY2lhdGVXaXRoS25vd2xlZGdlSXRlbUlkPjllOGNmZjE1LTk2NjAtNGYwMC1hOWYyLTVmNTUxZjI3MTBkNjwvQXNzb2NpYXRlV2l0aEtub3dsZWRnZUl0ZW1JZD4NCiAgICAgIDxJZD5mOTEwYzYzMS0wNzJhLTQxNWQtYjYwZS05NWU2ZTNlN2Q0M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NTY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w:instrText>
      </w:r>
      <w:r w:rsidRPr="001B2F6A">
        <w:rPr>
          <w:lang w:val="en-US"/>
        </w:rPr>
        <w:instrText>HQ+ZGllcy4sIFZlcnNpb24gY29udHJvbCB3a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54" w:name="_CTVP001d29a9062723e4c1fbd5b31d7b1a587f8"/>
      <w:r w:rsidRPr="00023B6F">
        <w:rPr>
          <w:lang w:val="en-US"/>
        </w:rPr>
        <w:t xml:space="preserve">dies., </w:t>
      </w:r>
      <w:r w:rsidRPr="00023B6F">
        <w:rPr>
          <w:i/>
          <w:lang w:val="en-US"/>
        </w:rPr>
        <w:t>Version control with Git. [powerful tools and techniques for collaborative sof</w:t>
      </w:r>
      <w:r w:rsidRPr="00023B6F">
        <w:rPr>
          <w:i/>
          <w:lang w:val="en-US"/>
        </w:rPr>
        <w:t>t</w:t>
      </w:r>
      <w:r w:rsidRPr="00023B6F">
        <w:rPr>
          <w:i/>
          <w:lang w:val="en-US"/>
        </w:rPr>
        <w:t>ware development ; covers GitHub]</w:t>
      </w:r>
      <w:r w:rsidRPr="00023B6F">
        <w:rPr>
          <w:lang w:val="en-US"/>
        </w:rPr>
        <w:t>, 2. ed., Sebastobol Calif. u.a. 2012</w:t>
      </w:r>
      <w:bookmarkEnd w:id="54"/>
      <w:r>
        <w:fldChar w:fldCharType="end"/>
      </w:r>
      <w:r w:rsidRPr="005E22D4">
        <w:rPr>
          <w:lang w:val="en-US"/>
        </w:rPr>
        <w:t xml:space="preserve">, S. </w:t>
      </w:r>
      <w:r>
        <w:rPr>
          <w:lang w:val="en-US"/>
        </w:rPr>
        <w:t>5</w:t>
      </w:r>
    </w:p>
  </w:footnote>
  <w:footnote w:id="17">
    <w:p w:rsidR="00223678" w:rsidRPr="00EC2035" w:rsidRDefault="00223678">
      <w:pPr>
        <w:pStyle w:val="Funotentext"/>
      </w:pPr>
      <w:r>
        <w:rPr>
          <w:rStyle w:val="Funotenzeichen"/>
        </w:rPr>
        <w:footnoteRef/>
      </w:r>
      <w:r w:rsidRPr="00EC2035">
        <w:t xml:space="preserve">Vgl. </w:t>
      </w:r>
      <w:r>
        <w:fldChar w:fldCharType="begin"/>
      </w:r>
      <w:r w:rsidRPr="00EC2035">
        <w:instrText>ADDIN CITAVI.PLACEHOLDER cf158a11-7f9d-4da9-b2aa-df5add7ac8ec PFBsYWNlaG9sZGVyPg0KICA8QWRkSW5WZXJzaW9uPjUuNS4wLjE8L0FkZEluVmVyc2lvbj4NCiAgPElkPmNmMTU4YTExLTdmOWQtNGRhOS1iMmFhLWRmNWFkZDdhYzhlYzwvSWQ+DQogIDxFbnRyaWVzPg0KICAgIDxFbnRyeT4NCiAgICAgIDxBc3NvY2lhdGVXaXRoS25vd2xlZGdlSXRlbUlkPmJkY2MzMzMzLTJjNDktNGY1Yi1hMzkzLTIwZjg3YjgyYzIxNDwvQXNzb2NpYXRlV2l0aEtub3dsZWRnZUl0ZW1JZD4NCiAgICAgIDxJZD4yYmI2ZDhlZi1mNzEzLTQ5ZWYtYmM0MC1iMmZiZjRkOWQyMGU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RmlzY2hlciwgTGFycywgwrtXZXJremV1Z2UgenVtIFZlcnNpb25zLSB1bmQgVmFyaWFudGVubWFuYWdlbWVudDouIENWUy9TdWJ2ZXJzaW9uIHZzLiBDbGVhckNhc2XCq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BMYXJzLCDCu1dlcmt6ZXVnZSB6dW0gVmVyc2lvbnMtIHVuZCBWYXJpYW50ZW5tYW5hZ2VtZW50Oi4gQ1ZTL1N1YnZlcnNpb24gdnMuIENsZWFyQ2FzZcKrPC9UZXh0Pg0KICAgIDwvVGV4dFVuaXQ+DQogIDwvVGV4dFVuaXRzPg0KPC9QbGFjZWhvbGRlcj4=</w:instrText>
      </w:r>
      <w:r>
        <w:fldChar w:fldCharType="separate"/>
      </w:r>
      <w:bookmarkStart w:id="56" w:name="_CTVP001cf158a117f9d4da9b2aadf5add7ac8ec"/>
      <w:r>
        <w:t>Fischer, Lars, »Werkzeuge zum Versions- und Variantenmanagement:. CVS/Subversion vs. ClearCase«</w:t>
      </w:r>
      <w:bookmarkEnd w:id="56"/>
      <w:r>
        <w:fldChar w:fldCharType="end"/>
      </w:r>
      <w:r w:rsidRPr="00EC2035">
        <w:t>, S. 3</w:t>
      </w:r>
    </w:p>
  </w:footnote>
  <w:footnote w:id="18">
    <w:p w:rsidR="00223678" w:rsidRPr="001B2F6A" w:rsidRDefault="00223678">
      <w:pPr>
        <w:pStyle w:val="Funotentext"/>
        <w:rPr>
          <w:lang w:val="en-US"/>
        </w:rPr>
      </w:pPr>
      <w:r>
        <w:rPr>
          <w:rStyle w:val="Funotenzeichen"/>
        </w:rPr>
        <w:footnoteRef/>
      </w:r>
      <w:proofErr w:type="spellStart"/>
      <w:r w:rsidRPr="0026699B">
        <w:rPr>
          <w:lang w:val="en-US"/>
        </w:rPr>
        <w:t>Vgl</w:t>
      </w:r>
      <w:proofErr w:type="spellEnd"/>
      <w:r w:rsidRPr="0026699B">
        <w:rPr>
          <w:lang w:val="en-US"/>
        </w:rPr>
        <w:t xml:space="preserve">. </w:t>
      </w:r>
      <w:r>
        <w:fldChar w:fldCharType="begin"/>
      </w:r>
      <w:r w:rsidRPr="0026699B">
        <w:rPr>
          <w:lang w:val="en-US"/>
        </w:rPr>
        <w:instrText>ADDIN CITAVI.PLACEHOLDER 40248d3b-ae0b-4cad-b73a-e70428201444 PFBsYWNlaG9sZGVyPg0KICA8QWRkSW5WZXJzaW9uPjUuNS4wLjE8L0FkZEluVmVyc2lvbj4NCiAgPElkPjQwMjQ4ZDNiLWFlMGItNGNhZC1iNzNhLWU3MDQyODIwMTQ0NDwvSWQ+DQogIDxFbnRyaWVzPg0KICAgIDxFbnRyeT4NCiAgICAgIDxBc3NvY2lhdGVXaXRoS25vd2xlZGdlSXRlbUlkPjZiMTM2NjA3LTRjMDMtNDFhMS04ZmEwLTliMTA5OGIwNjFkZjwvQXNzb2NpYXRlV2l0aEtub3dsZWRnZUl0ZW1JZD4NCiAgICAgIDxJZD44NmEzZjE5Ni0zNjRhLTQ5MTctOGVlNC1hZjk4M2YwN2ViZT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ODM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w:instrText>
      </w:r>
      <w:r>
        <w:instrText>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TG9lbGlnZXIsIEpvbi9NYXR0aGV3IE1jQ3VsbG91Z2gsIFZlcnNpb24gY29udHJvbCB3a</w:instrText>
      </w:r>
      <w:r w:rsidRPr="001B2F6A">
        <w:rPr>
          <w:lang w:val="en-US"/>
        </w:rPr>
        <w:instrText>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xvZWxpZ2VyLCBKb24vTWF0dGhldyBNY0N1bGxvdWdo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58" w:name="_CTVP00140248d3bae0b4cadb73ae70428201444"/>
      <w:r w:rsidRPr="00023B6F">
        <w:rPr>
          <w:lang w:val="en-US"/>
        </w:rPr>
        <w:t xml:space="preserve">Loeliger, Jon/Matthew McCullough, </w:t>
      </w:r>
      <w:r w:rsidRPr="00023B6F">
        <w:rPr>
          <w:i/>
          <w:lang w:val="en-US"/>
        </w:rPr>
        <w:t>Version control with Git. [powerful tools and tec</w:t>
      </w:r>
      <w:r w:rsidRPr="00023B6F">
        <w:rPr>
          <w:i/>
          <w:lang w:val="en-US"/>
        </w:rPr>
        <w:t>h</w:t>
      </w:r>
      <w:r w:rsidRPr="00023B6F">
        <w:rPr>
          <w:i/>
          <w:lang w:val="en-US"/>
        </w:rPr>
        <w:t>niques for collaborative software development ; covers GitHub]</w:t>
      </w:r>
      <w:r w:rsidRPr="00023B6F">
        <w:rPr>
          <w:lang w:val="en-US"/>
        </w:rPr>
        <w:t>, 2. ed., Sebastobol Calif. u.a. 2012</w:t>
      </w:r>
      <w:bookmarkEnd w:id="58"/>
      <w:r>
        <w:fldChar w:fldCharType="end"/>
      </w:r>
      <w:r w:rsidRPr="001B2F6A">
        <w:rPr>
          <w:lang w:val="en-US"/>
        </w:rPr>
        <w:t xml:space="preserve">, </w:t>
      </w:r>
      <w:r>
        <w:rPr>
          <w:lang w:val="en-US"/>
        </w:rPr>
        <w:t>S. 5</w:t>
      </w:r>
    </w:p>
  </w:footnote>
  <w:footnote w:id="19">
    <w:p w:rsidR="00223678" w:rsidRDefault="00223678">
      <w:pPr>
        <w:pStyle w:val="Funotentext"/>
      </w:pPr>
      <w:r>
        <w:rPr>
          <w:rStyle w:val="Funotenzeichen"/>
        </w:rPr>
        <w:footnoteRef/>
      </w:r>
      <w:r w:rsidRPr="001B2F6A">
        <w:t xml:space="preserve">Vgl. </w:t>
      </w:r>
      <w:r>
        <w:fldChar w:fldCharType="begin"/>
      </w:r>
      <w:r w:rsidRPr="001B2F6A">
        <w:instrText>ADDIN CITAVI.PLACEHOLDER 9b2a2c80-9f82-427b-acd8-8c7ecc07c0e5 PFBsYWNlaG9sZGVyPg0KICA8QWRkSW5WZXJzaW9uPjUuNS4wLjE8L0FkZEluVmVyc2lvbj4NCiAgPElkPjliMmEyYzgwLTlmODItNDI3Yi1hY2Q4LThjN2VjYzA3YzBlNTwvSWQ+DQogIDxFbnRyaWVzPg0KICAgIDxFbnRyeT4NCiAgICAgIDxBc3NvY2lhdGVXaXRoS25vd2xlZGdlSXRlbUlkPmFiZjBhNGM1LThhYjYtNDE1ZS04NjNlLTdhNTU4NGVlZWMxMTwvQXNzb2NpYXRlV2l0aEtub3dsZWRnZUl0ZW1JZD4NCiAgICAgIDxJZD5kODY3MzRkMC1iYjFjLTQxODctYTZiYy04ODM5MmIzNTEwMjU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sIE1lcmxpbi9TdGVmYW4gU3JlY2VjLCDCu1ZlcnNpb25zdmVyd2FsdHVuZyBtaXQgR2l0LiBGb3J0Z2VzY2hyaXR0ZW5lIFByb2dyYW1taWVya29uemVwdGUgaW4gSmF2YSwgSGFza2VsbCB1bmQgUHJvbG9nwqsgKDIwMTUpPC9UZXh0Pg0KICAgIDwvVGV4dFVuaXQ+DQogIDwvVGV4dFVuaXRzPg0KPC9QbGFjZWhvbGRlcj4=</w:instrText>
      </w:r>
      <w:r>
        <w:fldChar w:fldCharType="separate"/>
      </w:r>
      <w:bookmarkStart w:id="60" w:name="_CTVP0019b2a2c809f82427bacd88c7ecc07c0e5"/>
      <w:r>
        <w:t>Denker, Merlin/Stefan Srecec, »Versionsverwaltung mit Git. Fortgeschrittene Pr</w:t>
      </w:r>
      <w:r>
        <w:t>o</w:t>
      </w:r>
      <w:r>
        <w:t>grammierkonzepte in Java, Haskell und Prolog« (2015)</w:t>
      </w:r>
      <w:bookmarkEnd w:id="60"/>
      <w:r>
        <w:fldChar w:fldCharType="end"/>
      </w:r>
      <w:r>
        <w:t>, S. 5</w:t>
      </w:r>
    </w:p>
  </w:footnote>
  <w:footnote w:id="20">
    <w:p w:rsidR="00223678" w:rsidRPr="00A60D3D" w:rsidRDefault="00223678">
      <w:pPr>
        <w:pStyle w:val="Funotentext"/>
        <w:rPr>
          <w:lang w:val="en-US"/>
        </w:rPr>
      </w:pPr>
      <w:r>
        <w:rPr>
          <w:rStyle w:val="Funotenzeichen"/>
        </w:rPr>
        <w:footnoteRef/>
      </w:r>
      <w:r>
        <w:t xml:space="preserve">Vgl. </w:t>
      </w:r>
      <w:r>
        <w:fldChar w:fldCharType="begin"/>
      </w:r>
      <w:r>
        <w:instrText>ADDIN CITAVI.PLACEHOLDER 5843674a-c369-48e1-a3d2-18f405bc4140 PFBsYWNlaG9sZGVyPg0KICA8QWRkSW5WZXJzaW9uPjUuNS4wLjE8L0FkZEluVmVyc2lvbj4NCiAgPElkPjU4NDM2NzRhLWMzNjktNDhlMS1hM2QyLTE4ZjQwNWJjNDE0MDwvSWQ+DQogIDxFbnRyaWVzPg0KICAgIDxFbnRyeT4NCiAgICAgIDxBc3NvY2lhdGVXaXRoS25vd2xlZGdlSXRlbUlkPjhkMDhjOTY0LWZkNjItNDMxZi04ZjhmLWM5ZWVhZWRkZWNlZTwvQXNzb2NpYXRlV2l0aEtub3dsZWRnZUl0ZW1JZD4NCiAgICAgIDxJZD42ZWMzYjY2ZS03NTZiLTQ3MWMtYWU2MS1iM2NlNDlmMjU4MTA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ODM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TG9lbGlnZXIsIEpvbi9NYXR0aGV3IE1jQ3VsbG91Z2gsIFZlcnNpb24gY29udHJvbCB3a</w:instrText>
      </w:r>
      <w:r w:rsidRPr="00A60D3D">
        <w:rPr>
          <w:lang w:val="en-US"/>
        </w:rPr>
        <w:instrText>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xvZWxpZ2VyLCBKb24vTWF0dGhldyBNY0N1bGxvdWdo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62" w:name="_CTVP0015843674ac36948e1a3d218f405bc4140"/>
      <w:r w:rsidRPr="00023B6F">
        <w:rPr>
          <w:lang w:val="en-US"/>
        </w:rPr>
        <w:t xml:space="preserve">Loeliger, Jon/Matthew McCullough, </w:t>
      </w:r>
      <w:r w:rsidRPr="00023B6F">
        <w:rPr>
          <w:i/>
          <w:lang w:val="en-US"/>
        </w:rPr>
        <w:t>Version control with Git. [powerful tools and tec</w:t>
      </w:r>
      <w:r w:rsidRPr="00023B6F">
        <w:rPr>
          <w:i/>
          <w:lang w:val="en-US"/>
        </w:rPr>
        <w:t>h</w:t>
      </w:r>
      <w:r w:rsidRPr="00023B6F">
        <w:rPr>
          <w:i/>
          <w:lang w:val="en-US"/>
        </w:rPr>
        <w:t>niques for collaborative software development ; covers GitHub]</w:t>
      </w:r>
      <w:r w:rsidRPr="00023B6F">
        <w:rPr>
          <w:lang w:val="en-US"/>
        </w:rPr>
        <w:t>, 2. ed., Sebastobol Calif. u.a. 2012</w:t>
      </w:r>
      <w:bookmarkEnd w:id="62"/>
      <w:r>
        <w:fldChar w:fldCharType="end"/>
      </w:r>
      <w:r w:rsidRPr="00A60D3D">
        <w:rPr>
          <w:lang w:val="en-US"/>
        </w:rPr>
        <w:t xml:space="preserve">, S. </w:t>
      </w:r>
      <w:r>
        <w:rPr>
          <w:lang w:val="en-US"/>
        </w:rPr>
        <w:t>5</w:t>
      </w:r>
    </w:p>
  </w:footnote>
  <w:footnote w:id="21">
    <w:p w:rsidR="00223678" w:rsidRPr="003C21F4" w:rsidRDefault="00223678">
      <w:pPr>
        <w:pStyle w:val="Funotentext"/>
      </w:pPr>
      <w:r>
        <w:rPr>
          <w:rStyle w:val="Funotenzeichen"/>
        </w:rPr>
        <w:footnoteRef/>
      </w:r>
      <w:r w:rsidRPr="003C21F4">
        <w:t xml:space="preserve">Vgl. </w:t>
      </w:r>
      <w:r>
        <w:fldChar w:fldCharType="begin"/>
      </w:r>
      <w:r w:rsidRPr="003C21F4">
        <w:instrText>ADDIN CITAVI.PLACEHOLDER e724ae52-c605-4058-858c-f5e6a0cd6253 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wrtWZXJzaW9uc2tvbnRyb2xsZSBtaXQgQXBhY2hlIFN1YnZlcnNpb27CqyA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HIuLUluZy4gTWF0aGlhcyBNYWdkb3dza2ksIMK7VmVyc2lvbnNrb250cm9sbGUgbWl0IEFwYWNoZSBTdWJ2ZXJzaW9uwqsgKDIwMTUpPC9UZXh0Pg0KICAgIDwvVGV4dFVuaXQ+DQogIDwvVGV4dFVuaXRzPg0KPC9QbGFjZWhvbGRlcj4=</w:instrText>
      </w:r>
      <w:r>
        <w:fldChar w:fldCharType="separate"/>
      </w:r>
      <w:bookmarkStart w:id="68" w:name="_CTVP001e724ae52c6054058858cf5e6a0cd6253"/>
      <w:r>
        <w:t>Dr.-Ing. Mathias Magdowski, »Versionskontrolle mit Apache Subversion« (2015)</w:t>
      </w:r>
      <w:bookmarkEnd w:id="68"/>
      <w:r>
        <w:fldChar w:fldCharType="end"/>
      </w:r>
      <w:r>
        <w:t>, S. 27</w:t>
      </w:r>
    </w:p>
  </w:footnote>
  <w:footnote w:id="22">
    <w:p w:rsidR="00223678" w:rsidRPr="00F4247C" w:rsidRDefault="00223678">
      <w:pPr>
        <w:pStyle w:val="Funotentext"/>
        <w:rPr>
          <w:lang w:val="en-US"/>
        </w:rPr>
      </w:pPr>
      <w:r>
        <w:rPr>
          <w:rStyle w:val="Funotenzeichen"/>
        </w:rPr>
        <w:footnoteRef/>
      </w:r>
      <w:r>
        <w:t xml:space="preserve">Vgl. </w:t>
      </w:r>
      <w:r>
        <w:fldChar w:fldCharType="begin"/>
      </w:r>
      <w:r>
        <w:instrText>ADDIN CITAVI.PLACEHOLDER 7b1a3f71-a469-4af1-90d8-927de682ccc3 PFBsYWNlaG9sZGVyPg0KICA8QWRkSW5WZXJzaW9uPjUuNS4wLjE8L0FkZEluVmVyc2lvbj4NCiAgPElkPjdiMWEzZjcxLWE0NjktNGFmMS05MGQ4LTkyN2RlNjgyY2NjMzwvSWQ+DQogIDxFbnRyaWVzPg0KICAgIDxFbnRyeT4NCiAgICAgIDxBc3NvY2lhdGVXaXRoS25vd2xlZGdlSXRlbUlkPjkyYWY5YmJjLTY0ODgtNGYzMS05YzJjLWU5YzU3MjY1MjBmZjwvQXNzb2NpYXRlV2l0aEtub3dsZWRnZUl0ZW1JZD4NCiAgICAgIDxJZD42YTNhZWQ5NC00MmY3LTQ1MGItOTEyMy1mOWU5NTRkNzk4OT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RmlzY2hlciwgTGFycywgwrtXZXJremV1Z2UgenVtIFZlcnNpb25zLSB1bmQgVmFyaWFudGVubWFuYWdlbWVudDouIENWUy9TdWJ2ZXJzaW9uIHZzLiBDbGVhckNhc2XCq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BMYXJzLCDCu1dlcmt6ZXVnZSB6dW0gVmVyc2lvbnMtIHVuZCBWYXJpYW50ZW5tYW5hZ2VtZW50Oi4gQ1ZTL1N1YnZlcnNpb24gdnMuIENsZWFyQ2FzZcKrPC9UZXh0Pg0KICAgIDwvVGV4dFVuaXQ+DQogIDwvVGV4dFVuaXRzPg0KPC9QbGFjZWhvbGRlcj4=</w:instrText>
      </w:r>
      <w:r>
        <w:fldChar w:fldCharType="separate"/>
      </w:r>
      <w:bookmarkStart w:id="70" w:name="_CTVP0017b1a3f71a4694af190d8927de682ccc3"/>
      <w:r>
        <w:t xml:space="preserve">Fischer, Lars, »Werkzeuge zum Versions- und Variantenmanagement:. </w:t>
      </w:r>
      <w:r w:rsidRPr="00223678">
        <w:rPr>
          <w:lang w:val="en-US"/>
        </w:rPr>
        <w:t xml:space="preserve">CVS/Subversion vs. </w:t>
      </w:r>
      <w:proofErr w:type="spellStart"/>
      <w:r w:rsidRPr="00223678">
        <w:rPr>
          <w:lang w:val="en-US"/>
        </w:rPr>
        <w:t>ClearCase</w:t>
      </w:r>
      <w:proofErr w:type="spellEnd"/>
      <w:r w:rsidRPr="00223678">
        <w:rPr>
          <w:lang w:val="en-US"/>
        </w:rPr>
        <w:t>«</w:t>
      </w:r>
      <w:bookmarkEnd w:id="70"/>
      <w:r>
        <w:fldChar w:fldCharType="end"/>
      </w:r>
      <w:r w:rsidRPr="00F4247C">
        <w:rPr>
          <w:lang w:val="en-US"/>
        </w:rPr>
        <w:t>, S. 3</w:t>
      </w:r>
    </w:p>
  </w:footnote>
  <w:footnote w:id="23">
    <w:p w:rsidR="00223678" w:rsidRPr="00F4247C" w:rsidRDefault="00223678">
      <w:pPr>
        <w:pStyle w:val="Funotentext"/>
        <w:rPr>
          <w:lang w:val="en-US"/>
        </w:rPr>
      </w:pPr>
      <w:r>
        <w:rPr>
          <w:rStyle w:val="Funotenzeichen"/>
        </w:rPr>
        <w:footnoteRef/>
      </w:r>
      <w:proofErr w:type="spellStart"/>
      <w:r w:rsidRPr="00F4247C">
        <w:rPr>
          <w:lang w:val="en-US"/>
        </w:rPr>
        <w:t>Vgl</w:t>
      </w:r>
      <w:proofErr w:type="spellEnd"/>
      <w:r w:rsidRPr="00F4247C">
        <w:rPr>
          <w:lang w:val="en-US"/>
        </w:rPr>
        <w:t xml:space="preserve">. </w:t>
      </w:r>
      <w:r>
        <w:fldChar w:fldCharType="begin"/>
      </w:r>
      <w:r w:rsidRPr="00F4247C">
        <w:rPr>
          <w:lang w:val="en-US"/>
        </w:rPr>
        <w:instrText>ADDIN CITAVI.PLACEHOLDER b58af117-f5f0-4edf-83a7-059a4658c061 PFBsYWNlaG9sZGVyPg0KICA8QWRkSW5WZXJzaW9uPjUuNS4wLjE8L0FkZEluVmVyc2lvbj4NCiAgPElkPmI1OGFmMTE3LWY1ZjAtNGVkZi04M2E3LTA1OWE0NjU4YzA2MTwvSWQ+DQogIDxFbnRyaWVzPg0KICAgIDxFbnRyeT4NCiAgICAgIDxBc3NvY2lhdGVXaXRoS25vd2xlZGdlSXRlbUlkPjZjY2I3YjVkLTIwZTEtNGQ0My04NTYwLTg5YmRkNjFhNDk5ZDwvQXNzb2NpYXRlV2l0aEtub3dsZWRnZUl0ZW1JZD4NCiAgICAgIDxJZD4zODg1NWU4ZC1jMzUyLTRhYzItYWZkYy03Mjg4NjY0ZDUzOTA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ZGVycy4sIMK7V2Vya3pldWdlIHp1bSBWZXJzaW9ucy0gdW5kIFZhcmlhbnRlbm1hbmFnZW1lbnQ6LiBDVlMvU3VidmVyc2lvbiB2cy4gQ2xlYXJDYXNlwqs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Vycy4sIMK7V2Vya3pldWdlIHp1bSBWZXJzaW9ucy0gdW5kIFZhcmlhbnRlbm1hbmFnZW1lbnQ6LiBDVlMvU3VidmVyc2lvbiB2cy4gQ2xlYXJDYXNlwqs8L1RleHQ+DQogICAgPC9UZXh0VW5pdD4NCiAgPC9UZXh0VW5pdHM+DQo8L1BsYWNlaG9sZGVyPg==</w:instrText>
      </w:r>
      <w:r>
        <w:fldChar w:fldCharType="separate"/>
      </w:r>
      <w:bookmarkStart w:id="72" w:name="_CTVP001b58af117f5f04edf83a7059a4658c061"/>
      <w:r w:rsidRPr="00023B6F">
        <w:rPr>
          <w:lang w:val="en-US"/>
        </w:rPr>
        <w:t>ders., »Werkzeuge zum Versions- und Variantenmanagement:. CVS/Subversion vs. ClearCase«</w:t>
      </w:r>
      <w:bookmarkEnd w:id="72"/>
      <w:r>
        <w:fldChar w:fldCharType="end"/>
      </w:r>
      <w:r w:rsidRPr="00F4247C">
        <w:rPr>
          <w:lang w:val="en-US"/>
        </w:rPr>
        <w:t>, S. 5</w:t>
      </w:r>
    </w:p>
  </w:footnote>
  <w:footnote w:id="24">
    <w:p w:rsidR="00223678" w:rsidRPr="00223678" w:rsidRDefault="00223678">
      <w:pPr>
        <w:pStyle w:val="Funotentext"/>
        <w:rPr>
          <w:lang w:val="en-US"/>
        </w:rPr>
      </w:pPr>
      <w:r>
        <w:rPr>
          <w:rStyle w:val="Funotenzeichen"/>
        </w:rPr>
        <w:footnoteRef/>
      </w:r>
      <w:proofErr w:type="spellStart"/>
      <w:r w:rsidRPr="00F4247C">
        <w:rPr>
          <w:lang w:val="en-US"/>
        </w:rPr>
        <w:t>Vgl</w:t>
      </w:r>
      <w:proofErr w:type="spellEnd"/>
      <w:r w:rsidRPr="00F4247C">
        <w:rPr>
          <w:lang w:val="en-US"/>
        </w:rPr>
        <w:t xml:space="preserve">. </w:t>
      </w:r>
      <w:r>
        <w:fldChar w:fldCharType="begin"/>
      </w:r>
      <w:r w:rsidRPr="00F4247C">
        <w:rPr>
          <w:lang w:val="en-US"/>
        </w:rPr>
        <w:instrText>ADDIN CITAVI.PLACEHOLDER 0e6650d1-6264-4704-a766-f5cf462ba14f 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</w:instrText>
      </w:r>
      <w:r w:rsidRPr="00223678">
        <w:rPr>
          <w:lang w:val="en-US"/>
        </w:rPr>
        <w:instrText>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Mw6RtbWVyLCBGcmFuaywgVHJhZGl0aW9uZWxsZSBXZWJlbnR3aWNrbHVuZyB2cyBWZXJzaW9uc3ZlcndhbHR1bmcsIDA2LjA0LjIwMTc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odHRwOi8vdDNuLmRlL25ld3MvdHJhZGl0aW9uZWxsZS13ZWJlbnR3aWNrbHVuZy12ZXJzaW9uc3ZlcndhbHR1bmctMzAzNTgwLzwvVGV4dD4NCiAgICA8L1RleHRVbml0Pg0KICA8L1RleHRVbml0cz4NCjwvUGxhY2Vob2xkZXI+</w:instrText>
      </w:r>
      <w:r>
        <w:fldChar w:fldCharType="separate"/>
      </w:r>
      <w:bookmarkStart w:id="74" w:name="_CTVP0010e6650d162644704a766f5cf462ba14f"/>
      <w:proofErr w:type="spellStart"/>
      <w:r w:rsidRPr="00223678">
        <w:rPr>
          <w:lang w:val="en-US"/>
        </w:rPr>
        <w:t>Lämmer</w:t>
      </w:r>
      <w:proofErr w:type="spellEnd"/>
      <w:r w:rsidRPr="00223678">
        <w:rPr>
          <w:lang w:val="en-US"/>
        </w:rPr>
        <w:t xml:space="preserve">, Frank, </w:t>
      </w:r>
      <w:proofErr w:type="spellStart"/>
      <w:r w:rsidRPr="00223678">
        <w:rPr>
          <w:lang w:val="en-US"/>
        </w:rPr>
        <w:t>Traditionelle</w:t>
      </w:r>
      <w:proofErr w:type="spellEnd"/>
      <w:r w:rsidRPr="00223678">
        <w:rPr>
          <w:lang w:val="en-US"/>
        </w:rPr>
        <w:t xml:space="preserve"> </w:t>
      </w:r>
      <w:proofErr w:type="spellStart"/>
      <w:r w:rsidRPr="00223678">
        <w:rPr>
          <w:lang w:val="en-US"/>
        </w:rPr>
        <w:t>Webentwicklung</w:t>
      </w:r>
      <w:proofErr w:type="spellEnd"/>
      <w:r w:rsidRPr="00223678">
        <w:rPr>
          <w:lang w:val="en-US"/>
        </w:rPr>
        <w:t xml:space="preserve"> vs </w:t>
      </w:r>
      <w:proofErr w:type="spellStart"/>
      <w:r w:rsidRPr="00223678">
        <w:rPr>
          <w:lang w:val="en-US"/>
        </w:rPr>
        <w:t>Versionsverwaltung</w:t>
      </w:r>
      <w:proofErr w:type="spellEnd"/>
      <w:r w:rsidRPr="00223678">
        <w:rPr>
          <w:lang w:val="en-US"/>
        </w:rPr>
        <w:t xml:space="preserve">, 06.04.2017, </w:t>
      </w:r>
      <w:r w:rsidRPr="00223678">
        <w:rPr>
          <w:i/>
          <w:lang w:val="en-US"/>
        </w:rPr>
        <w:t>http://t3n.de/news/traditionelle-webentwicklung-versionsverwaltung-303580/</w:t>
      </w:r>
      <w:bookmarkEnd w:id="74"/>
      <w:r>
        <w:fldChar w:fldCharType="end"/>
      </w:r>
    </w:p>
  </w:footnote>
  <w:footnote w:id="25">
    <w:p w:rsidR="00223678" w:rsidRDefault="00223678">
      <w:pPr>
        <w:pStyle w:val="Funotentext"/>
      </w:pPr>
      <w:r>
        <w:rPr>
          <w:rStyle w:val="Funotenzeichen"/>
        </w:rPr>
        <w:footnoteRef/>
      </w:r>
      <w:proofErr w:type="spellStart"/>
      <w:r w:rsidRPr="00223678">
        <w:rPr>
          <w:lang w:val="en-US"/>
        </w:rPr>
        <w:t>Vgl</w:t>
      </w:r>
      <w:proofErr w:type="spellEnd"/>
      <w:r w:rsidRPr="00223678">
        <w:rPr>
          <w:lang w:val="en-US"/>
        </w:rPr>
        <w:t xml:space="preserve">. </w:t>
      </w:r>
      <w:r>
        <w:fldChar w:fldCharType="begin"/>
      </w:r>
      <w:r w:rsidRPr="00223678">
        <w:rPr>
          <w:lang w:val="en-US"/>
        </w:rPr>
        <w:instrText>ADDIN CITAVI.PLACEHOLDER bc66757e-bbee-46d3-9563-f675941826ae PFBsYWNlaG9sZGVyPg0KICA8QWRkSW5WZXJzaW9uPjUuNS4wLjE8L0FkZEluVmVyc2lvbj4NCiAgPElkPmJjNjY3NTdlLWJiZWUtNDZkMy05NTYzLWY2NzU5NDE4MjZhZTwvSWQ+DQogIDxFbnRyaWVzPg0KICAgIDxFbnRyeT4NCiAgICAgIDxBc3NvY2lhdGVXaXRoS25vd2xlZGdlSXRlbUlkPjZiNWNjNzNhLWYwZjctNDNmYy05MmE2LTk4MzQ4MmU3Y2Y3ZTwvQXNzb2NpYXRlV2l0aEtub3dsZWRnZUl0ZW1JZD4NCiAgICAgIDxJZD5hM2Y1MmI1MS1kNzc2LTRjMmEtYTdiZC04NDI2MGFhNGNjZTI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Eci4tSW5nLiBNYXRoaWFzIE1h</w:instrText>
      </w:r>
      <w:r>
        <w:instrText>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wrtWZXJzaW9uc2tvbnRyb2xsZSBtaXQgQXBhY2hlIFN1YnZlcnNpb27CqyAoMjAxNSksIFMuIDI4PC9UZXh0Pg0KICAgIDwvVGV4dFVuaXQ+DQogIDwvVGV4dFVuaXRzPg0KPC9QbGFjZWhvbGRlcj4=</w:instrText>
      </w:r>
      <w:r>
        <w:fldChar w:fldCharType="separate"/>
      </w:r>
      <w:bookmarkStart w:id="76" w:name="_CTVP001bc66757ebbee46d39563f675941826ae"/>
      <w:r>
        <w:t>Dr.-Ing. Mathias Magdowski, »Versionskontrolle mit Apache Subversion« (2015), S. 28</w:t>
      </w:r>
      <w:bookmarkEnd w:id="76"/>
      <w:r>
        <w:fldChar w:fldCharType="end"/>
      </w:r>
    </w:p>
  </w:footnote>
  <w:footnote w:id="26">
    <w:p w:rsidR="00223678" w:rsidRDefault="00223678">
      <w:pPr>
        <w:pStyle w:val="Funotentext"/>
      </w:pPr>
      <w:r>
        <w:rPr>
          <w:rStyle w:val="Funotenzeichen"/>
        </w:rPr>
        <w:footnoteRef/>
      </w:r>
      <w:r w:rsidRPr="009E1505">
        <w:t xml:space="preserve">Vgl. </w:t>
      </w:r>
      <w:r>
        <w:fldChar w:fldCharType="begin"/>
      </w:r>
      <w:r w:rsidRPr="009E1505">
        <w:instrText>ADDIN CITAVI.PLACEHOLDER aafb5100-5705-4223-bd5d-59703329c855 PFBsYWNlaG9sZGVyPg0KICA8QWRkSW5WZXJzaW9uPjUuNS4wLjE8L0FkZEluVmVyc2lvbj4NCiAgPElkPmFhZmI1MTAwLTU3MDUtNDIyMy1iZDVkLTU5NzAzMzI5Yzg1NTwvSWQ+DQogIDxFbnRyaWVzPg0KICAgIDxFbnRyeT4NCiAgICAgIDxBc3NvY2lhdGVXaXRoS25vd2xlZGdlSXRlbUlkPjMxNzg3ZDE2LWZkNTAtNGI3Ni04N2Y1LWNhOTIzMjc3NzM3YTwvQXNzb2NpYXRlV2l0aEtub3dsZWRnZUl0ZW1JZD4NCiAgICAgIDxJZD41ODAzYWZkZi1mN2MzLTQ5M2UtOWEwMC02Y2U5MDI2NWFhYzk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1bGVTZXRPdmVycmlkZT5Gb290Y2l0PC9SdWxlU2V0T3ZlcnJpZGU+DQogICAgICA8UmFuZ2U+DQogICAgICAgIDxTdGFydD4wPC9TdGFydD4NCiAgICAgICAgPExlbmd0aD4xMz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8L0xvY2F0aW9u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wgTWVybGluL1N0ZWZhbiBTcmVjZWMsIMK7VmVyc2lvbnN2ZXJ3YWx0dW5nIG1pdCBHaXQuIEZvcnRnZXNjaHJpdHRlbmUgUHJvZ3JhbW1pZXJrb256ZXB0ZSBpbiBKYXZhLCBIYXNrZWxsIHVuZCBQcm9sb2fCqyAoMjAxNSksIFMuIDEx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wgTWVybGluL1N0ZWZhbiBTcmVjZWMsIMK7VmVyc2lvbnN2ZXJ3YWx0dW5nIG1pdCBHaXQuIEZvcnRnZXNjaHJpdHRlbmUgUHJvZ3JhbW1pZXJrb256ZXB0ZSBpbiBKYXZhLCBIYXNrZWxsIHVuZCBQcm9sb2fCqyAoMjAxNSksIFMuIDExPC9UZXh0Pg0KICAgIDwvVGV4dFVuaXQ+DQogIDwvVGV4dFVuaXRzPg0KPC9QbGFjZWhvbGRlcj4=</w:instrText>
      </w:r>
      <w:r>
        <w:fldChar w:fldCharType="separate"/>
      </w:r>
      <w:bookmarkStart w:id="77" w:name="_CTVP001aafb510057054223bd5d59703329c855"/>
      <w:r>
        <w:t>Denker, Merlin/Stefan Srecec, »Versionsverwaltung mit Git. Fortgeschrittene Pr</w:t>
      </w:r>
      <w:r>
        <w:t>o</w:t>
      </w:r>
      <w:r>
        <w:t>grammierkonzepte in Java, Haskell und Prolog« (2015), S. 11</w:t>
      </w:r>
      <w:bookmarkEnd w:id="77"/>
      <w:r>
        <w:fldChar w:fldCharType="end"/>
      </w:r>
    </w:p>
  </w:footnote>
  <w:footnote w:id="27">
    <w:p w:rsidR="00223678" w:rsidRDefault="00223678">
      <w:pPr>
        <w:pStyle w:val="Funotentext"/>
      </w:pPr>
      <w:r>
        <w:rPr>
          <w:rStyle w:val="Funotenzeichen"/>
        </w:rPr>
        <w:footnoteRef/>
      </w:r>
      <w:r>
        <w:t xml:space="preserve">Vgl. </w:t>
      </w:r>
      <w:r>
        <w:fldChar w:fldCharType="begin"/>
      </w:r>
      <w:r>
        <w:instrText>ADDIN CITAVI.PLACEHOLDER f42d3409-f90c-4d4a-ab62-42ffa190ce7e 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1bGVTZXRPdmVycmlkZT5Gb290Y2l0PC9SdWxlU2V0T3ZlcnJpZGU+DQogICAgICA8UmFuZ2U+DQogICAgICAgIDxTdGFydD4wPC9TdGFydD4NCiAgICAgICAgPExlbmd0aD4xMT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8L0xvY2F0aW9u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mRpZXMuLCDCu1ZlcnNpb25zdmVyd2FsdHVuZyBtaXQgR2l0LiBGb3J0Z2VzY2hyaXR0ZW5lIFByb2dyYW1taWVya29uemVwdGUgaW4gSmF2YSwgSGFza2VsbCB1bmQgUHJvbG9nwqsgKDIwMTUpLCBTLiAxMeKAkz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DCu1ZlcnNpb25zdmVyd2FsdHVuZyBtaXQgR2l0LiBGb3J0Z2VzY2hyaXR0ZW5lIFByb2dyYW1taWVya29uemVwdGUgaW4gSmF2YSwgSGFza2VsbCB1bmQgUHJvbG9nwqsgKDIwMTUpLCBTLiAxMeKAkzEyPC9UZXh0Pg0KICAgIDwvVGV4dFVuaXQ+DQogIDwvVGV4dFVuaXRzPg0KPC9QbGFjZWhvbGRlcj4=</w:instrText>
      </w:r>
      <w:r>
        <w:fldChar w:fldCharType="separate"/>
      </w:r>
      <w:bookmarkStart w:id="79" w:name="_CTVP001f42d3409f90c4d4aab6242ffa190ce7e"/>
      <w:r>
        <w:t>dies., »Versionsverwaltung mit Git. Fortgeschrittene Programmierkonzepte in Java, Haskell und Prolog« (2015), S. 11–12</w:t>
      </w:r>
      <w:bookmarkEnd w:id="79"/>
      <w:r>
        <w:fldChar w:fldCharType="end"/>
      </w:r>
    </w:p>
  </w:footnote>
  <w:footnote w:id="28">
    <w:p w:rsidR="00223678" w:rsidRDefault="00223678">
      <w:pPr>
        <w:pStyle w:val="Funotentext"/>
      </w:pPr>
      <w:r>
        <w:rPr>
          <w:rStyle w:val="Funotenzeichen"/>
        </w:rPr>
        <w:footnoteRef/>
      </w:r>
      <w:r>
        <w:t xml:space="preserve">Vgl. </w:t>
      </w:r>
      <w:r>
        <w:fldChar w:fldCharType="begin"/>
      </w:r>
      <w:r>
        <w:instrText>ADDIN CITAVI.PLACEHOLDER 990cc701-55ed-4047-8fab-86c920e19a31 PFBsYWNlaG9sZGVyPg0KICA8QWRkSW5WZXJzaW9uPjUuNS4wLjE8L0FkZEluVmVyc2lvbj4NCiAgPElkPjk5MGNjNzAxLTU1ZWQtNDA0Ny04ZmFiLTg2YzkyMGUxOWEzMTwvSWQ+DQogIDxFbnRyaWVzPg0KICAgIDxFbnRyeT4NCiAgICAgIDxBc3NvY2lhdGVXaXRoS25vd2xlZGdlSXRlbUlkPjgwM2RmM2FjLWJiZjQtNDUxMi04N2UzLTU0MTQ4NDU5MDg5NjwvQXNzb2NpYXRlV2l0aEtub3dsZWRnZUl0ZW1JZD4NCiAgICAgIDxJZD5iYjliMjMyNy1lZWMzLTRhYTEtOGI2NS02ZDc4MWU5ZWMxZGU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NTU8L0xlbmd0aD4NCiAgICAgIDwvUmFuZ2U+DQogICAgICA8UmVmZXJlbmNlPg0KICAgICAgICA8UmVmZXJlbmNlVHlwZUlkPkpvdXJuYWxBcnRpY2xl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BWb2xrZXIsIMK7VmVyZ2xlaWNoIHZvbiBHaXQgdW5kIFNWTsKrICgyMDEzKSwgUy4gODwvVGV4dD4NCiAgICA8L1RleHRVbml0Pg0KICA8L1RleHRVbml0cz4NCjwvUGxhY2Vob2xkZXI+</w:instrText>
      </w:r>
      <w:r>
        <w:fldChar w:fldCharType="separate"/>
      </w:r>
      <w:bookmarkStart w:id="81" w:name="_CTVP001990cc70155ed40478fab86c920e19a31"/>
      <w:r>
        <w:t>Mauel, Volker, »Vergleich von Git und SVN« (2013), S. 8</w:t>
      </w:r>
      <w:bookmarkEnd w:id="81"/>
      <w:r>
        <w:fldChar w:fldCharType="end"/>
      </w:r>
    </w:p>
  </w:footnote>
  <w:footnote w:id="29">
    <w:p w:rsidR="00223678" w:rsidRDefault="00223678">
      <w:pPr>
        <w:pStyle w:val="Funotentext"/>
      </w:pPr>
      <w:r>
        <w:rPr>
          <w:rStyle w:val="Funotenzeichen"/>
        </w:rPr>
        <w:footnoteRef/>
      </w:r>
      <w:r>
        <w:t xml:space="preserve">Vgl. </w:t>
      </w:r>
      <w:r>
        <w:fldChar w:fldCharType="begin"/>
      </w:r>
      <w:r>
        <w:instrText>ADDIN CITAVI.PLACEHOLDER 83ad51f1-7dde-4986-a719-ef4b14bd155c PFBsYWNlaG9sZGVyPg0KICA8QWRkSW5WZXJzaW9uPjUuNS4wLjE8L0FkZEluVmVyc2lvbj4NCiAgPElkPjgzYWQ1MWYxLTdkZGUtNDk4Ni1hNzE5LWVmNGIxNGJkMTU1YzwvSWQ+DQogIDxFbnRyaWVzPg0KICAgIDxFbnRyeT4NCiAgICAgIDxBc3NvY2lhdGVXaXRoS25vd2xlZGdlSXRlbUlkPjc0NDhkYTE4LTYzYmItNDYyYy1iMDBmLTI2ZGE2ODYxNTkwMTwvQXNzb2NpYXRlV2l0aEtub3dsZWRnZUl0ZW1JZD4NCiAgICAgIDxJZD43MjJjMGE0Yy0xMzExLTRjNDEtYTJjYS04YmVlNjFlNzA4Z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BBbGV4YW5kZXIgYXVzIGRlciwgwrtHSVQgJmFtcDsgU1ZOLiBWZXJzaW9uc3ZlcndhbHR1bmfCqyAoMjAxMi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QWxleGFuZGVyIGF1cyBkZXIsIMK7R0lUICZhbXA7IFNWTi4gVmVyc2lvbnN2ZXJ3YWx0dW5nwqsgKDIwMTIpLCBTLiA1PC9UZXh0Pg0KICAgIDwvVGV4dFVuaXQ+DQogIDwvVGV4dFVuaXRzPg0KPC9QbGFjZWhvbGRlcj4=</w:instrText>
      </w:r>
      <w:r>
        <w:fldChar w:fldCharType="separate"/>
      </w:r>
      <w:bookmarkStart w:id="84" w:name="_CTVP00183ad51f17dde4986a719ef4b14bd155c"/>
      <w:r>
        <w:t>Fünten, Alexander aus der, »GIT &amp; SVN. Versionsverwaltung« (2012), S. 5</w:t>
      </w:r>
      <w:bookmarkEnd w:id="84"/>
      <w:r>
        <w:fldChar w:fldCharType="end"/>
      </w:r>
    </w:p>
  </w:footnote>
  <w:footnote w:id="30">
    <w:p w:rsidR="00223678" w:rsidRDefault="00223678">
      <w:pPr>
        <w:pStyle w:val="Funotentext"/>
      </w:pPr>
      <w:r>
        <w:rPr>
          <w:rStyle w:val="Funotenzeichen"/>
        </w:rPr>
        <w:footnoteRef/>
      </w:r>
      <w:r>
        <w:t xml:space="preserve">Vgl. </w:t>
      </w:r>
      <w:r>
        <w:fldChar w:fldCharType="begin"/>
      </w:r>
      <w:r>
        <w:instrText>ADDIN CITAVI.PLACEHOLDER 4119530e-cded-4b3d-9b5f-e97656916bba PFBsYWNlaG9sZGVyPg0KICA8QWRkSW5WZXJzaW9uPjUuNS4wLjE8L0FkZEluVmVyc2lvbj4NCiAgPElkPjQxMTk1MzBlLWNkZWQtNGIzZC05YjVmLWU5NzY1NjkxNmJiYTwvSWQ+DQogIDxFbnRyaWVzPg0KICAgIDxFbnRyeT4NCiAgICAgIDxBc3NvY2lhdGVXaXRoS25vd2xlZGdlSXRlbUlkPmVhZjgzZjJkLWU4OWItNDExMy04ZGRmLTdiNTdlNGZhZWMwNDwvQXNzb2NpYXRlV2l0aEtub3dsZWRnZUl0ZW1JZD4NCiAgICAgIDxJZD4zYTE5NDgwZi1mYTUwLTRlYTItYWU2My1kOGRmZjE4YTI2Y2U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wrtWZXJzaW9uc2tvbnRyb2xsZSBtaXQgQXBhY2hlIFN1YnZlcnNpb27CqyAoMjAxNSksIFMuIDI4PC9UZXh0Pg0KICAgIDwvVGV4dFVuaXQ+DQogIDwvVGV4dFVuaXRzPg0KPC9QbGFjZWhvbGRlcj4=</w:instrText>
      </w:r>
      <w:r>
        <w:fldChar w:fldCharType="separate"/>
      </w:r>
      <w:bookmarkStart w:id="86" w:name="_CTVP0014119530ecded4b3d9b5fe97656916bba"/>
      <w:r>
        <w:t>Dr.-Ing. Mathias Magdowski, »Versionskontrolle mit Apache Subversion« (2015), S. 28</w:t>
      </w:r>
      <w:bookmarkEnd w:id="86"/>
      <w:r>
        <w:fldChar w:fldCharType="end"/>
      </w:r>
    </w:p>
  </w:footnote>
  <w:footnote w:id="31">
    <w:p w:rsidR="00223678" w:rsidRDefault="00223678">
      <w:pPr>
        <w:pStyle w:val="Funotentext"/>
      </w:pPr>
      <w:r>
        <w:rPr>
          <w:rStyle w:val="Funotenzeichen"/>
        </w:rPr>
        <w:footnoteRef/>
      </w:r>
      <w:r>
        <w:t xml:space="preserve">Vgl. </w:t>
      </w:r>
      <w:r>
        <w:fldChar w:fldCharType="begin"/>
      </w:r>
      <w:r>
        <w:instrText>ADDIN CITAVI.PLACEHOLDER 0df1fc3e-82a4-4e24-9231-e86f85816cb1 PFBsYWNlaG9sZGVyPg0KICA8QWRkSW5WZXJzaW9uPjUuNS4wLjE8L0FkZEluVmVyc2lvbj4NCiAgPElkPjBkZjFmYzNlLTgyYTQtNGUyNC05MjMxLWU4NmY4NTgxNmNiMTwvSWQ+DQogIDxFbnRyaWVzPg0KICAgIDxFbnRyeT4NCiAgICAgIDxBc3NvY2lhdGVXaXRoS25vd2xlZGdlSXRlbUlkPmNlYzQ4MjY1LTZkMjYtNGE2Ny05MGU3LWI2ZDhlNTIxNWM5NTwvQXNzb2NpYXRlV2l0aEtub3dsZWRnZUl0ZW1JZD4NCiAgICAgIDxJZD5iMzQ5Yzc5OC1iYjQ5LTQ5NzctYTJiMy1mNWQxMWIwNDExMT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BBbGV4YW5kZXIgYXVzIGRlciwgwrtHSVQgJmFtcDsgU1ZOLiBWZXJzaW9uc3ZlcndhbHR1bmfCqyAoMjAxMi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QWxleGFuZGVyIGF1cyBkZXIsIMK7R0lUICZhbXA7IFNWTi4gVmVyc2lvbnN2ZXJ3YWx0dW5nwqsgKDIwMTIpLCBTLiA2PC9UZXh0Pg0KICAgIDwvVGV4dFVuaXQ+DQogIDwvVGV4dFVuaXRzPg0KPC9QbGFjZWhvbGRlcj4=</w:instrText>
      </w:r>
      <w:r>
        <w:fldChar w:fldCharType="separate"/>
      </w:r>
      <w:bookmarkStart w:id="89" w:name="_CTVP0010df1fc3e82a44e249231e86f85816cb1"/>
      <w:r>
        <w:t>Fünten, Alexander aus der, »GIT &amp; SVN. Versionsverwaltung« (2012), S. 6</w:t>
      </w:r>
      <w:bookmarkEnd w:id="89"/>
      <w:r>
        <w:fldChar w:fldCharType="end"/>
      </w:r>
    </w:p>
  </w:footnote>
  <w:footnote w:id="32">
    <w:p w:rsidR="00223678" w:rsidRDefault="00223678">
      <w:pPr>
        <w:pStyle w:val="Funotentext"/>
      </w:pPr>
      <w:r>
        <w:rPr>
          <w:rStyle w:val="Funotenzeichen"/>
        </w:rPr>
        <w:footnoteRef/>
      </w:r>
      <w:r>
        <w:t xml:space="preserve">Vgl. </w:t>
      </w:r>
      <w:r>
        <w:fldChar w:fldCharType="begin"/>
      </w:r>
      <w:r>
        <w:instrText>ADDIN CITAVI.PLACEHOLDER e484433a-9935-4094-a728-2ce8337f4b03 PFBsYWNlaG9sZGVyPg0KICA8QWRkSW5WZXJzaW9uPjUuNS4wLjE8L0FkZEluVmVyc2lvbj4NCiAgPElkPmU0ODQ0MzNhLTk5MzUtNDA5NC1hNzI4LTJjZTgzMzdmNGIwMzwvSWQ+DQogIDxFbnRyaWVzPg0KICAgIDxFbnRyeT4NCiAgICAgIDxBc3NvY2lhdGVXaXRoS25vd2xlZGdlSXRlbUlkPjNmYjM2MzY0LTk0NGMtNDc1NC1iZDY4LWM2ODdjZThiOTQxMDwvQXNzb2NpYXRlV2l0aEtub3dsZWRnZUl0ZW1JZD4NCiAgICAgIDxJZD4yMWJiZWUxNC03OTcwLTRkZDAtYTk3YS1jODNhNjZhYWQ5YTI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wrtWZXJzaW9uc2tvbnRyb2xsZSBtaXQgQXBhY2hlIFN1YnZlcnNpb27CqyAoMjAxNSksIFMuIDI4PC9UZXh0Pg0KICAgIDwvVGV4dFVuaXQ+DQogIDwvVGV4dFVuaXRzPg0KPC9QbGFjZWhvbGRlcj4=</w:instrText>
      </w:r>
      <w:r>
        <w:fldChar w:fldCharType="separate"/>
      </w:r>
      <w:bookmarkStart w:id="90" w:name="_CTVP001e484433a99354094a7282ce8337f4b03"/>
      <w:r>
        <w:t>Dr.-Ing. Mathias Magdowski, »Versionskontrolle mit Apache Subversion« (2015), S. 28</w:t>
      </w:r>
      <w:bookmarkEnd w:id="90"/>
      <w:r>
        <w:fldChar w:fldCharType="end"/>
      </w:r>
    </w:p>
  </w:footnote>
  <w:footnote w:id="33">
    <w:p w:rsidR="00223678" w:rsidRPr="000A3CD5" w:rsidRDefault="00223678">
      <w:pPr>
        <w:pStyle w:val="Funotentext"/>
      </w:pPr>
      <w:r>
        <w:rPr>
          <w:rStyle w:val="Funotenzeichen"/>
        </w:rPr>
        <w:footnoteRef/>
      </w:r>
      <w:r w:rsidRPr="000A3CD5">
        <w:t xml:space="preserve">Vgl. </w:t>
      </w:r>
      <w:r>
        <w:fldChar w:fldCharType="begin"/>
      </w:r>
      <w:r w:rsidRPr="000A3CD5">
        <w:instrText>ADDIN CITAVI.PLACEHOLDER 31045eea-ed7a-4d87-ae18-d95ead8d96e0 PFBsYWNlaG9sZGVyPg0KICA8QWRkSW5WZXJzaW9uPjUuNS4wLjE8L0FkZEluVmVyc2lvbj4NCiAgPElkPjMxMDQ1ZWVhLWVkN2EtNGQ4Ny1hZTE4LWQ5NWVhZDhkOTZlMDwvSWQ+DQogIDxFbnRyaWVzPg0KICAgIDxFbnRyeT4NCiAgICAgIDxBc3NvY2lhdGVXaXRoS25vd2xlZGdlSXRlbUlkPjIzM2Y2MmI2LTIzYzYtNDhhYy04NjIzLTQzMmMwZjRjNWFiOTwvQXNzb2NpYXRlV2l0aEtub3dsZWRnZUl0ZW1JZD4NCiAgICAgIDxJZD5iNjFmMTdkYi0xZTU1LTQ3YjUtYWJmOS0yMzNiNjIwNzdiND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NpZXZlcmRpbmdiZWNrLCBJbmdvL0phc3BlciB2YW4gZGVuIFZlbiwgwrtWZXJzaW9uc3ZlcndhbHR1bmcgbWl0IFNWTsKrICgyMDA4KTwvVGV4dD4NCiAgICA8L1RleHRVbml0Pg0KICA8L1RleHRVbml0cz4NCjwvUGxhY2Vob2xkZXI+</w:instrText>
      </w:r>
      <w:r>
        <w:fldChar w:fldCharType="separate"/>
      </w:r>
      <w:bookmarkStart w:id="91" w:name="_CTVP00131045eeaed7a4d87ae18d95ead8d96e0"/>
      <w:r>
        <w:t>Sieverdingbeck, Ingo/Jasper van den Ven, »Versionsverwaltung mit SVN« (2008)</w:t>
      </w:r>
      <w:bookmarkEnd w:id="91"/>
      <w:r>
        <w:fldChar w:fldCharType="end"/>
      </w:r>
      <w:r>
        <w:t>, S. 9</w:t>
      </w:r>
    </w:p>
  </w:footnote>
  <w:footnote w:id="34">
    <w:p w:rsidR="00223678" w:rsidRPr="0032399B" w:rsidRDefault="00223678">
      <w:pPr>
        <w:pStyle w:val="Funotentext"/>
      </w:pPr>
      <w:r>
        <w:rPr>
          <w:rStyle w:val="Funotenzeichen"/>
        </w:rPr>
        <w:footnoteRef/>
      </w:r>
      <w:r>
        <w:t xml:space="preserve">Vgl. </w:t>
      </w:r>
      <w:r>
        <w:fldChar w:fldCharType="begin"/>
      </w:r>
      <w:r>
        <w:instrText>ADDIN CITAVI.PLACEHOLDER efd11114-f380-423b-a08c-fa5df62d1292 PFBsYWNlaG9sZGVyPg0KICA8QWRkSW5WZXJzaW9uPjUuNS4wLjE8L0FkZEluVmVyc2lvbj4NCiAgPElkPmVmZDExMTE0LWYzODAtNDIzYi1hMDhjLWZhNWRmNjJkMTI5MjwvSWQ+DQogIDxFbnRyaWVzPg0KICAgIDxFbnRyeT4NCiAgICAgIDxBc3NvY2lhdGVXaXRoS25vd2xlZGdlSXRlbUlkPmRkOTU2NzkwLTM3ZWQtNDU2OS05NzM5LTUzMTk0YjEwMzNiOTwvQXNzb2NpYXRlV2l0aEtub3dsZWRnZUl0ZW1JZD4NCiAgICAgIDxJZD4xNjAxNjVmMC0zNmYwLTQ5MmEtYWUxZC1mNThmZWI1MDI3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Rm9vdGNpdDwvUnVsZVNldE92ZXJyaWRlPg0KICAgICAgPFJhbmdlPg0KICAgICAgICA8U3RhcnQ+MDwvU3RhcnQ+DQogICAgICAgIDxMZW5ndGg+MTAx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pc2NoZXIsIExhcnMsIMK7V2Vya3pldWdlIHp1bSBWZXJzaW9ucy0gdW5kIFZhcmlhbnRlbm1hbmFnZW1lbnQ6LiBDVlMvU3VidmVyc2lvbiB2cy4gQ2xlYXJDYXNlwqssIFMuIDM8L1RleHQ+DQogICAgPC9UZXh0VW5pdD4NCiAgPC9UZXh0VW5pdHM+DQo8L1BsYWNlaG9sZGVyPg==</w:instrText>
      </w:r>
      <w:r>
        <w:fldChar w:fldCharType="separate"/>
      </w:r>
      <w:bookmarkStart w:id="93" w:name="_CTVP001efd11114f380423ba08cfa5df62d1292"/>
      <w:r>
        <w:t>Fischer, Lars, »Werkzeuge zum Versions- und Variantenmanagement:. CVS/Subversion vs. ClearCase«, S. 3</w:t>
      </w:r>
      <w:bookmarkEnd w:id="93"/>
      <w:r>
        <w:fldChar w:fldCharType="end"/>
      </w:r>
    </w:p>
  </w:footnote>
  <w:footnote w:id="35">
    <w:p w:rsidR="00223678" w:rsidRDefault="00223678">
      <w:pPr>
        <w:pStyle w:val="Funotentext"/>
      </w:pPr>
      <w:r>
        <w:rPr>
          <w:rStyle w:val="Funotenzeichen"/>
        </w:rPr>
        <w:footnoteRef/>
      </w:r>
      <w:r w:rsidRPr="0032399B">
        <w:t xml:space="preserve">Vgl. </w:t>
      </w:r>
      <w:r>
        <w:fldChar w:fldCharType="begin"/>
      </w:r>
      <w:r w:rsidRPr="0032399B">
        <w:instrText>ADDIN CITAVI.PLACEHOLDER e5d92e4d-67a9-4cb2-a730-470edf40c0d2 PFBsYWNlaG9sZGVyPg0KICA8QWRkSW5WZXJzaW9uPjUuNS4wLjE8L0FkZEluVmVyc2lvbj4NCiAgPElkPmU1ZDkyZTRkLTY3YTktNGNiMi1hNzMwLTQ3MGVkZjQwYzBkMjwvSWQ+DQogIDxFbnRyaWVzPg0KICAgIDxFbnRyeT4NCiAgICAgIDxBc3NvY2lhdGVXaXRoS25vd2xlZGdlSXRlbUlkPmM3ZmI4MjQ4LThlYTctNDQxMC05ODc1LTQ5M2FmNzliNDg1ZTwvQXNzb2NpYXRlV2l0aEtub3dsZWRnZUl0ZW1JZD4NCiAgICAgIDxJZD43YWFmZTk5Ni1hNjE1LTQyYjMtYTYxNC01NzEzMWYyMGU1Nzk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BBbGV4YW5kZXIgYXVzIGRlciwgwrtHSVQgJmFtcDsgU1ZOLiBWZXJzaW9uc3ZlcndhbHR1bmfCqyAoMjAxMi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QWxleGFuZGVyIGF1cyBkZXIsIMK7R0lUICZhbXA7IFNWTi4gVmVyc2lvbnN2ZXJ3YWx0dW5nwqsgKDIwMTIpLCBTLiA2PC9UZXh0Pg0KICAgIDwvVGV4dFVuaXQ+DQogIDwvVGV4dFVuaXRzPg0KPC9QbGFjZWhvbGRlcj4=</w:instrText>
      </w:r>
      <w:r>
        <w:fldChar w:fldCharType="separate"/>
      </w:r>
      <w:bookmarkStart w:id="94" w:name="_CTVP001e5d92e4d67a94cb2a730470edf40c0d2"/>
      <w:r>
        <w:t>Fünten, Alexander aus der, »GIT &amp; SVN. Versionsverwaltung« (2012), S. 6</w:t>
      </w:r>
      <w:bookmarkEnd w:id="94"/>
      <w:r>
        <w:fldChar w:fldCharType="end"/>
      </w:r>
    </w:p>
  </w:footnote>
  <w:footnote w:id="36">
    <w:p w:rsidR="00223678" w:rsidRDefault="00223678">
      <w:pPr>
        <w:pStyle w:val="Funotentext"/>
      </w:pPr>
      <w:r>
        <w:rPr>
          <w:rStyle w:val="Funotenzeichen"/>
        </w:rPr>
        <w:footnoteRef/>
      </w:r>
      <w:r>
        <w:t xml:space="preserve">Vgl. </w:t>
      </w:r>
      <w:r>
        <w:fldChar w:fldCharType="begin"/>
      </w:r>
      <w:r>
        <w:instrText>ADDIN CITAVI.PLACEHOLDER 928db0c6-db41-49a1-9ffb-fe16172c302f PFBsYWNlaG9sZGVyPg0KICA8QWRkSW5WZXJzaW9uPjUuNS4wLjE8L0FkZEluVmVyc2lvbj4NCiAgPElkPjkyOGRiMGM2LWRiNDEtNDlhMS05ZmZiLWZlMTYxNzJjMzAyZjwvSWQ+DQogIDxFbnRyaWVzPg0KICAgIDxFbnRyeT4NCiAgICAgIDxBc3NvY2lhdGVXaXRoS25vd2xlZGdlSXRlbUlkPjIzODIxZDdhLTc0NmQtNDYzOS04ZGJmLTMyMDYyM2U5MjQ2ZDwvQXNzb2NpYXRlV2l0aEtub3dsZWRnZUl0ZW1JZD4NCiAgICAgIDxJZD4wODQ0Nzg3MS01YTBhLTQxMGQtOTcwYS00ZjViYzNkMGY5YjM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T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kZXJzLiwgwrtHSVQgJmFtcDsgU1ZOLiBWZXJzaW9uc3ZlcndhbHR1bmfCqyAoMjAxMi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Vycy4sIMK7R0lUICZhbXA7IFNWTi4gVmVyc2lvbnN2ZXJ3YWx0dW5nwqsgKDIwMTIpLCBTLiA2PC9UZXh0Pg0KICAgIDwvVGV4dFVuaXQ+DQogIDwvVGV4dFVuaXRzPg0KPC9QbGFjZWhvbGRlcj4=</w:instrText>
      </w:r>
      <w:r>
        <w:fldChar w:fldCharType="separate"/>
      </w:r>
      <w:bookmarkStart w:id="95" w:name="_CTVP001928db0c6db4149a19ffbfe16172c302f"/>
      <w:r>
        <w:t>ders., »GIT &amp; SVN. Versionsverwaltung« (2012), S. 6</w:t>
      </w:r>
      <w:bookmarkEnd w:id="95"/>
      <w:r>
        <w:fldChar w:fldCharType="end"/>
      </w:r>
    </w:p>
  </w:footnote>
  <w:footnote w:id="37">
    <w:p w:rsidR="00223678" w:rsidRDefault="00223678">
      <w:pPr>
        <w:pStyle w:val="Funotentext"/>
      </w:pPr>
      <w:r>
        <w:rPr>
          <w:rStyle w:val="Funotenzeichen"/>
        </w:rPr>
        <w:footnoteRef/>
      </w:r>
      <w:r>
        <w:t xml:space="preserve">Vgl. </w:t>
      </w:r>
      <w:r>
        <w:fldChar w:fldCharType="begin"/>
      </w:r>
      <w:r>
        <w:instrText>ADDIN CITAVI.PLACEHOLDER 940438da-3b3d-4abe-91e8-30e6b9fd85da 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T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kZXJzLiwgwrtHSVQgJmFtcDsgU1ZOLiBWZXJzaW9uc3ZlcndhbHR1bmfCqyAoMjAxMiksIFMuIDbigJM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lcnMuLCDCu0dJVCAmYW1wOyBTVk4uIFZlcnNpb25zdmVyd2FsdHVuZ8KrICgyMDEyKSwgUy4gNuKAkzc8L1RleHQ+DQogICAgPC9UZXh0VW5pdD4NCiAgPC9UZXh0VW5pdHM+DQo8L1BsYWNlaG9sZGVyPg==</w:instrText>
      </w:r>
      <w:r>
        <w:fldChar w:fldCharType="separate"/>
      </w:r>
      <w:bookmarkStart w:id="97" w:name="_CTVP001940438da3b3d4abe91e830e6b9fd85da"/>
      <w:r>
        <w:t>ders., »GIT &amp; SVN. Versionsverwaltung« (2012), S. 6–7</w:t>
      </w:r>
      <w:bookmarkEnd w:id="97"/>
      <w:r>
        <w:fldChar w:fldCharType="end"/>
      </w:r>
    </w:p>
  </w:footnote>
  <w:footnote w:id="38">
    <w:p w:rsidR="00223678" w:rsidRDefault="00223678">
      <w:pPr>
        <w:pStyle w:val="Funotentext"/>
      </w:pPr>
      <w:r>
        <w:rPr>
          <w:rStyle w:val="Funotenzeichen"/>
        </w:rPr>
        <w:footnoteRef/>
      </w:r>
      <w:r>
        <w:t xml:space="preserve">Vgl. </w:t>
      </w:r>
      <w:r>
        <w:fldChar w:fldCharType="begin"/>
      </w:r>
      <w:r>
        <w:instrText>ADDIN CITAVI.PLACEHOLDER 461b7d43-04a3-43c3-8f11-f07f6b9099e4 PFBsYWNlaG9sZGVyPg0KICA8QWRkSW5WZXJzaW9uPjUuNS4wLjE8L0FkZEluVmVyc2lvbj4NCiAgPElkPjQ2MWI3ZDQzLTA0YTMtNDNjMy04ZjExLWYwN2Y2YjkwOTllNDwvSWQ+DQogIDxFbnRyaWVzPg0KICAgIDxFbnRyeT4NCiAgICAgIDxBc3NvY2lhdGVXaXRoS25vd2xlZGdlSXRlbUlkPjNlOTZmY2U1LTMwMTUtNDgzNi1hYmQ1LTM4YmQxOWI3OGM5NjwvQXNzb2NpYXRlV2l0aEtub3dsZWRnZUl0ZW1JZD4NCiAgICAgIDxJZD5jMTQ3MGQ0NS02YjE3LTQ2ODgtYjc3Ny1kOTNmODFiZWNmYTc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NTU8L0xlbmd0aD4NCiAgICAgIDwvUmFuZ2U+DQogICAgICA8UmVmZXJlbmNlPg0KICAgICAgICA8UmVmZXJlbmNlVHlwZUlkPkpvdXJuYWxBcnRpY2xl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BWb2xrZXIsIMK7VmVyZ2xlaWNoIHZvbiBHaXQgdW5kIFNWTsKrICgyMDEzKSwgUy4gNzwvVGV4dD4NCiAgICA8L1RleHRVbml0Pg0KICA8L1RleHRVbml0cz4NCjwvUGxhY2Vob2xkZXI+</w:instrText>
      </w:r>
      <w:r>
        <w:fldChar w:fldCharType="separate"/>
      </w:r>
      <w:bookmarkStart w:id="99" w:name="_CTVP001461b7d4304a343c38f11f07f6b9099e4"/>
      <w:r>
        <w:t>Mauel, Volker, »Vergleich von Git und SVN« (2013), S. 7</w:t>
      </w:r>
      <w:bookmarkEnd w:id="99"/>
      <w:r>
        <w:fldChar w:fldCharType="end"/>
      </w:r>
    </w:p>
  </w:footnote>
  <w:footnote w:id="39">
    <w:p w:rsidR="00223678" w:rsidRDefault="00223678">
      <w:pPr>
        <w:pStyle w:val="Funotentext"/>
      </w:pPr>
      <w:r>
        <w:rPr>
          <w:rStyle w:val="Funotenzeichen"/>
        </w:rPr>
        <w:footnoteRef/>
      </w:r>
      <w:r>
        <w:t xml:space="preserve">Vgl. </w:t>
      </w:r>
      <w:r>
        <w:fldChar w:fldCharType="begin"/>
      </w:r>
      <w:r>
        <w:instrText>ADDIN CITAVI.PLACEHOLDER cc206a7c-27f2-455e-b0e1-c8e53033e791 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50YWVudHplcjwvTGFzdE5hbWU+DQogICAgICAgICAgPC9QZXJzb24+DQogICAgICAgIDwvQXV0aG9ycz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8L0xvY2F0aW9u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Cu1ZlcnNpb25zdmVyd2FsdHVuZyB2b24gU29mdHdhcmVhcnRlZmFrdGVuwqsgKDIwMTQpLCBTLsKgNDPigJM3NCwgaGllcjogUy4gN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dGFlbnR6ZXIsIMK7VmVyc2lvbnN2ZXJ3YWx0dW5nIHZvbiBTb2Z0d2FyZWFydGVmYWt0ZW7CqyAoMjAxNCksIFMuwqA0M+KAkzc0LCBoaWVyOiBTLiA0NTwvVGV4dD4NCiAgICA8L1RleHRVbml0Pg0KICA8L1RleHRVbml0cz4NCjwvUGxhY2Vob2xkZXI+</w:instrText>
      </w:r>
      <w:r>
        <w:fldChar w:fldCharType="separate"/>
      </w:r>
      <w:bookmarkStart w:id="102" w:name="_CTVP001cc206a7c27f2455eb0e1c8e53033e791"/>
      <w:r>
        <w:t>taentzer, »Versionsverwaltung von Softwareartefakten« (2014), S. 43–74, hier: S. 45</w:t>
      </w:r>
      <w:bookmarkEnd w:id="102"/>
      <w:r>
        <w:fldChar w:fldCharType="end"/>
      </w:r>
    </w:p>
  </w:footnote>
  <w:footnote w:id="40">
    <w:p w:rsidR="00223678" w:rsidRDefault="00223678">
      <w:pPr>
        <w:pStyle w:val="Funotentext"/>
      </w:pPr>
      <w:r>
        <w:rPr>
          <w:rStyle w:val="Funotenzeichen"/>
        </w:rPr>
        <w:footnoteRef/>
      </w:r>
      <w:r>
        <w:t xml:space="preserve">Vgl. </w:t>
      </w:r>
      <w:r>
        <w:fldChar w:fldCharType="begin"/>
      </w:r>
      <w:r>
        <w:instrText>ADDIN CITAVI.PLACEHOLDER 9c8aa028-e80c-4b86-8590-86919db3db0e 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44MDwvTGVuZ3RoPg0KICAgICAgPC9SYW5nZT4NCiAgICAgIDxSZWZlcmVuY2U+DQogICAgICAgIDxSZWZlcmVuY2VUeXBlSWQ+Sm91cm5hbEFydGljbGU8L1JlZmVyZW5jZVR5cGVJZD4NCiAgICAgICAgPEF1dGhvcnM+DQogICAgICAgICAgPFBlcnNvbj4NCiAgICAgICAgICAgIDxMYXN0TmFtZT50YWVudHplcjwvTGFzdE5hbWU+DQogICAgICAgICAgPC9QZXJzb24+DQogICAgICAgIDwvQXV0aG9ycz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8L0xvY2F0aW9u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mRhc3MuLCDCu1ZlcnNpb25zdmVyd2FsdHVuZyB2b24gU29mdHdhcmVhcnRlZmFrdGVuwqsgKDIwMTQpLCBTLsKgNDPigJM3NCwgaGllcjogUy4gN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Fzcy4sIMK7VmVyc2lvbnN2ZXJ3YWx0dW5nIHZvbiBTb2Z0d2FyZWFydGVmYWt0ZW7CqyAoMjAxNCksIFMuwqA0M+KAkzc0LCBoaWVyOiBTLiA0NjwvVGV4dD4NCiAgICA8L1RleHRVbml0Pg0KICA8L1RleHRVbml0cz4NCjwvUGxhY2Vob2xkZXI+</w:instrText>
      </w:r>
      <w:r>
        <w:fldChar w:fldCharType="separate"/>
      </w:r>
      <w:bookmarkStart w:id="105" w:name="_CTVP0019c8aa028e80c4b86859086919db3db0e"/>
      <w:r>
        <w:t>dass., »Versionsverwaltung von Softwareartefakten« (2014), S. 43–74, hier: S. 46</w:t>
      </w:r>
      <w:bookmarkEnd w:id="105"/>
      <w:r>
        <w:fldChar w:fldCharType="end"/>
      </w:r>
    </w:p>
  </w:footnote>
  <w:footnote w:id="41">
    <w:p w:rsidR="00223678" w:rsidRDefault="00223678">
      <w:pPr>
        <w:pStyle w:val="Funotentext"/>
      </w:pPr>
      <w:r>
        <w:rPr>
          <w:rStyle w:val="Funotenzeichen"/>
        </w:rPr>
        <w:footnoteRef/>
      </w:r>
      <w:r>
        <w:t xml:space="preserve">Vgl. </w:t>
      </w:r>
      <w:r>
        <w:fldChar w:fldCharType="begin"/>
      </w:r>
      <w:r>
        <w:instrText>ADDIN CITAVI.PLACEHOLDER c09a6665-0bbd-45f9-aa0b-72998b5f6443 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44MDwvTGVuZ3RoPg0KICAgICAgPC9SYW5nZT4NCiAgICAgIDxSZWZlcmVuY2U+DQogICAgICAgIDxSZWZlcmVuY2VUeXBlSWQ+Sm91cm5hbEFydGljbGU8L1JlZmVyZW5jZVR5cGVJZD4NCiAgICAgICAgPEF1dGhvcnM+DQogICAgICAgICAgPFBlcnNvbj4NCiAgICAgICAgICAgIDxMYXN0TmFtZT50YWVudHplcjwvTGFzdE5hbWU+DQogICAgICAgICAgPC9QZXJzb24+DQogICAgICAgIDwvQXV0aG9ycz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8L0xvY2F0aW9u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mRhc3MuLCDCu1ZlcnNpb25zdmVyd2FsdHVuZyB2b24gU29mdHdhcmVhcnRlZmFrdGVuwqsgKDIwMTQpLCBTLsKgNDPigJM3NCwgaGllcjogUy4gNDc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Fzcy4sIMK7VmVyc2lvbnN2ZXJ3YWx0dW5nIHZvbiBTb2Z0d2FyZWFydGVmYWt0ZW7CqyAoMjAxNCksIFMuwqA0M+KAkzc0LCBoaWVyOiBTLiA0NzwvVGV4dD4NCiAgICA8L1RleHRVbml0Pg0KICA8L1RleHRVbml0cz4NCjwvUGxhY2Vob2xkZXI+</w:instrText>
      </w:r>
      <w:r>
        <w:fldChar w:fldCharType="separate"/>
      </w:r>
      <w:bookmarkStart w:id="107" w:name="_CTVP001c09a66650bbd45f9aa0b72998b5f6443"/>
      <w:r>
        <w:t>dass., »Versionsverwaltung von Softwareartefakten« (2014), S. 43–74, hier: S. 47</w:t>
      </w:r>
      <w:bookmarkEnd w:id="107"/>
      <w:r>
        <w:fldChar w:fldCharType="end"/>
      </w:r>
    </w:p>
  </w:footnote>
  <w:footnote w:id="42">
    <w:p w:rsidR="00223678" w:rsidRDefault="00223678">
      <w:pPr>
        <w:pStyle w:val="Funotentext"/>
      </w:pPr>
      <w:r>
        <w:rPr>
          <w:rStyle w:val="Funotenzeichen"/>
        </w:rPr>
        <w:footnoteRef/>
      </w:r>
      <w:r>
        <w:t xml:space="preserve">Vgl. </w:t>
      </w:r>
      <w:r>
        <w:fldChar w:fldCharType="begin"/>
      </w:r>
      <w:r>
        <w:instrText>ADDIN CITAVI.PLACEHOLDER f443e8a3-3bf7-49cc-afd9-52864fb1d431 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MTE8L0xlbmd0aD4NCiAgICAgIDwvUmFuZ2U+DQogICAgICA8UmVmZXJlbmNlPg0KICAgICAgICA8UmVmZXJlbmNlVHlwZUlkPkpvdXJuYWxBcnRpY2xlPC9SZWZlcmVuY2VUeXBlSWQ+DQogICAgICAgIDxBdXRob3JzPg0KICAgICAgICAgIDxQZXJzb24+DQogICAgICAgICAgICA8TGFzdE5hbWU+dGFlbnR6ZXI8L0xhc3ROYW1lPg0KICAgICAgICAgIDwvUGVyc29uPg0KICAgICAgICA8L0F1dGhvcnM+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PC9Mb2NhdGlvbn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lYmQuLCBTLiA0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LCBTLiA0ODwvVGV4dD4NCiAgICA8L1RleHRVbml0Pg0KICA8L1RleHRVbml0cz4NCjwvUGxhY2Vob2xkZXI+</w:instrText>
      </w:r>
      <w:r>
        <w:fldChar w:fldCharType="separate"/>
      </w:r>
      <w:bookmarkStart w:id="108" w:name="_CTVP001f443e8a33bf749ccafd952864fb1d431"/>
      <w:r>
        <w:t>ebd., S. 48</w:t>
      </w:r>
      <w:bookmarkEnd w:id="108"/>
      <w:r>
        <w:fldChar w:fldCharType="end"/>
      </w:r>
    </w:p>
  </w:footnote>
  <w:footnote w:id="43">
    <w:p w:rsidR="00223678" w:rsidRDefault="00223678">
      <w:pPr>
        <w:pStyle w:val="Funotentext"/>
      </w:pPr>
      <w:r>
        <w:rPr>
          <w:rStyle w:val="Funotenzeichen"/>
        </w:rPr>
        <w:footnoteRef/>
      </w:r>
      <w:r>
        <w:t xml:space="preserve">Vgl. </w:t>
      </w:r>
      <w:r>
        <w:fldChar w:fldCharType="begin"/>
      </w:r>
      <w:r>
        <w:instrText>ADDIN CITAVI.PLACEHOLDER 3e94a444-1c6c-4b81-a209-f66cca2eb77f 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MTE8L0xlbmd0aD4NCiAgICAgIDwvUmFuZ2U+DQogICAgICA8UmVmZXJlbmNlPg0KICAgICAgICA8UmVmZXJlbmNlVHlwZUlkPkpvdXJuYWxBcnRpY2xlPC9SZWZlcmVuY2VUeXBlSWQ+DQogICAgICAgIDxBdXRob3JzPg0KICAgICAgICAgIDxQZXJzb24+DQogICAgICAgICAgICA8TGFzdE5hbWU+dGFlbnR6ZXI8L0xhc3ROYW1lPg0KICAgICAgICAgIDwvUGVyc29uPg0KICAgICAgICA8L0F1dGhvcnM+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PC9Mb2NhdGlvbn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lYmQuLCBTLiA1M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LCBTLiA1MDwvVGV4dD4NCiAgICA8L1RleHRVbml0Pg0KICA8L1RleHRVbml0cz4NCjwvUGxhY2Vob2xkZXI+</w:instrText>
      </w:r>
      <w:r>
        <w:fldChar w:fldCharType="separate"/>
      </w:r>
      <w:bookmarkStart w:id="110" w:name="_CTVP0013e94a4441c6c4b81a209f66cca2eb77f"/>
      <w:r>
        <w:t>ebd., S. 50</w:t>
      </w:r>
      <w:bookmarkEnd w:id="110"/>
      <w:r>
        <w:fldChar w:fldCharType="end"/>
      </w:r>
    </w:p>
  </w:footnote>
  <w:footnote w:id="44">
    <w:p w:rsidR="00223678" w:rsidRDefault="00223678">
      <w:pPr>
        <w:pStyle w:val="Funotentext"/>
      </w:pPr>
      <w:r>
        <w:rPr>
          <w:rStyle w:val="Funotenzeichen"/>
        </w:rPr>
        <w:footnoteRef/>
      </w:r>
      <w:r>
        <w:t xml:space="preserve">Vgl. </w:t>
      </w:r>
      <w:r>
        <w:fldChar w:fldCharType="begin"/>
      </w:r>
      <w:r>
        <w:instrText>ADDIN CITAVI.PLACEHOLDER 87cb626f-2ec7-4d62-9547-54fad3f37a42 PFBsYWNlaG9sZGVyPg0KICA8QWRkSW5WZXJzaW9uPjUuNS4wLjE8L0FkZEluVmVyc2lvbj4NCiAgPElkPjg3Y2I2MjZmLTJlYzctNGQ2Mi05NTQ3LTU0ZmFkM2YzN2E0MjwvSWQ+DQogIDxFbnRyaWVzPg0KICAgIDxFbnRyeT4NCiAgICAgIDxBc3NvY2lhdGVXaXRoS25vd2xlZGdlSXRlbUlkPjFmN2UyZmRiLWIwMGUtNDM0MC1hMTQ1LTViZGRmODQzZjFkMjwvQXNzb2NpYXRlV2l0aEtub3dsZWRnZUl0ZW1JZD4NCiAgICAgIDxJZD5iYjVlYTRlYi0zMjk3LTQ0NjAtOWNkOC05OWIwMzc3ZmRkYz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RlcmVyLCBQYXVsLCBNYXRyaWtlbC1Oci46IDI0NTIxMSwgcGF1bC5kZWRlcmVyQGhzLWZ1cnR3YW5nZW4uZGUsIMK7RWZmaXppZW50ZSBTb2Z0d2FyZWVudHdpY2tsdW5nIGR1cmNoIFZlcnNpb25za29udHJvbGxlwqsgKDIwMTYpLCBTLiA0PC9UZXh0Pg0KICAgIDwvVGV4dFVuaXQ+DQogIDwvVGV4dFVuaXRzPg0KPC9QbGFjZWhvbGRlcj4=</w:instrText>
      </w:r>
      <w:r>
        <w:fldChar w:fldCharType="separate"/>
      </w:r>
      <w:bookmarkStart w:id="114" w:name="_CTVP00187cb626f2ec74d62954754fad3f37a42"/>
      <w:r>
        <w:t>Dederer, Paul, Matrikel-Nr.: 245211, paul.dederer@hs-furtwangen.de, »Effiziente Softwareentwicklung durch Versionskontrolle« (2016), S. 4</w:t>
      </w:r>
      <w:bookmarkEnd w:id="114"/>
      <w:r>
        <w:fldChar w:fldCharType="end"/>
      </w:r>
    </w:p>
  </w:footnote>
  <w:footnote w:id="45">
    <w:p w:rsidR="00223678" w:rsidRDefault="00223678">
      <w:pPr>
        <w:pStyle w:val="Funotentext"/>
      </w:pPr>
      <w:r>
        <w:rPr>
          <w:rStyle w:val="Funotenzeichen"/>
        </w:rPr>
        <w:footnoteRef/>
      </w:r>
      <w:r>
        <w:t xml:space="preserve">Vgl. </w:t>
      </w:r>
      <w:r>
        <w:fldChar w:fldCharType="begin"/>
      </w:r>
      <w:r>
        <w:instrText>ADDIN CITAVI.PLACEHOLDER 5b4becf2-65b7-4de2-aa64-ea22b71e00da 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1cmNoLCBQaGlsaXBwLCBWZXJzaW9uc3ZlcndhbHR1bmcgbWl0IE1lcmN1cmlhbCAoVGVpbCAyKSAtIEFjdGl2ZVZCLCAxMS4wNC4yMDE3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aHR0cHM6Ly9hY3RpdmV2Yi5kZS90dXRvcmlhbHMvdHV0X3ZlcnNpb25zdmVyd2FsdHVuZy90dXRfdmVyc2lvbnN2ZXJ3YWx0dW5nXzIuaHRtbDwvVGV4dD4NCiAgICA8L1RleHRVbml0Pg0KICA8L1RleHRVbml0cz4NCjwvUGxhY2Vob2xkZXI+</w:instrText>
      </w:r>
      <w:r>
        <w:fldChar w:fldCharType="separate"/>
      </w:r>
      <w:bookmarkStart w:id="117" w:name="_CTVP0015b4becf265b74de2aa64ea22b71e00da"/>
      <w:r>
        <w:t xml:space="preserve">Burch, Philipp, Versionsverwaltung mit Mercurial (Teil 2) - ActiveVB, 11.04.2017, </w:t>
      </w:r>
      <w:r w:rsidRPr="00023B6F">
        <w:rPr>
          <w:i/>
        </w:rPr>
        <w:t>https://activevb.de/tutorials/tut_versionsverwaltung/tut_versionsverwaltung_2.html</w:t>
      </w:r>
      <w:bookmarkEnd w:id="117"/>
      <w:r>
        <w:fldChar w:fldCharType="end"/>
      </w:r>
    </w:p>
  </w:footnote>
  <w:footnote w:id="46">
    <w:p w:rsidR="00223678" w:rsidRDefault="00223678">
      <w:pPr>
        <w:pStyle w:val="Funotentext"/>
      </w:pPr>
      <w:r>
        <w:rPr>
          <w:rStyle w:val="Funotenzeichen"/>
        </w:rPr>
        <w:footnoteRef/>
      </w:r>
      <w:r>
        <w:t xml:space="preserve">Vgl. </w:t>
      </w:r>
      <w:r>
        <w:fldChar w:fldCharType="begin"/>
      </w:r>
      <w:r>
        <w:instrText>ADDIN CITAVI.PLACEHOLDER 5e85a172-9334-4538-a986-d677cd27bd80 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YXJ0bGVyLCBSZWluaGFyZC9NYXJ0aW4gU3RlaWdlcndhbGQsIFZlcnRlaWx0ZSBWZXJzaW9uc3ZlcndhbHR1bmcgbWl0IEJhemFhciDCuyBMaW51eC1NYWdhemluLCAwNi4wNC4yMDE3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aHR0cDovL3d3dy5saW51eC1tYWdhemluLmRlL0F1c2dhYmVuLzIwMDcvMDYvTWFya3QtTW9kZWxsPC9UZXh0Pg0KICAgIDwvVGV4dFVuaXQ+DQogIDwvVGV4dFVuaXRzPg0KPC9QbGFjZWhvbGRlcj4=</w:instrText>
      </w:r>
      <w:r>
        <w:fldChar w:fldCharType="separate"/>
      </w:r>
      <w:bookmarkStart w:id="120" w:name="_CTVP0015e85a17293344538a986d677cd27bd80"/>
      <w:r>
        <w:t xml:space="preserve">Tartler, Reinhard/Martin Steigerwald, Verteilte Versionsverwaltung mit Bazaar » Linux-Magazin, 06.04.2017, </w:t>
      </w:r>
      <w:r w:rsidRPr="00023B6F">
        <w:rPr>
          <w:i/>
        </w:rPr>
        <w:t>http://www.linux-magazin.de/Ausgaben/2007/06/Markt-Modell</w:t>
      </w:r>
      <w:bookmarkEnd w:id="120"/>
      <w:r>
        <w:fldChar w:fldCharType="end"/>
      </w:r>
    </w:p>
  </w:footnote>
  <w:footnote w:id="47">
    <w:p w:rsidR="00223678" w:rsidRDefault="00223678">
      <w:pPr>
        <w:pStyle w:val="Funotentext"/>
      </w:pPr>
      <w:r>
        <w:rPr>
          <w:rStyle w:val="Funotenzeichen"/>
        </w:rPr>
        <w:footnoteRef/>
      </w:r>
      <w:r>
        <w:t xml:space="preserve">Vgl. </w:t>
      </w:r>
      <w:r>
        <w:fldChar w:fldCharType="begin"/>
      </w:r>
      <w:r>
        <w:instrText>ADDIN CITAVI.PLACEHOLDER 8bb78d71-f862-4438-9c5a-c81c7137edcc 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ViZC48L1RleHQ+DQogICAgPC9UZXh0VW5pdD4NCiAgPC9UZXh0VW5pdHM+DQo8L1BsYWNlaG9sZGVyPg==</w:instrText>
      </w:r>
      <w:r>
        <w:fldChar w:fldCharType="separate"/>
      </w:r>
      <w:bookmarkStart w:id="122" w:name="_CTVP0018bb78d71f86244389c5ac81c7137edcc"/>
      <w:r>
        <w:t>ebd.</w:t>
      </w:r>
      <w:bookmarkEnd w:id="122"/>
      <w:r>
        <w:fldChar w:fldCharType="end"/>
      </w:r>
    </w:p>
  </w:footnote>
  <w:footnote w:id="48">
    <w:p w:rsidR="00223678" w:rsidRDefault="00223678">
      <w:pPr>
        <w:pStyle w:val="Funotentext"/>
      </w:pPr>
      <w:r>
        <w:rPr>
          <w:rStyle w:val="Funotenzeichen"/>
        </w:rPr>
        <w:footnoteRef/>
      </w:r>
      <w:r>
        <w:t xml:space="preserve">Vgl. </w:t>
      </w:r>
      <w:r>
        <w:fldChar w:fldCharType="begin"/>
      </w:r>
      <w:r>
        <w:instrText>ADDIN CITAVI.PLACEHOLDER 0d029047-b5b1-4b7f-a2b6-10e4619e8ba8 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ViZC48L1RleHQ+DQogICAgPC9UZXh0VW5pdD4NCiAgPC9UZXh0VW5pdHM+DQo8L1BsYWNlaG9sZGVyPg==</w:instrText>
      </w:r>
      <w:r>
        <w:fldChar w:fldCharType="separate"/>
      </w:r>
      <w:bookmarkStart w:id="124" w:name="_CTVP0010d029047b5b14b7fa2b610e4619e8ba8"/>
      <w:r>
        <w:t>ebd.</w:t>
      </w:r>
      <w:bookmarkEnd w:id="124"/>
      <w:r>
        <w:fldChar w:fldCharType="end"/>
      </w:r>
    </w:p>
  </w:footnote>
  <w:footnote w:id="49">
    <w:p w:rsidR="00223678" w:rsidRDefault="00223678" w:rsidP="00585219">
      <w:pPr>
        <w:pStyle w:val="Funotentext"/>
      </w:pPr>
      <w:r>
        <w:rPr>
          <w:rStyle w:val="Funotenzeichen"/>
        </w:rPr>
        <w:footnoteRef/>
      </w:r>
      <w:r>
        <w:t xml:space="preserve">Vgl. </w:t>
      </w:r>
      <w:r>
        <w:fldChar w:fldCharType="begin"/>
      </w:r>
      <w:r>
        <w:instrText>ADDIN CITAVI.PLACEHOLDER e967cf77-20c3-4fa6-936e-e56e6ae7ba6e PFBsYWNlaG9sZGVyPg0KICA8QWRkSW5WZXJzaW9uPjUuNS4wLjE8L0FkZEluVmVyc2lvbj4NCiAgPElkPmU5NjdjZjc3LTIwYzMtNGZhNi05MzZlLWU1NmU2YWU3YmE2ZTwvSWQ+DQogIDxFbnRyaWVzPg0KICAgIDxFbnRyeT4NCiAgICAgIDxBc3NvY2lhdGVXaXRoS25vd2xlZGdlSXRlbUlkPmE3YjkyMTE3LTQ0NzgtNDQ0OC1iMjkzLTNmZDA3NTY5YzA0NzwvQXNzb2NpYXRlV2l0aEtub3dsZWRnZUl0ZW1JZD4NCiAgICAgIDxJZD5jOTQzMmRlMS01NGNlLTRiZmUtYTU3ZC02NDFjOGNkYTcwZjI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BKb2huLCDCu1JldmlzaW9uc3NpY2hlcmUgQXJjaGl2aWVydW5nLiBWZXJ0ZWlsdGVzIERva3VtZW50ZW5tYW5hZ2VtZW50wqsgKDIwMDk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ZWNoYXJhLCBKb2huLCDCu1JldmlzaW9uc3NpY2hlcmUgQXJjaGl2aWVydW5nLiBWZXJ0ZWlsdGVzIERva3VtZW50ZW5tYW5hZ2VtZW50wqsgKDIwMDkpLCBTLiAxMTwvVGV4dD4NCiAgICA8L1RleHRVbml0Pg0KICA8L1RleHRVbml0cz4NCjwvUGxhY2Vob2xkZXI+</w:instrText>
      </w:r>
      <w:r>
        <w:fldChar w:fldCharType="separate"/>
      </w:r>
      <w:bookmarkStart w:id="126" w:name="_CTVP001e967cf7720c34fa6936ee56e6ae7ba6e"/>
      <w:r>
        <w:t>Bechara, John, »Revisionssichere Archivierung. Verteiltes Dokumentenmanagement« (2009), S. 11</w:t>
      </w:r>
      <w:bookmarkEnd w:id="126"/>
      <w:r>
        <w:fldChar w:fldCharType="end"/>
      </w:r>
    </w:p>
  </w:footnote>
  <w:footnote w:id="50">
    <w:p w:rsidR="00223678" w:rsidRPr="00223678" w:rsidRDefault="00223678">
      <w:pPr>
        <w:pStyle w:val="Funotentext"/>
      </w:pPr>
      <w:r>
        <w:rPr>
          <w:rStyle w:val="Funotenzeichen"/>
        </w:rPr>
        <w:footnoteRef/>
      </w:r>
      <w:r w:rsidRPr="00223678">
        <w:t xml:space="preserve">Vgl. </w:t>
      </w:r>
      <w:r>
        <w:fldChar w:fldCharType="begin"/>
      </w:r>
      <w:r w:rsidRPr="00223678">
        <w:instrText>ADDIN CITAVI.PLACEHOLDER 16060800-6b4b-4487-9c8a-0189e068614c PFBsYWNlaG9sZGVyPg0KICA8QWRkSW5WZXJzaW9uPjUuNS4wLjE8L0FkZEluVmVyc2lvbj4NCiAgPElkPjE2MDYwODAwLTZiNGItNDQ4Ny05YzhhLTAxODllMDY4NjE0YzwvSWQ+DQogIDxFbnRyaWVzPg0KICAgIDxFbnRyeT4NCiAgICAgIDxBc3NvY2lhdGVXaXRoS25vd2xlZGdlSXRlbUlkPjdlMjQ1YWVlLWZjMzAtNDBmYS1iZTI0LTE2ZGQwZjJjOTUyMzwvQXNzb2NpYXRlV2l0aEtub3dsZWRnZUl0ZW1JZD4NCiAgICAgIDxJZD5iM2JmYjJhZS1kZWJmLTQ0MDctOWVlNS0yYzg3MmRiOTg2MDQ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E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WJkLiwgUy4gODwvVGV4dD4NCiAgICA8L1RleHRVbml0Pg0KICA8L1RleHRVbml0cz4NCjwvUGxhY2Vob2xkZXI+</w:instrText>
      </w:r>
      <w:r>
        <w:fldChar w:fldCharType="separate"/>
      </w:r>
      <w:bookmarkStart w:id="129" w:name="_CTVP001160608006b4b44879c8a0189e068614c"/>
      <w:r w:rsidRPr="00223678">
        <w:t>ebd., S. 8</w:t>
      </w:r>
      <w:bookmarkEnd w:id="129"/>
      <w:r>
        <w:fldChar w:fldCharType="end"/>
      </w:r>
    </w:p>
  </w:footnote>
  <w:footnote w:id="51">
    <w:p w:rsidR="00223678" w:rsidRDefault="00223678">
      <w:pPr>
        <w:pStyle w:val="Funotentext"/>
      </w:pPr>
      <w:r>
        <w:rPr>
          <w:rStyle w:val="Funotenzeichen"/>
        </w:rPr>
        <w:footnoteRef/>
      </w:r>
      <w:r>
        <w:t xml:space="preserve">Vgl. </w:t>
      </w:r>
      <w:r>
        <w:fldChar w:fldCharType="begin"/>
      </w:r>
      <w:r>
        <w:instrText>ADDIN CITAVI.PLACEHOLDER 6690ffd7-f705-4c0d-91ed-94531b05ee83 PFBsYWNlaG9sZGVyPg0KICA8QWRkSW5WZXJzaW9uPjUuNS4wLjE8L0FkZEluVmVyc2lvbj4NCiAgPElkPjY2OTBmZmQ3LWY3MDUtNGMwZC05MWVkLTk0NTMxYjA1ZWU4MzwvSWQ+DQogIDxFbnRyaWVzPg0KICAgIDxFbnRyeT4NCiAgICAgIDxBc3NvY2lhdGVXaXRoS25vd2xlZGdlSXRlbUlkPjgzNWRhNzYyLTA2OWMtNDgxMy05YWQzLTA0YjBlYmQ3MzM4NzwvQXNzb2NpYXRlV2l0aEtub3dsZWRnZUl0ZW1JZD4NCiAgICAgIDxJZD43OWYyMjZmYi1mNjk2LTQ0ZDEtODVjYy1kMWRmN2Y4NzAzNG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E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WJkLiwgUy4gOTwvVGV4dD4NCiAgICA8L1RleHRVbml0Pg0KICA8L1RleHRVbml0cz4NCjwvUGxhY2Vob2xkZXI+</w:instrText>
      </w:r>
      <w:r>
        <w:fldChar w:fldCharType="separate"/>
      </w:r>
      <w:bookmarkStart w:id="132" w:name="_CTVP0016690ffd7f7054c0d91ed94531b05ee83"/>
      <w:r>
        <w:t>ebd., S. 9</w:t>
      </w:r>
      <w:bookmarkEnd w:id="132"/>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678" w:rsidRDefault="00223678">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678" w:rsidRDefault="00223678" w:rsidP="006A5AFA">
    <w:pPr>
      <w:pStyle w:val="Kopfzeile"/>
      <w:pBdr>
        <w:bottom w:val="single" w:sz="8" w:space="1" w:color="auto"/>
      </w:pBdr>
    </w:pPr>
    <w:r>
      <w:fldChar w:fldCharType="begin"/>
    </w:r>
    <w:r>
      <w:instrText>PAGE   \* MERGEFORMAT</w:instrText>
    </w:r>
    <w:r>
      <w:fldChar w:fldCharType="separate"/>
    </w:r>
    <w:r w:rsidR="00761E01">
      <w:rPr>
        <w:noProof/>
      </w:rPr>
      <w:t>VI</w:t>
    </w:r>
    <w:r>
      <w:fldChar w:fldCharType="end"/>
    </w:r>
    <w:r>
      <w:ptab w:relativeTo="margin" w:alignment="center" w:leader="none"/>
    </w:r>
    <w:r>
      <w:ptab w:relativeTo="margin" w:alignment="right" w:leader="none"/>
    </w:r>
    <w:fldSimple w:instr=" STYLEREF  &quot;Überschrift 1&quot;  \* MERGEFORMAT ">
      <w:r w:rsidR="00761E01">
        <w:rPr>
          <w:noProof/>
        </w:rPr>
        <w:t>Inhaltsverzeichnis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678" w:rsidRDefault="00223678" w:rsidP="006A5AFA">
    <w:pPr>
      <w:pStyle w:val="Kopfzeile"/>
      <w:pBdr>
        <w:bottom w:val="single" w:sz="8" w:space="1" w:color="auto"/>
      </w:pBdr>
    </w:pPr>
    <w:fldSimple w:instr=" STYLEREF  &quot;Überschrift 1&quot;  \* MERGEFORMAT ">
      <w:r w:rsidR="00761E01">
        <w:rPr>
          <w:noProof/>
        </w:rPr>
        <w:t>Inhaltsverzeichnis</w:t>
      </w:r>
    </w:fldSimple>
    <w:r>
      <w:ptab w:relativeTo="margin" w:alignment="center" w:leader="none"/>
    </w:r>
    <w:r>
      <w:ptab w:relativeTo="margin" w:alignment="right" w:leader="none"/>
    </w:r>
    <w:r>
      <w:fldChar w:fldCharType="begin"/>
    </w:r>
    <w:r>
      <w:instrText xml:space="preserve"> PAGE  \* ROMAN  \* MERGEFORMAT </w:instrText>
    </w:r>
    <w:r>
      <w:fldChar w:fldCharType="separate"/>
    </w:r>
    <w:r w:rsidR="00761E01">
      <w:rPr>
        <w:noProof/>
      </w:rPr>
      <w:t>VII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678" w:rsidRDefault="00223678" w:rsidP="006A5AFA">
    <w:pPr>
      <w:pStyle w:val="Kopfzeile"/>
      <w:pBdr>
        <w:bottom w:val="single" w:sz="8" w:space="1" w:color="auto"/>
      </w:pBdr>
    </w:pPr>
    <w:r>
      <w:fldChar w:fldCharType="begin"/>
    </w:r>
    <w:r>
      <w:instrText>PAGE   \* MERGEFORMAT</w:instrText>
    </w:r>
    <w:r>
      <w:fldChar w:fldCharType="separate"/>
    </w:r>
    <w:r w:rsidR="00761E01">
      <w:rPr>
        <w:noProof/>
      </w:rPr>
      <w:t>18</w:t>
    </w:r>
    <w:r>
      <w:fldChar w:fldCharType="end"/>
    </w:r>
    <w:r>
      <w:ptab w:relativeTo="margin" w:alignment="center" w:leader="none"/>
    </w:r>
    <w:r>
      <w:ptab w:relativeTo="margin" w:alignment="right" w:leader="none"/>
    </w:r>
    <w:fldSimple w:instr=" STYLEREF  &quot;Überschrift 1&quot; \n  \* MERGEFORMAT ">
      <w:r w:rsidR="00761E01">
        <w:rPr>
          <w:noProof/>
        </w:rPr>
        <w:t>2</w:t>
      </w:r>
    </w:fldSimple>
    <w:r>
      <w:t xml:space="preserve"> </w:t>
    </w:r>
    <w:fldSimple w:instr=" STYLEREF  &quot;Überschrift 1&quot;  \* MERGEFORMAT ">
      <w:r w:rsidR="00761E01">
        <w:rPr>
          <w:noProof/>
        </w:rPr>
        <w:t>Grundlagen</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678" w:rsidRDefault="00223678" w:rsidP="00D9183C">
    <w:pPr>
      <w:pStyle w:val="Kopfzeile"/>
      <w:pBdr>
        <w:bottom w:val="single" w:sz="8" w:space="1" w:color="auto"/>
      </w:pBdr>
    </w:pPr>
    <w:fldSimple w:instr=" STYLEREF  &quot;Überschrift 1&quot; \n  \* MERGEFORMAT ">
      <w:r w:rsidR="00761E01">
        <w:rPr>
          <w:noProof/>
        </w:rPr>
        <w:t>2</w:t>
      </w:r>
    </w:fldSimple>
    <w:r>
      <w:t xml:space="preserve"> </w:t>
    </w:r>
    <w:fldSimple w:instr=" STYLEREF  &quot;Überschrift 1&quot;  \* MERGEFORMAT ">
      <w:r w:rsidR="00761E01">
        <w:rPr>
          <w:noProof/>
        </w:rPr>
        <w:t>Grundlagen</w:t>
      </w:r>
    </w:fldSimple>
    <w:r>
      <w:ptab w:relativeTo="margin" w:alignment="center" w:leader="none"/>
    </w:r>
    <w:r>
      <w:ptab w:relativeTo="margin" w:alignment="right" w:leader="none"/>
    </w:r>
    <w:r>
      <w:fldChar w:fldCharType="begin"/>
    </w:r>
    <w:r>
      <w:instrText>PAGE   \* MERGEFORMAT</w:instrText>
    </w:r>
    <w:r>
      <w:fldChar w:fldCharType="separate"/>
    </w:r>
    <w:r w:rsidR="00761E01">
      <w:rPr>
        <w:noProof/>
      </w:rPr>
      <w:t>17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678" w:rsidRDefault="00223678"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Pr>
          <w:noProof/>
        </w:rPr>
        <w:t>Fazit</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678" w:rsidRDefault="00223678" w:rsidP="00D9183C">
    <w:pPr>
      <w:pStyle w:val="Kopfzeile"/>
      <w:pBdr>
        <w:bottom w:val="single" w:sz="8" w:space="1" w:color="auto"/>
      </w:pBdr>
    </w:pPr>
    <w:fldSimple w:instr=" STYLEREF  &quot;Überschrift 1&quot;  \* MERGEFORMAT ">
      <w:r w:rsidR="00761E01">
        <w:rPr>
          <w:noProof/>
        </w:rPr>
        <w:t>Literaturverzeichnis</w:t>
      </w:r>
    </w:fldSimple>
    <w:r>
      <w:ptab w:relativeTo="margin" w:alignment="center" w:leader="none"/>
    </w:r>
    <w:r>
      <w:ptab w:relativeTo="margin" w:alignment="right" w:leader="none"/>
    </w:r>
    <w:r>
      <w:fldChar w:fldCharType="begin"/>
    </w:r>
    <w:r>
      <w:instrText>PAGE   \* MERGEFORMAT</w:instrText>
    </w:r>
    <w:r>
      <w:fldChar w:fldCharType="separate"/>
    </w:r>
    <w:r w:rsidR="00761E01">
      <w:rPr>
        <w:noProof/>
      </w:rPr>
      <w:t>41</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678" w:rsidRDefault="00223678" w:rsidP="006A5AFA">
    <w:pPr>
      <w:pStyle w:val="Kopfzeile"/>
      <w:pBdr>
        <w:bottom w:val="single" w:sz="8" w:space="1" w:color="auto"/>
      </w:pBdr>
    </w:pPr>
    <w:r>
      <w:fldChar w:fldCharType="begin"/>
    </w:r>
    <w:r>
      <w:instrText>PAGE   \* MERGEFORMAT</w:instrText>
    </w:r>
    <w:r>
      <w:fldChar w:fldCharType="separate"/>
    </w:r>
    <w:r>
      <w:rPr>
        <w:noProof/>
      </w:rPr>
      <w:t>36</w:t>
    </w:r>
    <w:r>
      <w:fldChar w:fldCharType="end"/>
    </w:r>
    <w:r>
      <w:ptab w:relativeTo="margin" w:alignment="center" w:leader="none"/>
    </w:r>
    <w:r>
      <w:ptab w:relativeTo="margin" w:alignment="right" w:leader="none"/>
    </w:r>
    <w:fldSimple w:instr=" STYLEREF  &quot;Überschrift 1&quot; \n  \* MERGEFORMAT ">
      <w:r>
        <w:rPr>
          <w:noProof/>
        </w:rPr>
        <w:t>A</w:t>
      </w:r>
    </w:fldSimple>
    <w:r>
      <w:t xml:space="preserve"> </w:t>
    </w:r>
    <w:fldSimple w:instr=" STYLEREF  &quot;Überschrift 1&quot;  \* MERGEFORMAT ">
      <w:r>
        <w:rPr>
          <w:noProof/>
        </w:rPr>
        <w:t>[Anhang]</w:t>
      </w:r>
    </w:fldSimple>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678" w:rsidRDefault="00223678" w:rsidP="00D9183C">
    <w:pPr>
      <w:pStyle w:val="Kopfzeile"/>
      <w:pBdr>
        <w:bottom w:val="single" w:sz="8" w:space="1" w:color="auto"/>
      </w:pBdr>
    </w:pPr>
    <w:fldSimple w:instr=" STYLEREF  &quot;Überschrift 1&quot; \n  \* MERGEFORMAT ">
      <w:r w:rsidR="00761E01">
        <w:rPr>
          <w:noProof/>
        </w:rPr>
        <w:t>A</w:t>
      </w:r>
    </w:fldSimple>
    <w:r>
      <w:t xml:space="preserve"> </w:t>
    </w:r>
    <w:fldSimple w:instr=" STYLEREF  &quot;Überschrift 1&quot;  \* MERGEFORMAT ">
      <w:r w:rsidR="00761E01">
        <w:rPr>
          <w:noProof/>
        </w:rPr>
        <w:t>[Anhang]</w:t>
      </w:r>
    </w:fldSimple>
    <w:r>
      <w:ptab w:relativeTo="margin" w:alignment="center" w:leader="none"/>
    </w:r>
    <w:r>
      <w:ptab w:relativeTo="margin" w:alignment="right" w:leader="none"/>
    </w:r>
    <w:r>
      <w:fldChar w:fldCharType="begin"/>
    </w:r>
    <w:r>
      <w:instrText>PAGE   \* MERGEFORMAT</w:instrText>
    </w:r>
    <w:r>
      <w:fldChar w:fldCharType="separate"/>
    </w:r>
    <w:r w:rsidR="00761E01">
      <w:rPr>
        <w:noProof/>
      </w:rPr>
      <w:t>47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1497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D485CF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B99C0EE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E1C6183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7DCF80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654A295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788616E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6B5C4A7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434AD9D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90E47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5"/>
  </w:num>
  <w:num w:numId="2">
    <w:abstractNumId w:val="14"/>
  </w:num>
  <w:num w:numId="3">
    <w:abstractNumId w:val="12"/>
  </w:num>
  <w:num w:numId="4">
    <w:abstractNumId w:val="10"/>
  </w:num>
  <w:num w:numId="5">
    <w:abstractNumId w:val="13"/>
  </w:num>
  <w:num w:numId="6">
    <w:abstractNumId w:val="11"/>
  </w:num>
  <w:num w:numId="7">
    <w:abstractNumId w:val="16"/>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CB4"/>
    <w:rsid w:val="00006130"/>
    <w:rsid w:val="00007456"/>
    <w:rsid w:val="00012726"/>
    <w:rsid w:val="00023B6F"/>
    <w:rsid w:val="00031485"/>
    <w:rsid w:val="0004338F"/>
    <w:rsid w:val="00052013"/>
    <w:rsid w:val="00053F13"/>
    <w:rsid w:val="000551F4"/>
    <w:rsid w:val="00061A3C"/>
    <w:rsid w:val="0006441B"/>
    <w:rsid w:val="000666D1"/>
    <w:rsid w:val="00070D4D"/>
    <w:rsid w:val="00071C68"/>
    <w:rsid w:val="00075959"/>
    <w:rsid w:val="00076A0F"/>
    <w:rsid w:val="00080EA4"/>
    <w:rsid w:val="00081889"/>
    <w:rsid w:val="00085448"/>
    <w:rsid w:val="00090CBE"/>
    <w:rsid w:val="00091EA5"/>
    <w:rsid w:val="0009287E"/>
    <w:rsid w:val="000A2953"/>
    <w:rsid w:val="000A3CD5"/>
    <w:rsid w:val="000B53D3"/>
    <w:rsid w:val="000D3860"/>
    <w:rsid w:val="000D62EE"/>
    <w:rsid w:val="000E17B9"/>
    <w:rsid w:val="000E25D9"/>
    <w:rsid w:val="000E5F73"/>
    <w:rsid w:val="001046D8"/>
    <w:rsid w:val="0010664B"/>
    <w:rsid w:val="00113D3E"/>
    <w:rsid w:val="00117773"/>
    <w:rsid w:val="00120EA4"/>
    <w:rsid w:val="00126AFE"/>
    <w:rsid w:val="00127802"/>
    <w:rsid w:val="00140B0C"/>
    <w:rsid w:val="001537B8"/>
    <w:rsid w:val="0016372F"/>
    <w:rsid w:val="001659A3"/>
    <w:rsid w:val="00175C31"/>
    <w:rsid w:val="0018317B"/>
    <w:rsid w:val="00184A80"/>
    <w:rsid w:val="001954A5"/>
    <w:rsid w:val="001B065D"/>
    <w:rsid w:val="001B2F6A"/>
    <w:rsid w:val="001B39A2"/>
    <w:rsid w:val="001B7647"/>
    <w:rsid w:val="001D4EEF"/>
    <w:rsid w:val="001F3BD0"/>
    <w:rsid w:val="002026F3"/>
    <w:rsid w:val="002067E5"/>
    <w:rsid w:val="0021559F"/>
    <w:rsid w:val="00216F27"/>
    <w:rsid w:val="00223678"/>
    <w:rsid w:val="00236E15"/>
    <w:rsid w:val="0024112F"/>
    <w:rsid w:val="00241892"/>
    <w:rsid w:val="00242802"/>
    <w:rsid w:val="00243EC6"/>
    <w:rsid w:val="00246BFF"/>
    <w:rsid w:val="00250E83"/>
    <w:rsid w:val="002635E1"/>
    <w:rsid w:val="0026372E"/>
    <w:rsid w:val="0026699B"/>
    <w:rsid w:val="00275B8D"/>
    <w:rsid w:val="00277DA8"/>
    <w:rsid w:val="00282DCF"/>
    <w:rsid w:val="00286E17"/>
    <w:rsid w:val="002949DD"/>
    <w:rsid w:val="002952E8"/>
    <w:rsid w:val="002A194A"/>
    <w:rsid w:val="002A1D0E"/>
    <w:rsid w:val="002A1E75"/>
    <w:rsid w:val="002A2D79"/>
    <w:rsid w:val="002A3CF2"/>
    <w:rsid w:val="002A68CE"/>
    <w:rsid w:val="002B0488"/>
    <w:rsid w:val="002C7B19"/>
    <w:rsid w:val="002D2302"/>
    <w:rsid w:val="002D2480"/>
    <w:rsid w:val="002D3096"/>
    <w:rsid w:val="002D66F1"/>
    <w:rsid w:val="002D79CD"/>
    <w:rsid w:val="002F2CBB"/>
    <w:rsid w:val="002F7254"/>
    <w:rsid w:val="003146F2"/>
    <w:rsid w:val="00321812"/>
    <w:rsid w:val="0032399B"/>
    <w:rsid w:val="00327422"/>
    <w:rsid w:val="00330D99"/>
    <w:rsid w:val="003315C6"/>
    <w:rsid w:val="00335C0A"/>
    <w:rsid w:val="003414AF"/>
    <w:rsid w:val="00350451"/>
    <w:rsid w:val="00356612"/>
    <w:rsid w:val="0036431A"/>
    <w:rsid w:val="00367256"/>
    <w:rsid w:val="00377A5B"/>
    <w:rsid w:val="0038684E"/>
    <w:rsid w:val="00387FE8"/>
    <w:rsid w:val="003A1C0E"/>
    <w:rsid w:val="003C21F4"/>
    <w:rsid w:val="003E064B"/>
    <w:rsid w:val="003F5D40"/>
    <w:rsid w:val="003F634D"/>
    <w:rsid w:val="00405DAD"/>
    <w:rsid w:val="00416084"/>
    <w:rsid w:val="00417B05"/>
    <w:rsid w:val="004218E9"/>
    <w:rsid w:val="0043607B"/>
    <w:rsid w:val="00437F1D"/>
    <w:rsid w:val="004432EA"/>
    <w:rsid w:val="00450E5D"/>
    <w:rsid w:val="0045539D"/>
    <w:rsid w:val="004639B1"/>
    <w:rsid w:val="00474E49"/>
    <w:rsid w:val="00475C0A"/>
    <w:rsid w:val="0048328F"/>
    <w:rsid w:val="00484749"/>
    <w:rsid w:val="00493B10"/>
    <w:rsid w:val="004A08DF"/>
    <w:rsid w:val="004B0498"/>
    <w:rsid w:val="004B547F"/>
    <w:rsid w:val="004C3AE2"/>
    <w:rsid w:val="004C5B7E"/>
    <w:rsid w:val="004C645D"/>
    <w:rsid w:val="004E3DE3"/>
    <w:rsid w:val="004E43A0"/>
    <w:rsid w:val="004F155E"/>
    <w:rsid w:val="00510040"/>
    <w:rsid w:val="00510947"/>
    <w:rsid w:val="00513742"/>
    <w:rsid w:val="0051413F"/>
    <w:rsid w:val="00517A54"/>
    <w:rsid w:val="00521D04"/>
    <w:rsid w:val="0052253C"/>
    <w:rsid w:val="00532839"/>
    <w:rsid w:val="00546F5A"/>
    <w:rsid w:val="00554AB0"/>
    <w:rsid w:val="00555DF3"/>
    <w:rsid w:val="0056027C"/>
    <w:rsid w:val="0056567C"/>
    <w:rsid w:val="00567672"/>
    <w:rsid w:val="00574A2A"/>
    <w:rsid w:val="005833A5"/>
    <w:rsid w:val="00585219"/>
    <w:rsid w:val="005854BF"/>
    <w:rsid w:val="005874E1"/>
    <w:rsid w:val="0059262C"/>
    <w:rsid w:val="00595FC5"/>
    <w:rsid w:val="005A0B98"/>
    <w:rsid w:val="005A6595"/>
    <w:rsid w:val="005A6B2D"/>
    <w:rsid w:val="005B445F"/>
    <w:rsid w:val="005C6AFE"/>
    <w:rsid w:val="005D504B"/>
    <w:rsid w:val="005D5716"/>
    <w:rsid w:val="005D7B47"/>
    <w:rsid w:val="005D7E69"/>
    <w:rsid w:val="005E0655"/>
    <w:rsid w:val="005E22D4"/>
    <w:rsid w:val="005E4783"/>
    <w:rsid w:val="00606448"/>
    <w:rsid w:val="00606EF7"/>
    <w:rsid w:val="00613190"/>
    <w:rsid w:val="0062077E"/>
    <w:rsid w:val="00624AC5"/>
    <w:rsid w:val="0063054A"/>
    <w:rsid w:val="00630A70"/>
    <w:rsid w:val="00631CF5"/>
    <w:rsid w:val="00632559"/>
    <w:rsid w:val="00637975"/>
    <w:rsid w:val="006451EC"/>
    <w:rsid w:val="0066231F"/>
    <w:rsid w:val="00662CC9"/>
    <w:rsid w:val="006654B1"/>
    <w:rsid w:val="00667D08"/>
    <w:rsid w:val="00671AFD"/>
    <w:rsid w:val="00677DE0"/>
    <w:rsid w:val="0068372E"/>
    <w:rsid w:val="006A305F"/>
    <w:rsid w:val="006A5AFA"/>
    <w:rsid w:val="006D062E"/>
    <w:rsid w:val="006D1291"/>
    <w:rsid w:val="006D559E"/>
    <w:rsid w:val="006D6EC2"/>
    <w:rsid w:val="007003AD"/>
    <w:rsid w:val="007201A3"/>
    <w:rsid w:val="00723AA1"/>
    <w:rsid w:val="00730911"/>
    <w:rsid w:val="007338DE"/>
    <w:rsid w:val="00741E95"/>
    <w:rsid w:val="00753EBF"/>
    <w:rsid w:val="007542BD"/>
    <w:rsid w:val="00761E01"/>
    <w:rsid w:val="007732FD"/>
    <w:rsid w:val="00773FE5"/>
    <w:rsid w:val="00782D02"/>
    <w:rsid w:val="00785CB6"/>
    <w:rsid w:val="007864C5"/>
    <w:rsid w:val="007A0C02"/>
    <w:rsid w:val="007A2A7C"/>
    <w:rsid w:val="007C0715"/>
    <w:rsid w:val="007C7E0A"/>
    <w:rsid w:val="007D0FF1"/>
    <w:rsid w:val="007E4AD7"/>
    <w:rsid w:val="007E677F"/>
    <w:rsid w:val="007F1655"/>
    <w:rsid w:val="007F4E71"/>
    <w:rsid w:val="007F6F10"/>
    <w:rsid w:val="0080258F"/>
    <w:rsid w:val="00807F1B"/>
    <w:rsid w:val="00814644"/>
    <w:rsid w:val="00824BC6"/>
    <w:rsid w:val="00835597"/>
    <w:rsid w:val="00842934"/>
    <w:rsid w:val="0084427C"/>
    <w:rsid w:val="0084504C"/>
    <w:rsid w:val="008554ED"/>
    <w:rsid w:val="0086498E"/>
    <w:rsid w:val="00886FEB"/>
    <w:rsid w:val="008935E7"/>
    <w:rsid w:val="008963E9"/>
    <w:rsid w:val="008A0CB4"/>
    <w:rsid w:val="008A1D47"/>
    <w:rsid w:val="008A569A"/>
    <w:rsid w:val="008A68B6"/>
    <w:rsid w:val="008B3301"/>
    <w:rsid w:val="008C7913"/>
    <w:rsid w:val="008D397B"/>
    <w:rsid w:val="008D59ED"/>
    <w:rsid w:val="008F4832"/>
    <w:rsid w:val="00926F92"/>
    <w:rsid w:val="00952696"/>
    <w:rsid w:val="00957428"/>
    <w:rsid w:val="00984574"/>
    <w:rsid w:val="0098683F"/>
    <w:rsid w:val="00992A1D"/>
    <w:rsid w:val="009937AF"/>
    <w:rsid w:val="00993D94"/>
    <w:rsid w:val="0099559E"/>
    <w:rsid w:val="00995A9F"/>
    <w:rsid w:val="009974A8"/>
    <w:rsid w:val="009A5470"/>
    <w:rsid w:val="009B1596"/>
    <w:rsid w:val="009B29CC"/>
    <w:rsid w:val="009B2AE6"/>
    <w:rsid w:val="009C2427"/>
    <w:rsid w:val="009C4C71"/>
    <w:rsid w:val="009C4D22"/>
    <w:rsid w:val="009C6906"/>
    <w:rsid w:val="009C6BE2"/>
    <w:rsid w:val="009D353B"/>
    <w:rsid w:val="009D3E27"/>
    <w:rsid w:val="009D419B"/>
    <w:rsid w:val="009D45E0"/>
    <w:rsid w:val="009E1505"/>
    <w:rsid w:val="009E47DE"/>
    <w:rsid w:val="00A316AE"/>
    <w:rsid w:val="00A320A5"/>
    <w:rsid w:val="00A41364"/>
    <w:rsid w:val="00A51D71"/>
    <w:rsid w:val="00A60D3D"/>
    <w:rsid w:val="00A639AA"/>
    <w:rsid w:val="00A63B9C"/>
    <w:rsid w:val="00A71265"/>
    <w:rsid w:val="00A8068E"/>
    <w:rsid w:val="00A85508"/>
    <w:rsid w:val="00A87447"/>
    <w:rsid w:val="00A90023"/>
    <w:rsid w:val="00A93992"/>
    <w:rsid w:val="00AC244E"/>
    <w:rsid w:val="00AC3DA5"/>
    <w:rsid w:val="00AD0DCD"/>
    <w:rsid w:val="00AD1C2C"/>
    <w:rsid w:val="00AD7D11"/>
    <w:rsid w:val="00AE428B"/>
    <w:rsid w:val="00AE7188"/>
    <w:rsid w:val="00AE7EE6"/>
    <w:rsid w:val="00AF1B02"/>
    <w:rsid w:val="00B33A7F"/>
    <w:rsid w:val="00B74346"/>
    <w:rsid w:val="00B80AC2"/>
    <w:rsid w:val="00B927AE"/>
    <w:rsid w:val="00BB15A8"/>
    <w:rsid w:val="00BB2F59"/>
    <w:rsid w:val="00BB5D73"/>
    <w:rsid w:val="00BC15C6"/>
    <w:rsid w:val="00BC36B6"/>
    <w:rsid w:val="00BE0476"/>
    <w:rsid w:val="00BE12A9"/>
    <w:rsid w:val="00BE614E"/>
    <w:rsid w:val="00BF02A0"/>
    <w:rsid w:val="00BF0724"/>
    <w:rsid w:val="00BF6141"/>
    <w:rsid w:val="00C006E2"/>
    <w:rsid w:val="00C06C36"/>
    <w:rsid w:val="00C168E8"/>
    <w:rsid w:val="00C1783A"/>
    <w:rsid w:val="00C34055"/>
    <w:rsid w:val="00C35F78"/>
    <w:rsid w:val="00C3755F"/>
    <w:rsid w:val="00C429BD"/>
    <w:rsid w:val="00C43C7E"/>
    <w:rsid w:val="00C440A4"/>
    <w:rsid w:val="00C51E17"/>
    <w:rsid w:val="00C55E84"/>
    <w:rsid w:val="00C64C52"/>
    <w:rsid w:val="00C65B49"/>
    <w:rsid w:val="00C760B9"/>
    <w:rsid w:val="00C777F5"/>
    <w:rsid w:val="00C80F54"/>
    <w:rsid w:val="00C81C73"/>
    <w:rsid w:val="00C86605"/>
    <w:rsid w:val="00CA0F99"/>
    <w:rsid w:val="00CA5903"/>
    <w:rsid w:val="00CB2453"/>
    <w:rsid w:val="00CC03DD"/>
    <w:rsid w:val="00CD20E9"/>
    <w:rsid w:val="00CD4B8A"/>
    <w:rsid w:val="00CE0608"/>
    <w:rsid w:val="00CE2622"/>
    <w:rsid w:val="00CE3F29"/>
    <w:rsid w:val="00CE73C3"/>
    <w:rsid w:val="00CF1029"/>
    <w:rsid w:val="00CF2ABD"/>
    <w:rsid w:val="00CF605C"/>
    <w:rsid w:val="00CF732E"/>
    <w:rsid w:val="00D13DE1"/>
    <w:rsid w:val="00D237A8"/>
    <w:rsid w:val="00D30838"/>
    <w:rsid w:val="00D30A7E"/>
    <w:rsid w:val="00D37D76"/>
    <w:rsid w:val="00D44C2E"/>
    <w:rsid w:val="00D47CBC"/>
    <w:rsid w:val="00D50687"/>
    <w:rsid w:val="00D55997"/>
    <w:rsid w:val="00D56823"/>
    <w:rsid w:val="00D57E6A"/>
    <w:rsid w:val="00D7288D"/>
    <w:rsid w:val="00D75826"/>
    <w:rsid w:val="00D76F2C"/>
    <w:rsid w:val="00D80B73"/>
    <w:rsid w:val="00D9183C"/>
    <w:rsid w:val="00D91F0A"/>
    <w:rsid w:val="00D93CE3"/>
    <w:rsid w:val="00D959A8"/>
    <w:rsid w:val="00D97C10"/>
    <w:rsid w:val="00DA61D6"/>
    <w:rsid w:val="00DC1F18"/>
    <w:rsid w:val="00DD4E8B"/>
    <w:rsid w:val="00DE2CB2"/>
    <w:rsid w:val="00DE5CC2"/>
    <w:rsid w:val="00DE6BDB"/>
    <w:rsid w:val="00E00328"/>
    <w:rsid w:val="00E145A6"/>
    <w:rsid w:val="00E205ED"/>
    <w:rsid w:val="00E32F93"/>
    <w:rsid w:val="00E441DC"/>
    <w:rsid w:val="00E44E42"/>
    <w:rsid w:val="00E54EDD"/>
    <w:rsid w:val="00E55B0F"/>
    <w:rsid w:val="00E57510"/>
    <w:rsid w:val="00E5777C"/>
    <w:rsid w:val="00E74445"/>
    <w:rsid w:val="00E77775"/>
    <w:rsid w:val="00E9225B"/>
    <w:rsid w:val="00EA2166"/>
    <w:rsid w:val="00EA2E23"/>
    <w:rsid w:val="00EB196F"/>
    <w:rsid w:val="00EC2035"/>
    <w:rsid w:val="00EC4BA7"/>
    <w:rsid w:val="00ED71B6"/>
    <w:rsid w:val="00EE5224"/>
    <w:rsid w:val="00EF6DB0"/>
    <w:rsid w:val="00F023E6"/>
    <w:rsid w:val="00F1366D"/>
    <w:rsid w:val="00F21BDE"/>
    <w:rsid w:val="00F4247C"/>
    <w:rsid w:val="00F43A99"/>
    <w:rsid w:val="00F44014"/>
    <w:rsid w:val="00F638E2"/>
    <w:rsid w:val="00F73076"/>
    <w:rsid w:val="00F91FFF"/>
    <w:rsid w:val="00F92630"/>
    <w:rsid w:val="00FA0DA2"/>
    <w:rsid w:val="00FB082D"/>
    <w:rsid w:val="00FC399B"/>
    <w:rsid w:val="00FC7BF9"/>
    <w:rsid w:val="00FD381C"/>
    <w:rsid w:val="00FD6171"/>
    <w:rsid w:val="00FD68CF"/>
    <w:rsid w:val="00FE00BF"/>
    <w:rsid w:val="00FE777A"/>
    <w:rsid w:val="00FF1BC1"/>
    <w:rsid w:val="00FF2E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file:///C:\Users\Recep\Documents\Citavi%205\Projects\Verteilte%20Versionsverwaltung\Citavi%20Attachments\taentzer%202014%20-%20Versionsv%20(2).jpg" TargetMode="Externa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file:///C:\Users\Recep\Documents\Citavi%205\Projects\Verteilte%20Versionsverwaltung\Citavi%20Attachments\taentzer%202014%20-%20Versionsv.jpg" TargetMode="External"/><Relationship Id="rId22"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cep\Google%20Drive\Thesis\Vorlage_Abschlussarbeiten_v0.9.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1F49FF9-4618-4289-96DB-406359E8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Vorlage_Abschlussarbeiten_v0.9.dotx</Template>
  <TotalTime>0</TotalTime>
  <Pages>47</Pages>
  <Words>7149</Words>
  <Characters>45041</Characters>
  <Application>Microsoft Office Word</Application>
  <DocSecurity>0</DocSecurity>
  <Lines>375</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Recep Özkara</dc:creator>
  <cp:lastModifiedBy>Recep Özkara</cp:lastModifiedBy>
  <cp:revision>170</cp:revision>
  <cp:lastPrinted>2012-08-03T12:50:00Z</cp:lastPrinted>
  <dcterms:created xsi:type="dcterms:W3CDTF">2017-04-04T15:54:00Z</dcterms:created>
  <dcterms:modified xsi:type="dcterms:W3CDTF">2017-06-07T22:35:00Z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Verteilte Versionsverwaltung</vt:lpwstr>
  </property>
  <property fmtid="{D5CDD505-2E9C-101B-9397-08002B2CF9AE}" pid="3" name="CitaviDocumentProperty_0">
    <vt:lpwstr>12794010-d0df-48ae-ac9f-c229e29b2fb1</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3">
    <vt:lpwstr>0</vt:lpwstr>
  </property>
  <property fmtid="{D5CDD505-2E9C-101B-9397-08002B2CF9AE}" pid="11" name="CitaviDocumentProperty_6">
    <vt:lpwstr>True</vt:lpwstr>
  </property>
  <property fmtid="{D5CDD505-2E9C-101B-9397-08002B2CF9AE}" pid="12" name="CitaviDocumentProperty_8">
    <vt:lpwstr>C:\Users\Recep\Documents\Citavi 5\Projects\Verteilte Versionsverwaltung\Verteilte Versionsverwaltung.ctv5</vt:lpwstr>
  </property>
  <property fmtid="{D5CDD505-2E9C-101B-9397-08002B2CF9AE}" pid="13" name="CitaviDocumentProperty_1">
    <vt:lpwstr>5.5.0.1</vt:lpwstr>
  </property>
</Properties>
</file>