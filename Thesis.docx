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2796945"/>
      <w:r w:rsidRPr="00992A1D">
        <w:lastRenderedPageBreak/>
        <w:t>Abstract</w:t>
      </w:r>
      <w:bookmarkEnd w:id="0"/>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rsidR="003F5D40" w:rsidRDefault="00387FE8" w:rsidP="005A6595">
      <w:pPr>
        <w:pStyle w:val="berschrift1"/>
        <w:numPr>
          <w:ilvl w:val="0"/>
          <w:numId w:val="0"/>
        </w:numPr>
        <w:ind w:left="360" w:hanging="360"/>
      </w:pPr>
      <w:bookmarkStart w:id="1" w:name="_Toc482796946"/>
      <w:r w:rsidRPr="00992A1D">
        <w:lastRenderedPageBreak/>
        <w:t>Inhaltsverzeichnis</w:t>
      </w:r>
      <w:bookmarkEnd w:id="1"/>
    </w:p>
    <w:p w:rsidR="004C3AE2" w:rsidRDefault="004C3AE2" w:rsidP="004C3AE2"/>
    <w:p w:rsidR="00FD68CF"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2796945" w:history="1">
        <w:r w:rsidR="00FD68CF" w:rsidRPr="004F3BA8">
          <w:rPr>
            <w:rStyle w:val="Hyperlink"/>
            <w:noProof/>
          </w:rPr>
          <w:t>Abstract</w:t>
        </w:r>
        <w:r w:rsidR="00FD68CF">
          <w:rPr>
            <w:noProof/>
            <w:webHidden/>
          </w:rPr>
          <w:tab/>
        </w:r>
        <w:r w:rsidR="00FD68CF">
          <w:rPr>
            <w:noProof/>
            <w:webHidden/>
          </w:rPr>
          <w:fldChar w:fldCharType="begin"/>
        </w:r>
        <w:r w:rsidR="00FD68CF">
          <w:rPr>
            <w:noProof/>
            <w:webHidden/>
          </w:rPr>
          <w:instrText xml:space="preserve"> PAGEREF _Toc482796945 \h </w:instrText>
        </w:r>
        <w:r w:rsidR="00FD68CF">
          <w:rPr>
            <w:noProof/>
            <w:webHidden/>
          </w:rPr>
        </w:r>
        <w:r w:rsidR="00FD68CF">
          <w:rPr>
            <w:noProof/>
            <w:webHidden/>
          </w:rPr>
          <w:fldChar w:fldCharType="separate"/>
        </w:r>
        <w:r w:rsidR="00FD68CF">
          <w:rPr>
            <w:noProof/>
            <w:webHidden/>
          </w:rPr>
          <w:t>III</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6946" w:history="1">
        <w:r w:rsidR="00FD68CF" w:rsidRPr="004F3BA8">
          <w:rPr>
            <w:rStyle w:val="Hyperlink"/>
            <w:noProof/>
          </w:rPr>
          <w:t>Inhaltsverzeichnis</w:t>
        </w:r>
        <w:r w:rsidR="00FD68CF">
          <w:rPr>
            <w:noProof/>
            <w:webHidden/>
          </w:rPr>
          <w:tab/>
        </w:r>
        <w:r w:rsidR="00FD68CF">
          <w:rPr>
            <w:noProof/>
            <w:webHidden/>
          </w:rPr>
          <w:fldChar w:fldCharType="begin"/>
        </w:r>
        <w:r w:rsidR="00FD68CF">
          <w:rPr>
            <w:noProof/>
            <w:webHidden/>
          </w:rPr>
          <w:instrText xml:space="preserve"> PAGEREF _Toc482796946 \h </w:instrText>
        </w:r>
        <w:r w:rsidR="00FD68CF">
          <w:rPr>
            <w:noProof/>
            <w:webHidden/>
          </w:rPr>
        </w:r>
        <w:r w:rsidR="00FD68CF">
          <w:rPr>
            <w:noProof/>
            <w:webHidden/>
          </w:rPr>
          <w:fldChar w:fldCharType="separate"/>
        </w:r>
        <w:r w:rsidR="00FD68CF">
          <w:rPr>
            <w:noProof/>
            <w:webHidden/>
          </w:rPr>
          <w:t>V</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6947" w:history="1">
        <w:r w:rsidR="00FD68CF" w:rsidRPr="004F3BA8">
          <w:rPr>
            <w:rStyle w:val="Hyperlink"/>
            <w:noProof/>
          </w:rPr>
          <w:t>Abbildungsverzeichnis</w:t>
        </w:r>
        <w:r w:rsidR="00FD68CF">
          <w:rPr>
            <w:noProof/>
            <w:webHidden/>
          </w:rPr>
          <w:tab/>
        </w:r>
        <w:r w:rsidR="00FD68CF">
          <w:rPr>
            <w:noProof/>
            <w:webHidden/>
          </w:rPr>
          <w:fldChar w:fldCharType="begin"/>
        </w:r>
        <w:r w:rsidR="00FD68CF">
          <w:rPr>
            <w:noProof/>
            <w:webHidden/>
          </w:rPr>
          <w:instrText xml:space="preserve"> PAGEREF _Toc482796947 \h </w:instrText>
        </w:r>
        <w:r w:rsidR="00FD68CF">
          <w:rPr>
            <w:noProof/>
            <w:webHidden/>
          </w:rPr>
        </w:r>
        <w:r w:rsidR="00FD68CF">
          <w:rPr>
            <w:noProof/>
            <w:webHidden/>
          </w:rPr>
          <w:fldChar w:fldCharType="separate"/>
        </w:r>
        <w:r w:rsidR="00FD68CF">
          <w:rPr>
            <w:noProof/>
            <w:webHidden/>
          </w:rPr>
          <w:t>IX</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6948" w:history="1">
        <w:r w:rsidR="00FD68CF" w:rsidRPr="004F3BA8">
          <w:rPr>
            <w:rStyle w:val="Hyperlink"/>
            <w:noProof/>
          </w:rPr>
          <w:t>Tabellenverzeichnis</w:t>
        </w:r>
        <w:r w:rsidR="00FD68CF">
          <w:rPr>
            <w:noProof/>
            <w:webHidden/>
          </w:rPr>
          <w:tab/>
        </w:r>
        <w:r w:rsidR="00FD68CF">
          <w:rPr>
            <w:noProof/>
            <w:webHidden/>
          </w:rPr>
          <w:fldChar w:fldCharType="begin"/>
        </w:r>
        <w:r w:rsidR="00FD68CF">
          <w:rPr>
            <w:noProof/>
            <w:webHidden/>
          </w:rPr>
          <w:instrText xml:space="preserve"> PAGEREF _Toc482796948 \h </w:instrText>
        </w:r>
        <w:r w:rsidR="00FD68CF">
          <w:rPr>
            <w:noProof/>
            <w:webHidden/>
          </w:rPr>
        </w:r>
        <w:r w:rsidR="00FD68CF">
          <w:rPr>
            <w:noProof/>
            <w:webHidden/>
          </w:rPr>
          <w:fldChar w:fldCharType="separate"/>
        </w:r>
        <w:r w:rsidR="00FD68CF">
          <w:rPr>
            <w:noProof/>
            <w:webHidden/>
          </w:rPr>
          <w:t>XI</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6949" w:history="1">
        <w:r w:rsidR="00FD68CF" w:rsidRPr="004F3BA8">
          <w:rPr>
            <w:rStyle w:val="Hyperlink"/>
            <w:noProof/>
          </w:rPr>
          <w:t>Abkürzungsverzeichnis</w:t>
        </w:r>
        <w:r w:rsidR="00FD68CF">
          <w:rPr>
            <w:noProof/>
            <w:webHidden/>
          </w:rPr>
          <w:tab/>
        </w:r>
        <w:r w:rsidR="00FD68CF">
          <w:rPr>
            <w:noProof/>
            <w:webHidden/>
          </w:rPr>
          <w:fldChar w:fldCharType="begin"/>
        </w:r>
        <w:r w:rsidR="00FD68CF">
          <w:rPr>
            <w:noProof/>
            <w:webHidden/>
          </w:rPr>
          <w:instrText xml:space="preserve"> PAGEREF _Toc482796949 \h </w:instrText>
        </w:r>
        <w:r w:rsidR="00FD68CF">
          <w:rPr>
            <w:noProof/>
            <w:webHidden/>
          </w:rPr>
        </w:r>
        <w:r w:rsidR="00FD68CF">
          <w:rPr>
            <w:noProof/>
            <w:webHidden/>
          </w:rPr>
          <w:fldChar w:fldCharType="separate"/>
        </w:r>
        <w:r w:rsidR="00FD68CF">
          <w:rPr>
            <w:noProof/>
            <w:webHidden/>
          </w:rPr>
          <w:t>XIII</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6950" w:history="1">
        <w:r w:rsidR="00FD68CF" w:rsidRPr="004F3BA8">
          <w:rPr>
            <w:rStyle w:val="Hyperlink"/>
            <w:noProof/>
          </w:rPr>
          <w:t>1</w:t>
        </w:r>
        <w:r w:rsidR="00FD68CF">
          <w:rPr>
            <w:rFonts w:eastAsiaTheme="minorEastAsia"/>
            <w:noProof/>
            <w:sz w:val="22"/>
            <w:lang w:eastAsia="de-DE"/>
          </w:rPr>
          <w:tab/>
        </w:r>
        <w:r w:rsidR="00FD68CF" w:rsidRPr="004F3BA8">
          <w:rPr>
            <w:rStyle w:val="Hyperlink"/>
            <w:noProof/>
          </w:rPr>
          <w:t>Einleitung</w:t>
        </w:r>
        <w:r w:rsidR="00FD68CF">
          <w:rPr>
            <w:noProof/>
            <w:webHidden/>
          </w:rPr>
          <w:tab/>
        </w:r>
        <w:r w:rsidR="00FD68CF">
          <w:rPr>
            <w:noProof/>
            <w:webHidden/>
          </w:rPr>
          <w:fldChar w:fldCharType="begin"/>
        </w:r>
        <w:r w:rsidR="00FD68CF">
          <w:rPr>
            <w:noProof/>
            <w:webHidden/>
          </w:rPr>
          <w:instrText xml:space="preserve"> PAGEREF _Toc482796950 \h </w:instrText>
        </w:r>
        <w:r w:rsidR="00FD68CF">
          <w:rPr>
            <w:noProof/>
            <w:webHidden/>
          </w:rPr>
        </w:r>
        <w:r w:rsidR="00FD68CF">
          <w:rPr>
            <w:noProof/>
            <w:webHidden/>
          </w:rPr>
          <w:fldChar w:fldCharType="separate"/>
        </w:r>
        <w:r w:rsidR="00FD68CF">
          <w:rPr>
            <w:noProof/>
            <w:webHidden/>
          </w:rPr>
          <w:t>15</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6951" w:history="1">
        <w:r w:rsidR="00FD68CF" w:rsidRPr="004F3BA8">
          <w:rPr>
            <w:rStyle w:val="Hyperlink"/>
            <w:noProof/>
          </w:rPr>
          <w:t>2</w:t>
        </w:r>
        <w:r w:rsidR="00FD68CF">
          <w:rPr>
            <w:rFonts w:eastAsiaTheme="minorEastAsia"/>
            <w:noProof/>
            <w:sz w:val="22"/>
            <w:lang w:eastAsia="de-DE"/>
          </w:rPr>
          <w:tab/>
        </w:r>
        <w:r w:rsidR="00FD68CF" w:rsidRPr="004F3BA8">
          <w:rPr>
            <w:rStyle w:val="Hyperlink"/>
            <w:noProof/>
          </w:rPr>
          <w:t>Grundlagen</w:t>
        </w:r>
        <w:r w:rsidR="00FD68CF">
          <w:rPr>
            <w:noProof/>
            <w:webHidden/>
          </w:rPr>
          <w:tab/>
        </w:r>
        <w:r w:rsidR="00FD68CF">
          <w:rPr>
            <w:noProof/>
            <w:webHidden/>
          </w:rPr>
          <w:fldChar w:fldCharType="begin"/>
        </w:r>
        <w:r w:rsidR="00FD68CF">
          <w:rPr>
            <w:noProof/>
            <w:webHidden/>
          </w:rPr>
          <w:instrText xml:space="preserve"> PAGEREF _Toc482796951 \h </w:instrText>
        </w:r>
        <w:r w:rsidR="00FD68CF">
          <w:rPr>
            <w:noProof/>
            <w:webHidden/>
          </w:rPr>
        </w:r>
        <w:r w:rsidR="00FD68CF">
          <w:rPr>
            <w:noProof/>
            <w:webHidden/>
          </w:rPr>
          <w:fldChar w:fldCharType="separate"/>
        </w:r>
        <w:r w:rsidR="00FD68CF">
          <w:rPr>
            <w:noProof/>
            <w:webHidden/>
          </w:rPr>
          <w:t>16</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52" w:history="1">
        <w:r w:rsidR="00FD68CF" w:rsidRPr="004F3BA8">
          <w:rPr>
            <w:rStyle w:val="Hyperlink"/>
            <w:noProof/>
          </w:rPr>
          <w:t>2.1</w:t>
        </w:r>
        <w:r w:rsidR="00FD68CF">
          <w:rPr>
            <w:rFonts w:eastAsiaTheme="minorEastAsia"/>
            <w:noProof/>
            <w:sz w:val="22"/>
            <w:lang w:eastAsia="de-DE"/>
          </w:rPr>
          <w:tab/>
        </w:r>
        <w:r w:rsidR="00FD68CF" w:rsidRPr="004F3BA8">
          <w:rPr>
            <w:rStyle w:val="Hyperlink"/>
            <w:noProof/>
          </w:rPr>
          <w:t>Definition</w:t>
        </w:r>
        <w:r w:rsidR="00FD68CF">
          <w:rPr>
            <w:noProof/>
            <w:webHidden/>
          </w:rPr>
          <w:tab/>
        </w:r>
        <w:r w:rsidR="00FD68CF">
          <w:rPr>
            <w:noProof/>
            <w:webHidden/>
          </w:rPr>
          <w:fldChar w:fldCharType="begin"/>
        </w:r>
        <w:r w:rsidR="00FD68CF">
          <w:rPr>
            <w:noProof/>
            <w:webHidden/>
          </w:rPr>
          <w:instrText xml:space="preserve"> PAGEREF _Toc482796952 \h </w:instrText>
        </w:r>
        <w:r w:rsidR="00FD68CF">
          <w:rPr>
            <w:noProof/>
            <w:webHidden/>
          </w:rPr>
        </w:r>
        <w:r w:rsidR="00FD68CF">
          <w:rPr>
            <w:noProof/>
            <w:webHidden/>
          </w:rPr>
          <w:fldChar w:fldCharType="separate"/>
        </w:r>
        <w:r w:rsidR="00FD68CF">
          <w:rPr>
            <w:noProof/>
            <w:webHidden/>
          </w:rPr>
          <w:t>16</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53" w:history="1">
        <w:r w:rsidR="00FD68CF" w:rsidRPr="004F3BA8">
          <w:rPr>
            <w:rStyle w:val="Hyperlink"/>
            <w:noProof/>
          </w:rPr>
          <w:t>2.2</w:t>
        </w:r>
        <w:r w:rsidR="00FD68CF">
          <w:rPr>
            <w:rFonts w:eastAsiaTheme="minorEastAsia"/>
            <w:noProof/>
            <w:sz w:val="22"/>
            <w:lang w:eastAsia="de-DE"/>
          </w:rPr>
          <w:tab/>
        </w:r>
        <w:r w:rsidR="00FD68CF" w:rsidRPr="004F3BA8">
          <w:rPr>
            <w:rStyle w:val="Hyperlink"/>
            <w:noProof/>
          </w:rPr>
          <w:t>Was ist Versionsverwaltung</w:t>
        </w:r>
        <w:r w:rsidR="00FD68CF">
          <w:rPr>
            <w:noProof/>
            <w:webHidden/>
          </w:rPr>
          <w:tab/>
        </w:r>
        <w:r w:rsidR="00FD68CF">
          <w:rPr>
            <w:noProof/>
            <w:webHidden/>
          </w:rPr>
          <w:fldChar w:fldCharType="begin"/>
        </w:r>
        <w:r w:rsidR="00FD68CF">
          <w:rPr>
            <w:noProof/>
            <w:webHidden/>
          </w:rPr>
          <w:instrText xml:space="preserve"> PAGEREF _Toc482796953 \h </w:instrText>
        </w:r>
        <w:r w:rsidR="00FD68CF">
          <w:rPr>
            <w:noProof/>
            <w:webHidden/>
          </w:rPr>
        </w:r>
        <w:r w:rsidR="00FD68CF">
          <w:rPr>
            <w:noProof/>
            <w:webHidden/>
          </w:rPr>
          <w:fldChar w:fldCharType="separate"/>
        </w:r>
        <w:r w:rsidR="00FD68CF">
          <w:rPr>
            <w:noProof/>
            <w:webHidden/>
          </w:rPr>
          <w:t>17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54" w:history="1">
        <w:r w:rsidR="00FD68CF" w:rsidRPr="004F3BA8">
          <w:rPr>
            <w:rStyle w:val="Hyperlink"/>
            <w:noProof/>
          </w:rPr>
          <w:t>2.3</w:t>
        </w:r>
        <w:r w:rsidR="00FD68CF">
          <w:rPr>
            <w:rFonts w:eastAsiaTheme="minorEastAsia"/>
            <w:noProof/>
            <w:sz w:val="22"/>
            <w:lang w:eastAsia="de-DE"/>
          </w:rPr>
          <w:tab/>
        </w:r>
        <w:r w:rsidR="00FD68CF" w:rsidRPr="004F3BA8">
          <w:rPr>
            <w:rStyle w:val="Hyperlink"/>
            <w:noProof/>
          </w:rPr>
          <w:t>Vorteile einer Versionsverwaltung</w:t>
        </w:r>
        <w:r w:rsidR="00FD68CF">
          <w:rPr>
            <w:noProof/>
            <w:webHidden/>
          </w:rPr>
          <w:tab/>
        </w:r>
        <w:r w:rsidR="00FD68CF">
          <w:rPr>
            <w:noProof/>
            <w:webHidden/>
          </w:rPr>
          <w:fldChar w:fldCharType="begin"/>
        </w:r>
        <w:r w:rsidR="00FD68CF">
          <w:rPr>
            <w:noProof/>
            <w:webHidden/>
          </w:rPr>
          <w:instrText xml:space="preserve"> PAGEREF _Toc482796954 \h </w:instrText>
        </w:r>
        <w:r w:rsidR="00FD68CF">
          <w:rPr>
            <w:noProof/>
            <w:webHidden/>
          </w:rPr>
        </w:r>
        <w:r w:rsidR="00FD68CF">
          <w:rPr>
            <w:noProof/>
            <w:webHidden/>
          </w:rPr>
          <w:fldChar w:fldCharType="separate"/>
        </w:r>
        <w:r w:rsidR="00FD68CF">
          <w:rPr>
            <w:noProof/>
            <w:webHidden/>
          </w:rPr>
          <w:t>18</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55" w:history="1">
        <w:r w:rsidR="00FD68CF" w:rsidRPr="004F3BA8">
          <w:rPr>
            <w:rStyle w:val="Hyperlink"/>
            <w:noProof/>
          </w:rPr>
          <w:t>2.4</w:t>
        </w:r>
        <w:r w:rsidR="00FD68CF">
          <w:rPr>
            <w:rFonts w:eastAsiaTheme="minorEastAsia"/>
            <w:noProof/>
            <w:sz w:val="22"/>
            <w:lang w:eastAsia="de-DE"/>
          </w:rPr>
          <w:tab/>
        </w:r>
        <w:r w:rsidR="00FD68CF" w:rsidRPr="004F3BA8">
          <w:rPr>
            <w:rStyle w:val="Hyperlink"/>
            <w:noProof/>
          </w:rPr>
          <w:t>Geschichte der Versionsverwaltung</w:t>
        </w:r>
        <w:r w:rsidR="00FD68CF">
          <w:rPr>
            <w:noProof/>
            <w:webHidden/>
          </w:rPr>
          <w:tab/>
        </w:r>
        <w:r w:rsidR="00FD68CF">
          <w:rPr>
            <w:noProof/>
            <w:webHidden/>
          </w:rPr>
          <w:fldChar w:fldCharType="begin"/>
        </w:r>
        <w:r w:rsidR="00FD68CF">
          <w:rPr>
            <w:noProof/>
            <w:webHidden/>
          </w:rPr>
          <w:instrText xml:space="preserve"> PAGEREF _Toc482796955 \h </w:instrText>
        </w:r>
        <w:r w:rsidR="00FD68CF">
          <w:rPr>
            <w:noProof/>
            <w:webHidden/>
          </w:rPr>
        </w:r>
        <w:r w:rsidR="00FD68CF">
          <w:rPr>
            <w:noProof/>
            <w:webHidden/>
          </w:rPr>
          <w:fldChar w:fldCharType="separate"/>
        </w:r>
        <w:r w:rsidR="00FD68CF">
          <w:rPr>
            <w:noProof/>
            <w:webHidden/>
          </w:rPr>
          <w:t>19</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56" w:history="1">
        <w:r w:rsidR="00FD68CF" w:rsidRPr="004F3BA8">
          <w:rPr>
            <w:rStyle w:val="Hyperlink"/>
            <w:noProof/>
          </w:rPr>
          <w:t>2.4.1</w:t>
        </w:r>
        <w:r w:rsidR="00FD68CF">
          <w:rPr>
            <w:rFonts w:eastAsiaTheme="minorEastAsia"/>
            <w:noProof/>
            <w:sz w:val="22"/>
            <w:lang w:eastAsia="de-DE"/>
          </w:rPr>
          <w:tab/>
        </w:r>
        <w:r w:rsidR="00FD68CF" w:rsidRPr="004F3BA8">
          <w:rPr>
            <w:rStyle w:val="Hyperlink"/>
            <w:noProof/>
          </w:rPr>
          <w:t>SCCS</w:t>
        </w:r>
        <w:r w:rsidR="00FD68CF">
          <w:rPr>
            <w:noProof/>
            <w:webHidden/>
          </w:rPr>
          <w:tab/>
        </w:r>
        <w:r w:rsidR="00FD68CF">
          <w:rPr>
            <w:noProof/>
            <w:webHidden/>
          </w:rPr>
          <w:fldChar w:fldCharType="begin"/>
        </w:r>
        <w:r w:rsidR="00FD68CF">
          <w:rPr>
            <w:noProof/>
            <w:webHidden/>
          </w:rPr>
          <w:instrText xml:space="preserve"> PAGEREF _Toc482796956 \h </w:instrText>
        </w:r>
        <w:r w:rsidR="00FD68CF">
          <w:rPr>
            <w:noProof/>
            <w:webHidden/>
          </w:rPr>
        </w:r>
        <w:r w:rsidR="00FD68CF">
          <w:rPr>
            <w:noProof/>
            <w:webHidden/>
          </w:rPr>
          <w:fldChar w:fldCharType="separate"/>
        </w:r>
        <w:r w:rsidR="00FD68CF">
          <w:rPr>
            <w:noProof/>
            <w:webHidden/>
          </w:rPr>
          <w:t>20</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57" w:history="1">
        <w:r w:rsidR="00FD68CF" w:rsidRPr="004F3BA8">
          <w:rPr>
            <w:rStyle w:val="Hyperlink"/>
            <w:noProof/>
          </w:rPr>
          <w:t>2.4.2</w:t>
        </w:r>
        <w:r w:rsidR="00FD68CF">
          <w:rPr>
            <w:rFonts w:eastAsiaTheme="minorEastAsia"/>
            <w:noProof/>
            <w:sz w:val="22"/>
            <w:lang w:eastAsia="de-DE"/>
          </w:rPr>
          <w:tab/>
        </w:r>
        <w:r w:rsidR="00FD68CF" w:rsidRPr="004F3BA8">
          <w:rPr>
            <w:rStyle w:val="Hyperlink"/>
            <w:noProof/>
          </w:rPr>
          <w:t>CVS</w:t>
        </w:r>
        <w:r w:rsidR="00FD68CF">
          <w:rPr>
            <w:noProof/>
            <w:webHidden/>
          </w:rPr>
          <w:tab/>
        </w:r>
        <w:r w:rsidR="00FD68CF">
          <w:rPr>
            <w:noProof/>
            <w:webHidden/>
          </w:rPr>
          <w:fldChar w:fldCharType="begin"/>
        </w:r>
        <w:r w:rsidR="00FD68CF">
          <w:rPr>
            <w:noProof/>
            <w:webHidden/>
          </w:rPr>
          <w:instrText xml:space="preserve"> PAGEREF _Toc482796957 \h </w:instrText>
        </w:r>
        <w:r w:rsidR="00FD68CF">
          <w:rPr>
            <w:noProof/>
            <w:webHidden/>
          </w:rPr>
        </w:r>
        <w:r w:rsidR="00FD68CF">
          <w:rPr>
            <w:noProof/>
            <w:webHidden/>
          </w:rPr>
          <w:fldChar w:fldCharType="separate"/>
        </w:r>
        <w:r w:rsidR="00FD68CF">
          <w:rPr>
            <w:noProof/>
            <w:webHidden/>
          </w:rPr>
          <w:t>20</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58" w:history="1">
        <w:r w:rsidR="00FD68CF" w:rsidRPr="004F3BA8">
          <w:rPr>
            <w:rStyle w:val="Hyperlink"/>
            <w:noProof/>
          </w:rPr>
          <w:t>2.4.3</w:t>
        </w:r>
        <w:r w:rsidR="00FD68CF">
          <w:rPr>
            <w:rFonts w:eastAsiaTheme="minorEastAsia"/>
            <w:noProof/>
            <w:sz w:val="22"/>
            <w:lang w:eastAsia="de-DE"/>
          </w:rPr>
          <w:tab/>
        </w:r>
        <w:r w:rsidR="00FD68CF" w:rsidRPr="004F3BA8">
          <w:rPr>
            <w:rStyle w:val="Hyperlink"/>
            <w:noProof/>
          </w:rPr>
          <w:t>SVN</w:t>
        </w:r>
        <w:r w:rsidR="00FD68CF">
          <w:rPr>
            <w:noProof/>
            <w:webHidden/>
          </w:rPr>
          <w:tab/>
        </w:r>
        <w:r w:rsidR="00FD68CF">
          <w:rPr>
            <w:noProof/>
            <w:webHidden/>
          </w:rPr>
          <w:fldChar w:fldCharType="begin"/>
        </w:r>
        <w:r w:rsidR="00FD68CF">
          <w:rPr>
            <w:noProof/>
            <w:webHidden/>
          </w:rPr>
          <w:instrText xml:space="preserve"> PAGEREF _Toc482796958 \h </w:instrText>
        </w:r>
        <w:r w:rsidR="00FD68CF">
          <w:rPr>
            <w:noProof/>
            <w:webHidden/>
          </w:rPr>
        </w:r>
        <w:r w:rsidR="00FD68CF">
          <w:rPr>
            <w:noProof/>
            <w:webHidden/>
          </w:rPr>
          <w:fldChar w:fldCharType="separate"/>
        </w:r>
        <w:r w:rsidR="00FD68CF">
          <w:rPr>
            <w:noProof/>
            <w:webHidden/>
          </w:rPr>
          <w:t>21</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59" w:history="1">
        <w:r w:rsidR="00FD68CF" w:rsidRPr="004F3BA8">
          <w:rPr>
            <w:rStyle w:val="Hyperlink"/>
            <w:noProof/>
          </w:rPr>
          <w:t>2.5</w:t>
        </w:r>
        <w:r w:rsidR="00FD68CF">
          <w:rPr>
            <w:rFonts w:eastAsiaTheme="minorEastAsia"/>
            <w:noProof/>
            <w:sz w:val="22"/>
            <w:lang w:eastAsia="de-DE"/>
          </w:rPr>
          <w:tab/>
        </w:r>
        <w:r w:rsidR="00FD68CF" w:rsidRPr="004F3BA8">
          <w:rPr>
            <w:rStyle w:val="Hyperlink"/>
            <w:noProof/>
          </w:rPr>
          <w:t>Bekannte Versionsverwaltungssysteme</w:t>
        </w:r>
        <w:r w:rsidR="00FD68CF">
          <w:rPr>
            <w:noProof/>
            <w:webHidden/>
          </w:rPr>
          <w:tab/>
        </w:r>
        <w:r w:rsidR="00FD68CF">
          <w:rPr>
            <w:noProof/>
            <w:webHidden/>
          </w:rPr>
          <w:fldChar w:fldCharType="begin"/>
        </w:r>
        <w:r w:rsidR="00FD68CF">
          <w:rPr>
            <w:noProof/>
            <w:webHidden/>
          </w:rPr>
          <w:instrText xml:space="preserve"> PAGEREF _Toc482796959 \h </w:instrText>
        </w:r>
        <w:r w:rsidR="00FD68CF">
          <w:rPr>
            <w:noProof/>
            <w:webHidden/>
          </w:rPr>
        </w:r>
        <w:r w:rsidR="00FD68CF">
          <w:rPr>
            <w:noProof/>
            <w:webHidden/>
          </w:rPr>
          <w:fldChar w:fldCharType="separate"/>
        </w:r>
        <w:r w:rsidR="00FD68CF">
          <w:rPr>
            <w:noProof/>
            <w:webHidden/>
          </w:rPr>
          <w:t>22</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0" w:history="1">
        <w:r w:rsidR="00FD68CF" w:rsidRPr="004F3BA8">
          <w:rPr>
            <w:rStyle w:val="Hyperlink"/>
            <w:noProof/>
          </w:rPr>
          <w:t>2.5.1</w:t>
        </w:r>
        <w:r w:rsidR="00FD68CF">
          <w:rPr>
            <w:rFonts w:eastAsiaTheme="minorEastAsia"/>
            <w:noProof/>
            <w:sz w:val="22"/>
            <w:lang w:eastAsia="de-DE"/>
          </w:rPr>
          <w:tab/>
        </w:r>
        <w:r w:rsidR="00FD68CF" w:rsidRPr="004F3BA8">
          <w:rPr>
            <w:rStyle w:val="Hyperlink"/>
            <w:noProof/>
          </w:rPr>
          <w:t>CVS</w:t>
        </w:r>
        <w:r w:rsidR="00FD68CF">
          <w:rPr>
            <w:noProof/>
            <w:webHidden/>
          </w:rPr>
          <w:tab/>
        </w:r>
        <w:r w:rsidR="00FD68CF">
          <w:rPr>
            <w:noProof/>
            <w:webHidden/>
          </w:rPr>
          <w:fldChar w:fldCharType="begin"/>
        </w:r>
        <w:r w:rsidR="00FD68CF">
          <w:rPr>
            <w:noProof/>
            <w:webHidden/>
          </w:rPr>
          <w:instrText xml:space="preserve"> PAGEREF _Toc482796960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1" w:history="1">
        <w:r w:rsidR="00FD68CF" w:rsidRPr="004F3BA8">
          <w:rPr>
            <w:rStyle w:val="Hyperlink"/>
            <w:noProof/>
          </w:rPr>
          <w:t>2.5.2</w:t>
        </w:r>
        <w:r w:rsidR="00FD68CF">
          <w:rPr>
            <w:rFonts w:eastAsiaTheme="minorEastAsia"/>
            <w:noProof/>
            <w:sz w:val="22"/>
            <w:lang w:eastAsia="de-DE"/>
          </w:rPr>
          <w:tab/>
        </w:r>
        <w:r w:rsidR="00FD68CF" w:rsidRPr="004F3BA8">
          <w:rPr>
            <w:rStyle w:val="Hyperlink"/>
            <w:noProof/>
          </w:rPr>
          <w:t>SVN</w:t>
        </w:r>
        <w:r w:rsidR="00FD68CF">
          <w:rPr>
            <w:noProof/>
            <w:webHidden/>
          </w:rPr>
          <w:tab/>
        </w:r>
        <w:r w:rsidR="00FD68CF">
          <w:rPr>
            <w:noProof/>
            <w:webHidden/>
          </w:rPr>
          <w:fldChar w:fldCharType="begin"/>
        </w:r>
        <w:r w:rsidR="00FD68CF">
          <w:rPr>
            <w:noProof/>
            <w:webHidden/>
          </w:rPr>
          <w:instrText xml:space="preserve"> PAGEREF _Toc482796961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62" w:history="1">
        <w:r w:rsidR="00FD68CF" w:rsidRPr="004F3BA8">
          <w:rPr>
            <w:rStyle w:val="Hyperlink"/>
            <w:noProof/>
          </w:rPr>
          <w:t>2.6</w:t>
        </w:r>
        <w:r w:rsidR="00FD68CF">
          <w:rPr>
            <w:rFonts w:eastAsiaTheme="minorEastAsia"/>
            <w:noProof/>
            <w:sz w:val="22"/>
            <w:lang w:eastAsia="de-DE"/>
          </w:rPr>
          <w:tab/>
        </w:r>
        <w:r w:rsidR="00FD68CF" w:rsidRPr="004F3BA8">
          <w:rPr>
            <w:rStyle w:val="Hyperlink"/>
            <w:noProof/>
          </w:rPr>
          <w:t>Funktionsweise</w:t>
        </w:r>
        <w:r w:rsidR="00FD68CF">
          <w:rPr>
            <w:noProof/>
            <w:webHidden/>
          </w:rPr>
          <w:tab/>
        </w:r>
        <w:r w:rsidR="00FD68CF">
          <w:rPr>
            <w:noProof/>
            <w:webHidden/>
          </w:rPr>
          <w:fldChar w:fldCharType="begin"/>
        </w:r>
        <w:r w:rsidR="00FD68CF">
          <w:rPr>
            <w:noProof/>
            <w:webHidden/>
          </w:rPr>
          <w:instrText xml:space="preserve"> PAGEREF _Toc482796962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3" w:history="1">
        <w:r w:rsidR="00FD68CF" w:rsidRPr="004F3BA8">
          <w:rPr>
            <w:rStyle w:val="Hyperlink"/>
            <w:noProof/>
          </w:rPr>
          <w:t>2.6.1</w:t>
        </w:r>
        <w:r w:rsidR="00FD68CF">
          <w:rPr>
            <w:rFonts w:eastAsiaTheme="minorEastAsia"/>
            <w:noProof/>
            <w:sz w:val="22"/>
            <w:lang w:eastAsia="de-DE"/>
          </w:rPr>
          <w:tab/>
        </w:r>
        <w:r w:rsidR="00FD68CF" w:rsidRPr="004F3BA8">
          <w:rPr>
            <w:rStyle w:val="Hyperlink"/>
            <w:noProof/>
          </w:rPr>
          <w:t>Probleme(nicht sicher)</w:t>
        </w:r>
        <w:r w:rsidR="00FD68CF">
          <w:rPr>
            <w:noProof/>
            <w:webHidden/>
          </w:rPr>
          <w:tab/>
        </w:r>
        <w:r w:rsidR="00FD68CF">
          <w:rPr>
            <w:noProof/>
            <w:webHidden/>
          </w:rPr>
          <w:fldChar w:fldCharType="begin"/>
        </w:r>
        <w:r w:rsidR="00FD68CF">
          <w:rPr>
            <w:noProof/>
            <w:webHidden/>
          </w:rPr>
          <w:instrText xml:space="preserve"> PAGEREF _Toc482796963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4" w:history="1">
        <w:r w:rsidR="00FD68CF" w:rsidRPr="004F3BA8">
          <w:rPr>
            <w:rStyle w:val="Hyperlink"/>
            <w:noProof/>
          </w:rPr>
          <w:t>2.6.2</w:t>
        </w:r>
        <w:r w:rsidR="00FD68CF">
          <w:rPr>
            <w:rFonts w:eastAsiaTheme="minorEastAsia"/>
            <w:noProof/>
            <w:sz w:val="22"/>
            <w:lang w:eastAsia="de-DE"/>
          </w:rPr>
          <w:tab/>
        </w:r>
        <w:r w:rsidR="00FD68CF" w:rsidRPr="004F3BA8">
          <w:rPr>
            <w:rStyle w:val="Hyperlink"/>
            <w:noProof/>
          </w:rPr>
          <w:t>Lösungswege(nicht sicher)</w:t>
        </w:r>
        <w:r w:rsidR="00FD68CF">
          <w:rPr>
            <w:noProof/>
            <w:webHidden/>
          </w:rPr>
          <w:tab/>
        </w:r>
        <w:r w:rsidR="00FD68CF">
          <w:rPr>
            <w:noProof/>
            <w:webHidden/>
          </w:rPr>
          <w:fldChar w:fldCharType="begin"/>
        </w:r>
        <w:r w:rsidR="00FD68CF">
          <w:rPr>
            <w:noProof/>
            <w:webHidden/>
          </w:rPr>
          <w:instrText xml:space="preserve"> PAGEREF _Toc482796964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65" w:history="1">
        <w:r w:rsidR="00FD68CF" w:rsidRPr="004F3BA8">
          <w:rPr>
            <w:rStyle w:val="Hyperlink"/>
            <w:noProof/>
          </w:rPr>
          <w:t>2.7</w:t>
        </w:r>
        <w:r w:rsidR="00FD68CF">
          <w:rPr>
            <w:rFonts w:eastAsiaTheme="minorEastAsia"/>
            <w:noProof/>
            <w:sz w:val="22"/>
            <w:lang w:eastAsia="de-DE"/>
          </w:rPr>
          <w:tab/>
        </w:r>
        <w:r w:rsidR="00FD68CF" w:rsidRPr="004F3BA8">
          <w:rPr>
            <w:rStyle w:val="Hyperlink"/>
            <w:noProof/>
          </w:rPr>
          <w:t>Arten der Versionsverwaltung</w:t>
        </w:r>
        <w:r w:rsidR="00FD68CF">
          <w:rPr>
            <w:noProof/>
            <w:webHidden/>
          </w:rPr>
          <w:tab/>
        </w:r>
        <w:r w:rsidR="00FD68CF">
          <w:rPr>
            <w:noProof/>
            <w:webHidden/>
          </w:rPr>
          <w:fldChar w:fldCharType="begin"/>
        </w:r>
        <w:r w:rsidR="00FD68CF">
          <w:rPr>
            <w:noProof/>
            <w:webHidden/>
          </w:rPr>
          <w:instrText xml:space="preserve"> PAGEREF _Toc482796965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6" w:history="1">
        <w:r w:rsidR="00FD68CF" w:rsidRPr="004F3BA8">
          <w:rPr>
            <w:rStyle w:val="Hyperlink"/>
            <w:noProof/>
          </w:rPr>
          <w:t>2.7.1</w:t>
        </w:r>
        <w:r w:rsidR="00FD68CF">
          <w:rPr>
            <w:rFonts w:eastAsiaTheme="minorEastAsia"/>
            <w:noProof/>
            <w:sz w:val="22"/>
            <w:lang w:eastAsia="de-DE"/>
          </w:rPr>
          <w:tab/>
        </w:r>
        <w:r w:rsidR="00FD68CF" w:rsidRPr="004F3BA8">
          <w:rPr>
            <w:rStyle w:val="Hyperlink"/>
            <w:noProof/>
          </w:rPr>
          <w:t>Lokale Versionsverwaltung</w:t>
        </w:r>
        <w:r w:rsidR="00FD68CF">
          <w:rPr>
            <w:noProof/>
            <w:webHidden/>
          </w:rPr>
          <w:tab/>
        </w:r>
        <w:r w:rsidR="00FD68CF">
          <w:rPr>
            <w:noProof/>
            <w:webHidden/>
          </w:rPr>
          <w:fldChar w:fldCharType="begin"/>
        </w:r>
        <w:r w:rsidR="00FD68CF">
          <w:rPr>
            <w:noProof/>
            <w:webHidden/>
          </w:rPr>
          <w:instrText xml:space="preserve"> PAGEREF _Toc482796966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7" w:history="1">
        <w:r w:rsidR="00FD68CF" w:rsidRPr="004F3BA8">
          <w:rPr>
            <w:rStyle w:val="Hyperlink"/>
            <w:noProof/>
          </w:rPr>
          <w:t>2.7.2</w:t>
        </w:r>
        <w:r w:rsidR="00FD68CF">
          <w:rPr>
            <w:rFonts w:eastAsiaTheme="minorEastAsia"/>
            <w:noProof/>
            <w:sz w:val="22"/>
            <w:lang w:eastAsia="de-DE"/>
          </w:rPr>
          <w:tab/>
        </w:r>
        <w:r w:rsidR="00FD68CF" w:rsidRPr="004F3BA8">
          <w:rPr>
            <w:rStyle w:val="Hyperlink"/>
            <w:noProof/>
          </w:rPr>
          <w:t>Zentrale Versionsverwaltung</w:t>
        </w:r>
        <w:r w:rsidR="00FD68CF">
          <w:rPr>
            <w:noProof/>
            <w:webHidden/>
          </w:rPr>
          <w:tab/>
        </w:r>
        <w:r w:rsidR="00FD68CF">
          <w:rPr>
            <w:noProof/>
            <w:webHidden/>
          </w:rPr>
          <w:fldChar w:fldCharType="begin"/>
        </w:r>
        <w:r w:rsidR="00FD68CF">
          <w:rPr>
            <w:noProof/>
            <w:webHidden/>
          </w:rPr>
          <w:instrText xml:space="preserve"> PAGEREF _Toc482796967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8" w:history="1">
        <w:r w:rsidR="00FD68CF" w:rsidRPr="004F3BA8">
          <w:rPr>
            <w:rStyle w:val="Hyperlink"/>
            <w:noProof/>
          </w:rPr>
          <w:t>2.7.3</w:t>
        </w:r>
        <w:r w:rsidR="00FD68CF">
          <w:rPr>
            <w:rFonts w:eastAsiaTheme="minorEastAsia"/>
            <w:noProof/>
            <w:sz w:val="22"/>
            <w:lang w:eastAsia="de-DE"/>
          </w:rPr>
          <w:tab/>
        </w:r>
        <w:r w:rsidR="00FD68CF" w:rsidRPr="004F3BA8">
          <w:rPr>
            <w:rStyle w:val="Hyperlink"/>
            <w:noProof/>
          </w:rPr>
          <w:t>Lokal versus zentral</w:t>
        </w:r>
        <w:r w:rsidR="00FD68CF">
          <w:rPr>
            <w:noProof/>
            <w:webHidden/>
          </w:rPr>
          <w:tab/>
        </w:r>
        <w:r w:rsidR="00FD68CF">
          <w:rPr>
            <w:noProof/>
            <w:webHidden/>
          </w:rPr>
          <w:fldChar w:fldCharType="begin"/>
        </w:r>
        <w:r w:rsidR="00FD68CF">
          <w:rPr>
            <w:noProof/>
            <w:webHidden/>
          </w:rPr>
          <w:instrText xml:space="preserve"> PAGEREF _Toc482796968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69" w:history="1">
        <w:r w:rsidR="00FD68CF" w:rsidRPr="004F3BA8">
          <w:rPr>
            <w:rStyle w:val="Hyperlink"/>
            <w:noProof/>
          </w:rPr>
          <w:t>2.7.4</w:t>
        </w:r>
        <w:r w:rsidR="00FD68CF">
          <w:rPr>
            <w:rFonts w:eastAsiaTheme="minorEastAsia"/>
            <w:noProof/>
            <w:sz w:val="22"/>
            <w:lang w:eastAsia="de-DE"/>
          </w:rPr>
          <w:tab/>
        </w:r>
        <w:r w:rsidR="00FD68CF" w:rsidRPr="004F3BA8">
          <w:rPr>
            <w:rStyle w:val="Hyperlink"/>
            <w:noProof/>
          </w:rPr>
          <w:t>Verteilte Versionsverwaltung</w:t>
        </w:r>
        <w:r w:rsidR="00FD68CF">
          <w:rPr>
            <w:noProof/>
            <w:webHidden/>
          </w:rPr>
          <w:tab/>
        </w:r>
        <w:r w:rsidR="00FD68CF">
          <w:rPr>
            <w:noProof/>
            <w:webHidden/>
          </w:rPr>
          <w:fldChar w:fldCharType="begin"/>
        </w:r>
        <w:r w:rsidR="00FD68CF">
          <w:rPr>
            <w:noProof/>
            <w:webHidden/>
          </w:rPr>
          <w:instrText xml:space="preserve"> PAGEREF _Toc482796969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0" w:history="1">
        <w:r w:rsidR="00FD68CF" w:rsidRPr="004F3BA8">
          <w:rPr>
            <w:rStyle w:val="Hyperlink"/>
            <w:noProof/>
          </w:rPr>
          <w:t>2.8</w:t>
        </w:r>
        <w:r w:rsidR="00FD68CF">
          <w:rPr>
            <w:rFonts w:eastAsiaTheme="minorEastAsia"/>
            <w:noProof/>
            <w:sz w:val="22"/>
            <w:lang w:eastAsia="de-DE"/>
          </w:rPr>
          <w:tab/>
        </w:r>
        <w:r w:rsidR="00FD68CF" w:rsidRPr="004F3BA8">
          <w:rPr>
            <w:rStyle w:val="Hyperlink"/>
            <w:noProof/>
          </w:rPr>
          <w:t>Verschiedene Konzepte der Versionsverwaltung</w:t>
        </w:r>
        <w:r w:rsidR="00FD68CF">
          <w:rPr>
            <w:noProof/>
            <w:webHidden/>
          </w:rPr>
          <w:tab/>
        </w:r>
        <w:r w:rsidR="00FD68CF">
          <w:rPr>
            <w:noProof/>
            <w:webHidden/>
          </w:rPr>
          <w:fldChar w:fldCharType="begin"/>
        </w:r>
        <w:r w:rsidR="00FD68CF">
          <w:rPr>
            <w:noProof/>
            <w:webHidden/>
          </w:rPr>
          <w:instrText xml:space="preserve"> PAGEREF _Toc482796970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71" w:history="1">
        <w:r w:rsidR="00FD68CF" w:rsidRPr="004F3BA8">
          <w:rPr>
            <w:rStyle w:val="Hyperlink"/>
            <w:noProof/>
          </w:rPr>
          <w:t>2.8.1</w:t>
        </w:r>
        <w:r w:rsidR="00FD68CF">
          <w:rPr>
            <w:rFonts w:eastAsiaTheme="minorEastAsia"/>
            <w:noProof/>
            <w:sz w:val="22"/>
            <w:lang w:eastAsia="de-DE"/>
          </w:rPr>
          <w:tab/>
        </w:r>
        <w:r w:rsidR="00FD68CF" w:rsidRPr="004F3BA8">
          <w:rPr>
            <w:rStyle w:val="Hyperlink"/>
            <w:noProof/>
          </w:rPr>
          <w:t>Lock Modify Write</w:t>
        </w:r>
        <w:r w:rsidR="00FD68CF">
          <w:rPr>
            <w:noProof/>
            <w:webHidden/>
          </w:rPr>
          <w:tab/>
        </w:r>
        <w:r w:rsidR="00FD68CF">
          <w:rPr>
            <w:noProof/>
            <w:webHidden/>
          </w:rPr>
          <w:fldChar w:fldCharType="begin"/>
        </w:r>
        <w:r w:rsidR="00FD68CF">
          <w:rPr>
            <w:noProof/>
            <w:webHidden/>
          </w:rPr>
          <w:instrText xml:space="preserve"> PAGEREF _Toc482796971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72" w:history="1">
        <w:r w:rsidR="00FD68CF" w:rsidRPr="004F3BA8">
          <w:rPr>
            <w:rStyle w:val="Hyperlink"/>
            <w:noProof/>
          </w:rPr>
          <w:t>2.8.2</w:t>
        </w:r>
        <w:r w:rsidR="00FD68CF">
          <w:rPr>
            <w:rFonts w:eastAsiaTheme="minorEastAsia"/>
            <w:noProof/>
            <w:sz w:val="22"/>
            <w:lang w:eastAsia="de-DE"/>
          </w:rPr>
          <w:tab/>
        </w:r>
        <w:r w:rsidR="00FD68CF" w:rsidRPr="004F3BA8">
          <w:rPr>
            <w:rStyle w:val="Hyperlink"/>
            <w:noProof/>
          </w:rPr>
          <w:t>Copy Modify Merge</w:t>
        </w:r>
        <w:r w:rsidR="00FD68CF">
          <w:rPr>
            <w:noProof/>
            <w:webHidden/>
          </w:rPr>
          <w:tab/>
        </w:r>
        <w:r w:rsidR="00FD68CF">
          <w:rPr>
            <w:noProof/>
            <w:webHidden/>
          </w:rPr>
          <w:fldChar w:fldCharType="begin"/>
        </w:r>
        <w:r w:rsidR="00FD68CF">
          <w:rPr>
            <w:noProof/>
            <w:webHidden/>
          </w:rPr>
          <w:instrText xml:space="preserve"> PAGEREF _Toc482796972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6973" w:history="1">
        <w:r w:rsidR="00FD68CF" w:rsidRPr="004F3BA8">
          <w:rPr>
            <w:rStyle w:val="Hyperlink"/>
            <w:noProof/>
          </w:rPr>
          <w:t>2.8.3</w:t>
        </w:r>
        <w:r w:rsidR="00FD68CF">
          <w:rPr>
            <w:rFonts w:eastAsiaTheme="minorEastAsia"/>
            <w:noProof/>
            <w:sz w:val="22"/>
            <w:lang w:eastAsia="de-DE"/>
          </w:rPr>
          <w:tab/>
        </w:r>
        <w:r w:rsidR="00FD68CF" w:rsidRPr="004F3BA8">
          <w:rPr>
            <w:rStyle w:val="Hyperlink"/>
            <w:noProof/>
          </w:rPr>
          <w:t>Objektbasierte Versionisierung</w:t>
        </w:r>
        <w:r w:rsidR="00FD68CF">
          <w:rPr>
            <w:noProof/>
            <w:webHidden/>
          </w:rPr>
          <w:tab/>
        </w:r>
        <w:r w:rsidR="00FD68CF">
          <w:rPr>
            <w:noProof/>
            <w:webHidden/>
          </w:rPr>
          <w:fldChar w:fldCharType="begin"/>
        </w:r>
        <w:r w:rsidR="00FD68CF">
          <w:rPr>
            <w:noProof/>
            <w:webHidden/>
          </w:rPr>
          <w:instrText xml:space="preserve"> PAGEREF _Toc482796973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4" w:history="1">
        <w:r w:rsidR="00FD68CF" w:rsidRPr="004F3BA8">
          <w:rPr>
            <w:rStyle w:val="Hyperlink"/>
            <w:noProof/>
          </w:rPr>
          <w:t>2.9</w:t>
        </w:r>
        <w:r w:rsidR="00FD68CF">
          <w:rPr>
            <w:rFonts w:eastAsiaTheme="minorEastAsia"/>
            <w:noProof/>
            <w:sz w:val="22"/>
            <w:lang w:eastAsia="de-DE"/>
          </w:rPr>
          <w:tab/>
        </w:r>
        <w:r w:rsidR="00FD68CF" w:rsidRPr="004F3BA8">
          <w:rPr>
            <w:rStyle w:val="Hyperlink"/>
            <w:noProof/>
          </w:rPr>
          <w:t>Strategien der Versionsverwaltung</w:t>
        </w:r>
        <w:r w:rsidR="00FD68CF">
          <w:rPr>
            <w:noProof/>
            <w:webHidden/>
          </w:rPr>
          <w:tab/>
        </w:r>
        <w:r w:rsidR="00FD68CF">
          <w:rPr>
            <w:noProof/>
            <w:webHidden/>
          </w:rPr>
          <w:fldChar w:fldCharType="begin"/>
        </w:r>
        <w:r w:rsidR="00FD68CF">
          <w:rPr>
            <w:noProof/>
            <w:webHidden/>
          </w:rPr>
          <w:instrText xml:space="preserve"> PAGEREF _Toc482796974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5" w:history="1">
        <w:r w:rsidR="00FD68CF" w:rsidRPr="004F3BA8">
          <w:rPr>
            <w:rStyle w:val="Hyperlink"/>
            <w:noProof/>
          </w:rPr>
          <w:t>2.10</w:t>
        </w:r>
        <w:r w:rsidR="00FD68CF">
          <w:rPr>
            <w:rFonts w:eastAsiaTheme="minorEastAsia"/>
            <w:noProof/>
            <w:sz w:val="22"/>
            <w:lang w:eastAsia="de-DE"/>
          </w:rPr>
          <w:tab/>
        </w:r>
        <w:r w:rsidR="00FD68CF" w:rsidRPr="004F3BA8">
          <w:rPr>
            <w:rStyle w:val="Hyperlink"/>
            <w:noProof/>
          </w:rPr>
          <w:t>Zusammenfassung</w:t>
        </w:r>
        <w:r w:rsidR="00FD68CF">
          <w:rPr>
            <w:noProof/>
            <w:webHidden/>
          </w:rPr>
          <w:tab/>
        </w:r>
        <w:r w:rsidR="00FD68CF">
          <w:rPr>
            <w:noProof/>
            <w:webHidden/>
          </w:rPr>
          <w:fldChar w:fldCharType="begin"/>
        </w:r>
        <w:r w:rsidR="00FD68CF">
          <w:rPr>
            <w:noProof/>
            <w:webHidden/>
          </w:rPr>
          <w:instrText xml:space="preserve"> PAGEREF _Toc482796975 \h </w:instrText>
        </w:r>
        <w:r w:rsidR="00FD68CF">
          <w:rPr>
            <w:noProof/>
            <w:webHidden/>
          </w:rPr>
        </w:r>
        <w:r w:rsidR="00FD68CF">
          <w:rPr>
            <w:noProof/>
            <w:webHidden/>
          </w:rPr>
          <w:fldChar w:fldCharType="separate"/>
        </w:r>
        <w:r w:rsidR="00FD68CF">
          <w:rPr>
            <w:noProof/>
            <w:webHidden/>
          </w:rPr>
          <w:t>23</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6976" w:history="1">
        <w:r w:rsidR="00FD68CF" w:rsidRPr="004F3BA8">
          <w:rPr>
            <w:rStyle w:val="Hyperlink"/>
            <w:noProof/>
          </w:rPr>
          <w:t>3</w:t>
        </w:r>
        <w:r w:rsidR="00FD68CF">
          <w:rPr>
            <w:rFonts w:eastAsiaTheme="minorEastAsia"/>
            <w:noProof/>
            <w:sz w:val="22"/>
            <w:lang w:eastAsia="de-DE"/>
          </w:rPr>
          <w:tab/>
        </w:r>
        <w:r w:rsidR="00FD68CF" w:rsidRPr="004F3BA8">
          <w:rPr>
            <w:rStyle w:val="Hyperlink"/>
            <w:noProof/>
          </w:rPr>
          <w:t>Git</w:t>
        </w:r>
        <w:r w:rsidR="00FD68CF">
          <w:rPr>
            <w:noProof/>
            <w:webHidden/>
          </w:rPr>
          <w:tab/>
        </w:r>
        <w:r w:rsidR="00FD68CF">
          <w:rPr>
            <w:noProof/>
            <w:webHidden/>
          </w:rPr>
          <w:fldChar w:fldCharType="begin"/>
        </w:r>
        <w:r w:rsidR="00FD68CF">
          <w:rPr>
            <w:noProof/>
            <w:webHidden/>
          </w:rPr>
          <w:instrText xml:space="preserve"> PAGEREF _Toc482796976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7" w:history="1">
        <w:r w:rsidR="00FD68CF" w:rsidRPr="004F3BA8">
          <w:rPr>
            <w:rStyle w:val="Hyperlink"/>
            <w:noProof/>
          </w:rPr>
          <w:t>3.1</w:t>
        </w:r>
        <w:r w:rsidR="00FD68CF">
          <w:rPr>
            <w:rFonts w:eastAsiaTheme="minorEastAsia"/>
            <w:noProof/>
            <w:sz w:val="22"/>
            <w:lang w:eastAsia="de-DE"/>
          </w:rPr>
          <w:tab/>
        </w:r>
        <w:r w:rsidR="00FD68CF" w:rsidRPr="004F3BA8">
          <w:rPr>
            <w:rStyle w:val="Hyperlink"/>
            <w:noProof/>
          </w:rPr>
          <w:t>Entstehung</w:t>
        </w:r>
        <w:r w:rsidR="00FD68CF">
          <w:rPr>
            <w:noProof/>
            <w:webHidden/>
          </w:rPr>
          <w:tab/>
        </w:r>
        <w:r w:rsidR="00FD68CF">
          <w:rPr>
            <w:noProof/>
            <w:webHidden/>
          </w:rPr>
          <w:fldChar w:fldCharType="begin"/>
        </w:r>
        <w:r w:rsidR="00FD68CF">
          <w:rPr>
            <w:noProof/>
            <w:webHidden/>
          </w:rPr>
          <w:instrText xml:space="preserve"> PAGEREF _Toc482796977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8" w:history="1">
        <w:r w:rsidR="00FD68CF" w:rsidRPr="004F3BA8">
          <w:rPr>
            <w:rStyle w:val="Hyperlink"/>
            <w:noProof/>
          </w:rPr>
          <w:t>3.2</w:t>
        </w:r>
        <w:r w:rsidR="00FD68CF">
          <w:rPr>
            <w:rFonts w:eastAsiaTheme="minorEastAsia"/>
            <w:noProof/>
            <w:sz w:val="22"/>
            <w:lang w:eastAsia="de-DE"/>
          </w:rPr>
          <w:tab/>
        </w:r>
        <w:r w:rsidR="00FD68CF" w:rsidRPr="004F3BA8">
          <w:rPr>
            <w:rStyle w:val="Hyperlink"/>
            <w:noProof/>
          </w:rPr>
          <w:t>Grundlagen</w:t>
        </w:r>
        <w:r w:rsidR="00FD68CF">
          <w:rPr>
            <w:noProof/>
            <w:webHidden/>
          </w:rPr>
          <w:tab/>
        </w:r>
        <w:r w:rsidR="00FD68CF">
          <w:rPr>
            <w:noProof/>
            <w:webHidden/>
          </w:rPr>
          <w:fldChar w:fldCharType="begin"/>
        </w:r>
        <w:r w:rsidR="00FD68CF">
          <w:rPr>
            <w:noProof/>
            <w:webHidden/>
          </w:rPr>
          <w:instrText xml:space="preserve"> PAGEREF _Toc482796978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79" w:history="1">
        <w:r w:rsidR="00FD68CF" w:rsidRPr="004F3BA8">
          <w:rPr>
            <w:rStyle w:val="Hyperlink"/>
            <w:noProof/>
          </w:rPr>
          <w:t>3.3</w:t>
        </w:r>
        <w:r w:rsidR="00FD68CF">
          <w:rPr>
            <w:rFonts w:eastAsiaTheme="minorEastAsia"/>
            <w:noProof/>
            <w:sz w:val="22"/>
            <w:lang w:eastAsia="de-DE"/>
          </w:rPr>
          <w:tab/>
        </w:r>
        <w:r w:rsidR="00FD68CF" w:rsidRPr="004F3BA8">
          <w:rPr>
            <w:rStyle w:val="Hyperlink"/>
            <w:noProof/>
          </w:rPr>
          <w:t>Eigenschaften von Git</w:t>
        </w:r>
        <w:r w:rsidR="00FD68CF">
          <w:rPr>
            <w:noProof/>
            <w:webHidden/>
          </w:rPr>
          <w:tab/>
        </w:r>
        <w:r w:rsidR="00FD68CF">
          <w:rPr>
            <w:noProof/>
            <w:webHidden/>
          </w:rPr>
          <w:fldChar w:fldCharType="begin"/>
        </w:r>
        <w:r w:rsidR="00FD68CF">
          <w:rPr>
            <w:noProof/>
            <w:webHidden/>
          </w:rPr>
          <w:instrText xml:space="preserve"> PAGEREF _Toc482796979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0" w:history="1">
        <w:r w:rsidR="00FD68CF" w:rsidRPr="004F3BA8">
          <w:rPr>
            <w:rStyle w:val="Hyperlink"/>
            <w:noProof/>
          </w:rPr>
          <w:t>3.4</w:t>
        </w:r>
        <w:r w:rsidR="00FD68CF">
          <w:rPr>
            <w:rFonts w:eastAsiaTheme="minorEastAsia"/>
            <w:noProof/>
            <w:sz w:val="22"/>
            <w:lang w:eastAsia="de-DE"/>
          </w:rPr>
          <w:tab/>
        </w:r>
        <w:r w:rsidR="00FD68CF" w:rsidRPr="004F3BA8">
          <w:rPr>
            <w:rStyle w:val="Hyperlink"/>
            <w:noProof/>
          </w:rPr>
          <w:t>Interner Aufbau von Git</w:t>
        </w:r>
        <w:r w:rsidR="00FD68CF">
          <w:rPr>
            <w:noProof/>
            <w:webHidden/>
          </w:rPr>
          <w:tab/>
        </w:r>
        <w:r w:rsidR="00FD68CF">
          <w:rPr>
            <w:noProof/>
            <w:webHidden/>
          </w:rPr>
          <w:fldChar w:fldCharType="begin"/>
        </w:r>
        <w:r w:rsidR="00FD68CF">
          <w:rPr>
            <w:noProof/>
            <w:webHidden/>
          </w:rPr>
          <w:instrText xml:space="preserve"> PAGEREF _Toc482796980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1" w:history="1">
        <w:r w:rsidR="00FD68CF" w:rsidRPr="004F3BA8">
          <w:rPr>
            <w:rStyle w:val="Hyperlink"/>
            <w:noProof/>
          </w:rPr>
          <w:t>3.5</w:t>
        </w:r>
        <w:r w:rsidR="00FD68CF">
          <w:rPr>
            <w:rFonts w:eastAsiaTheme="minorEastAsia"/>
            <w:noProof/>
            <w:sz w:val="22"/>
            <w:lang w:eastAsia="de-DE"/>
          </w:rPr>
          <w:tab/>
        </w:r>
        <w:r w:rsidR="00FD68CF" w:rsidRPr="004F3BA8">
          <w:rPr>
            <w:rStyle w:val="Hyperlink"/>
            <w:noProof/>
          </w:rPr>
          <w:t>Funktionsweise von Git</w:t>
        </w:r>
        <w:r w:rsidR="00FD68CF">
          <w:rPr>
            <w:noProof/>
            <w:webHidden/>
          </w:rPr>
          <w:tab/>
        </w:r>
        <w:r w:rsidR="00FD68CF">
          <w:rPr>
            <w:noProof/>
            <w:webHidden/>
          </w:rPr>
          <w:fldChar w:fldCharType="begin"/>
        </w:r>
        <w:r w:rsidR="00FD68CF">
          <w:rPr>
            <w:noProof/>
            <w:webHidden/>
          </w:rPr>
          <w:instrText xml:space="preserve"> PAGEREF _Toc482796981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2" w:history="1">
        <w:r w:rsidR="00FD68CF" w:rsidRPr="004F3BA8">
          <w:rPr>
            <w:rStyle w:val="Hyperlink"/>
            <w:noProof/>
          </w:rPr>
          <w:t>3.6</w:t>
        </w:r>
        <w:r w:rsidR="00FD68CF">
          <w:rPr>
            <w:rFonts w:eastAsiaTheme="minorEastAsia"/>
            <w:noProof/>
            <w:sz w:val="22"/>
            <w:lang w:eastAsia="de-DE"/>
          </w:rPr>
          <w:tab/>
        </w:r>
        <w:r w:rsidR="00FD68CF" w:rsidRPr="004F3BA8">
          <w:rPr>
            <w:rStyle w:val="Hyperlink"/>
            <w:noProof/>
          </w:rPr>
          <w:t>Vorteile von Git</w:t>
        </w:r>
        <w:r w:rsidR="00FD68CF">
          <w:rPr>
            <w:noProof/>
            <w:webHidden/>
          </w:rPr>
          <w:tab/>
        </w:r>
        <w:r w:rsidR="00FD68CF">
          <w:rPr>
            <w:noProof/>
            <w:webHidden/>
          </w:rPr>
          <w:fldChar w:fldCharType="begin"/>
        </w:r>
        <w:r w:rsidR="00FD68CF">
          <w:rPr>
            <w:noProof/>
            <w:webHidden/>
          </w:rPr>
          <w:instrText xml:space="preserve"> PAGEREF _Toc482796982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3" w:history="1">
        <w:r w:rsidR="00FD68CF" w:rsidRPr="004F3BA8">
          <w:rPr>
            <w:rStyle w:val="Hyperlink"/>
            <w:noProof/>
          </w:rPr>
          <w:t>3.7</w:t>
        </w:r>
        <w:r w:rsidR="00FD68CF">
          <w:rPr>
            <w:rFonts w:eastAsiaTheme="minorEastAsia"/>
            <w:noProof/>
            <w:sz w:val="22"/>
            <w:lang w:eastAsia="de-DE"/>
          </w:rPr>
          <w:tab/>
        </w:r>
        <w:r w:rsidR="00FD68CF" w:rsidRPr="004F3BA8">
          <w:rPr>
            <w:rStyle w:val="Hyperlink"/>
            <w:noProof/>
          </w:rPr>
          <w:t>Nachteile von Git</w:t>
        </w:r>
        <w:r w:rsidR="00FD68CF">
          <w:rPr>
            <w:noProof/>
            <w:webHidden/>
          </w:rPr>
          <w:tab/>
        </w:r>
        <w:r w:rsidR="00FD68CF">
          <w:rPr>
            <w:noProof/>
            <w:webHidden/>
          </w:rPr>
          <w:fldChar w:fldCharType="begin"/>
        </w:r>
        <w:r w:rsidR="00FD68CF">
          <w:rPr>
            <w:noProof/>
            <w:webHidden/>
          </w:rPr>
          <w:instrText xml:space="preserve"> PAGEREF _Toc482796983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4" w:history="1">
        <w:r w:rsidR="00FD68CF" w:rsidRPr="004F3BA8">
          <w:rPr>
            <w:rStyle w:val="Hyperlink"/>
            <w:noProof/>
          </w:rPr>
          <w:t>3.8</w:t>
        </w:r>
        <w:r w:rsidR="00FD68CF">
          <w:rPr>
            <w:rFonts w:eastAsiaTheme="minorEastAsia"/>
            <w:noProof/>
            <w:sz w:val="22"/>
            <w:lang w:eastAsia="de-DE"/>
          </w:rPr>
          <w:tab/>
        </w:r>
        <w:r w:rsidR="00FD68CF" w:rsidRPr="004F3BA8">
          <w:rPr>
            <w:rStyle w:val="Hyperlink"/>
            <w:noProof/>
          </w:rPr>
          <w:t>Wichtige Begriffe innerhalb von Versionsverwaltungssystemen</w:t>
        </w:r>
        <w:r w:rsidR="00FD68CF">
          <w:rPr>
            <w:noProof/>
            <w:webHidden/>
          </w:rPr>
          <w:tab/>
        </w:r>
        <w:r w:rsidR="00FD68CF">
          <w:rPr>
            <w:noProof/>
            <w:webHidden/>
          </w:rPr>
          <w:fldChar w:fldCharType="begin"/>
        </w:r>
        <w:r w:rsidR="00FD68CF">
          <w:rPr>
            <w:noProof/>
            <w:webHidden/>
          </w:rPr>
          <w:instrText xml:space="preserve"> PAGEREF _Toc482796984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5" w:history="1">
        <w:r w:rsidR="00FD68CF" w:rsidRPr="004F3BA8">
          <w:rPr>
            <w:rStyle w:val="Hyperlink"/>
            <w:noProof/>
          </w:rPr>
          <w:t>3.9</w:t>
        </w:r>
        <w:r w:rsidR="00FD68CF">
          <w:rPr>
            <w:rFonts w:eastAsiaTheme="minorEastAsia"/>
            <w:noProof/>
            <w:sz w:val="22"/>
            <w:lang w:eastAsia="de-DE"/>
          </w:rPr>
          <w:tab/>
        </w:r>
        <w:r w:rsidR="00FD68CF" w:rsidRPr="004F3BA8">
          <w:rPr>
            <w:rStyle w:val="Hyperlink"/>
            <w:noProof/>
          </w:rPr>
          <w:t>Branches kurz erklärt(nicht sicher ob hier oder in 3.7)</w:t>
        </w:r>
        <w:r w:rsidR="00FD68CF">
          <w:rPr>
            <w:noProof/>
            <w:webHidden/>
          </w:rPr>
          <w:tab/>
        </w:r>
        <w:r w:rsidR="00FD68CF">
          <w:rPr>
            <w:noProof/>
            <w:webHidden/>
          </w:rPr>
          <w:fldChar w:fldCharType="begin"/>
        </w:r>
        <w:r w:rsidR="00FD68CF">
          <w:rPr>
            <w:noProof/>
            <w:webHidden/>
          </w:rPr>
          <w:instrText xml:space="preserve"> PAGEREF _Toc482796985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6" w:history="1">
        <w:r w:rsidR="00FD68CF" w:rsidRPr="004F3BA8">
          <w:rPr>
            <w:rStyle w:val="Hyperlink"/>
            <w:noProof/>
          </w:rPr>
          <w:t>3.10</w:t>
        </w:r>
        <w:r w:rsidR="00FD68CF">
          <w:rPr>
            <w:rFonts w:eastAsiaTheme="minorEastAsia"/>
            <w:noProof/>
            <w:sz w:val="22"/>
            <w:lang w:eastAsia="de-DE"/>
          </w:rPr>
          <w:tab/>
        </w:r>
        <w:r w:rsidR="00FD68CF" w:rsidRPr="004F3BA8">
          <w:rPr>
            <w:rStyle w:val="Hyperlink"/>
            <w:noProof/>
          </w:rPr>
          <w:t>Branching und Merging(nicht sicher ob hier oder in 3.7)</w:t>
        </w:r>
        <w:r w:rsidR="00FD68CF">
          <w:rPr>
            <w:noProof/>
            <w:webHidden/>
          </w:rPr>
          <w:tab/>
        </w:r>
        <w:r w:rsidR="00FD68CF">
          <w:rPr>
            <w:noProof/>
            <w:webHidden/>
          </w:rPr>
          <w:fldChar w:fldCharType="begin"/>
        </w:r>
        <w:r w:rsidR="00FD68CF">
          <w:rPr>
            <w:noProof/>
            <w:webHidden/>
          </w:rPr>
          <w:instrText xml:space="preserve"> PAGEREF _Toc482796986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7" w:history="1">
        <w:r w:rsidR="00FD68CF" w:rsidRPr="004F3BA8">
          <w:rPr>
            <w:rStyle w:val="Hyperlink"/>
            <w:noProof/>
          </w:rPr>
          <w:t>3.11</w:t>
        </w:r>
        <w:r w:rsidR="00FD68CF">
          <w:rPr>
            <w:rFonts w:eastAsiaTheme="minorEastAsia"/>
            <w:noProof/>
            <w:sz w:val="22"/>
            <w:lang w:eastAsia="de-DE"/>
          </w:rPr>
          <w:tab/>
        </w:r>
        <w:r w:rsidR="00FD68CF" w:rsidRPr="004F3BA8">
          <w:rPr>
            <w:rStyle w:val="Hyperlink"/>
            <w:noProof/>
          </w:rPr>
          <w:t>Protokollierung</w:t>
        </w:r>
        <w:r w:rsidR="00FD68CF">
          <w:rPr>
            <w:noProof/>
            <w:webHidden/>
          </w:rPr>
          <w:tab/>
        </w:r>
        <w:r w:rsidR="00FD68CF">
          <w:rPr>
            <w:noProof/>
            <w:webHidden/>
          </w:rPr>
          <w:fldChar w:fldCharType="begin"/>
        </w:r>
        <w:r w:rsidR="00FD68CF">
          <w:rPr>
            <w:noProof/>
            <w:webHidden/>
          </w:rPr>
          <w:instrText xml:space="preserve"> PAGEREF _Toc482796987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8" w:history="1">
        <w:r w:rsidR="00FD68CF" w:rsidRPr="004F3BA8">
          <w:rPr>
            <w:rStyle w:val="Hyperlink"/>
            <w:noProof/>
          </w:rPr>
          <w:t>3.12</w:t>
        </w:r>
        <w:r w:rsidR="00FD68CF">
          <w:rPr>
            <w:rFonts w:eastAsiaTheme="minorEastAsia"/>
            <w:noProof/>
            <w:sz w:val="22"/>
            <w:lang w:eastAsia="de-DE"/>
          </w:rPr>
          <w:tab/>
        </w:r>
        <w:r w:rsidR="00FD68CF" w:rsidRPr="004F3BA8">
          <w:rPr>
            <w:rStyle w:val="Hyperlink"/>
            <w:noProof/>
          </w:rPr>
          <w:t>Wiederherstellung</w:t>
        </w:r>
        <w:r w:rsidR="00FD68CF">
          <w:rPr>
            <w:noProof/>
            <w:webHidden/>
          </w:rPr>
          <w:tab/>
        </w:r>
        <w:r w:rsidR="00FD68CF">
          <w:rPr>
            <w:noProof/>
            <w:webHidden/>
          </w:rPr>
          <w:fldChar w:fldCharType="begin"/>
        </w:r>
        <w:r w:rsidR="00FD68CF">
          <w:rPr>
            <w:noProof/>
            <w:webHidden/>
          </w:rPr>
          <w:instrText xml:space="preserve"> PAGEREF _Toc482796988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89" w:history="1">
        <w:r w:rsidR="00FD68CF" w:rsidRPr="004F3BA8">
          <w:rPr>
            <w:rStyle w:val="Hyperlink"/>
            <w:noProof/>
          </w:rPr>
          <w:t>3.13</w:t>
        </w:r>
        <w:r w:rsidR="00FD68CF">
          <w:rPr>
            <w:rFonts w:eastAsiaTheme="minorEastAsia"/>
            <w:noProof/>
            <w:sz w:val="22"/>
            <w:lang w:eastAsia="de-DE"/>
          </w:rPr>
          <w:tab/>
        </w:r>
        <w:r w:rsidR="00FD68CF" w:rsidRPr="004F3BA8">
          <w:rPr>
            <w:rStyle w:val="Hyperlink"/>
            <w:noProof/>
          </w:rPr>
          <w:t>Archivierung</w:t>
        </w:r>
        <w:r w:rsidR="00FD68CF">
          <w:rPr>
            <w:noProof/>
            <w:webHidden/>
          </w:rPr>
          <w:tab/>
        </w:r>
        <w:r w:rsidR="00FD68CF">
          <w:rPr>
            <w:noProof/>
            <w:webHidden/>
          </w:rPr>
          <w:fldChar w:fldCharType="begin"/>
        </w:r>
        <w:r w:rsidR="00FD68CF">
          <w:rPr>
            <w:noProof/>
            <w:webHidden/>
          </w:rPr>
          <w:instrText xml:space="preserve"> PAGEREF _Toc482796989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0" w:history="1">
        <w:r w:rsidR="00FD68CF" w:rsidRPr="004F3BA8">
          <w:rPr>
            <w:rStyle w:val="Hyperlink"/>
            <w:noProof/>
          </w:rPr>
          <w:t>3.14</w:t>
        </w:r>
        <w:r w:rsidR="00FD68CF">
          <w:rPr>
            <w:rFonts w:eastAsiaTheme="minorEastAsia"/>
            <w:noProof/>
            <w:sz w:val="22"/>
            <w:lang w:eastAsia="de-DE"/>
          </w:rPr>
          <w:tab/>
        </w:r>
        <w:r w:rsidR="00FD68CF" w:rsidRPr="004F3BA8">
          <w:rPr>
            <w:rStyle w:val="Hyperlink"/>
            <w:noProof/>
          </w:rPr>
          <w:t>Koordinierung</w:t>
        </w:r>
        <w:r w:rsidR="00FD68CF">
          <w:rPr>
            <w:noProof/>
            <w:webHidden/>
          </w:rPr>
          <w:tab/>
        </w:r>
        <w:r w:rsidR="00FD68CF">
          <w:rPr>
            <w:noProof/>
            <w:webHidden/>
          </w:rPr>
          <w:fldChar w:fldCharType="begin"/>
        </w:r>
        <w:r w:rsidR="00FD68CF">
          <w:rPr>
            <w:noProof/>
            <w:webHidden/>
          </w:rPr>
          <w:instrText xml:space="preserve"> PAGEREF _Toc482796990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1" w:history="1">
        <w:r w:rsidR="00FD68CF" w:rsidRPr="004F3BA8">
          <w:rPr>
            <w:rStyle w:val="Hyperlink"/>
            <w:noProof/>
          </w:rPr>
          <w:t>3.15</w:t>
        </w:r>
        <w:r w:rsidR="00FD68CF">
          <w:rPr>
            <w:rFonts w:eastAsiaTheme="minorEastAsia"/>
            <w:noProof/>
            <w:sz w:val="22"/>
            <w:lang w:eastAsia="de-DE"/>
          </w:rPr>
          <w:tab/>
        </w:r>
        <w:r w:rsidR="00FD68CF" w:rsidRPr="004F3BA8">
          <w:rPr>
            <w:rStyle w:val="Hyperlink"/>
            <w:noProof/>
          </w:rPr>
          <w:t>Gleichzeitiges Entwickeln</w:t>
        </w:r>
        <w:r w:rsidR="00FD68CF">
          <w:rPr>
            <w:noProof/>
            <w:webHidden/>
          </w:rPr>
          <w:tab/>
        </w:r>
        <w:r w:rsidR="00FD68CF">
          <w:rPr>
            <w:noProof/>
            <w:webHidden/>
          </w:rPr>
          <w:fldChar w:fldCharType="begin"/>
        </w:r>
        <w:r w:rsidR="00FD68CF">
          <w:rPr>
            <w:noProof/>
            <w:webHidden/>
          </w:rPr>
          <w:instrText xml:space="preserve"> PAGEREF _Toc482796991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2" w:history="1">
        <w:r w:rsidR="00FD68CF" w:rsidRPr="004F3BA8">
          <w:rPr>
            <w:rStyle w:val="Hyperlink"/>
            <w:noProof/>
          </w:rPr>
          <w:t>3.16</w:t>
        </w:r>
        <w:r w:rsidR="00FD68CF">
          <w:rPr>
            <w:rFonts w:eastAsiaTheme="minorEastAsia"/>
            <w:noProof/>
            <w:sz w:val="22"/>
            <w:lang w:eastAsia="de-DE"/>
          </w:rPr>
          <w:tab/>
        </w:r>
        <w:r w:rsidR="00FD68CF" w:rsidRPr="004F3BA8">
          <w:rPr>
            <w:rStyle w:val="Hyperlink"/>
            <w:noProof/>
          </w:rPr>
          <w:t>Verteilte Abläufe</w:t>
        </w:r>
        <w:r w:rsidR="00FD68CF">
          <w:rPr>
            <w:noProof/>
            <w:webHidden/>
          </w:rPr>
          <w:tab/>
        </w:r>
        <w:r w:rsidR="00FD68CF">
          <w:rPr>
            <w:noProof/>
            <w:webHidden/>
          </w:rPr>
          <w:fldChar w:fldCharType="begin"/>
        </w:r>
        <w:r w:rsidR="00FD68CF">
          <w:rPr>
            <w:noProof/>
            <w:webHidden/>
          </w:rPr>
          <w:instrText xml:space="preserve"> PAGEREF _Toc482796992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3" w:history="1">
        <w:r w:rsidR="00FD68CF" w:rsidRPr="004F3BA8">
          <w:rPr>
            <w:rStyle w:val="Hyperlink"/>
            <w:noProof/>
          </w:rPr>
          <w:t>3.17</w:t>
        </w:r>
        <w:r w:rsidR="00FD68CF">
          <w:rPr>
            <w:rFonts w:eastAsiaTheme="minorEastAsia"/>
            <w:noProof/>
            <w:sz w:val="22"/>
            <w:lang w:eastAsia="de-DE"/>
          </w:rPr>
          <w:tab/>
        </w:r>
        <w:r w:rsidR="00FD68CF" w:rsidRPr="004F3BA8">
          <w:rPr>
            <w:rStyle w:val="Hyperlink"/>
            <w:noProof/>
          </w:rPr>
          <w:t>Hosting über GitHub</w:t>
        </w:r>
        <w:r w:rsidR="00FD68CF">
          <w:rPr>
            <w:noProof/>
            <w:webHidden/>
          </w:rPr>
          <w:tab/>
        </w:r>
        <w:r w:rsidR="00FD68CF">
          <w:rPr>
            <w:noProof/>
            <w:webHidden/>
          </w:rPr>
          <w:fldChar w:fldCharType="begin"/>
        </w:r>
        <w:r w:rsidR="00FD68CF">
          <w:rPr>
            <w:noProof/>
            <w:webHidden/>
          </w:rPr>
          <w:instrText xml:space="preserve"> PAGEREF _Toc482796993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4" w:history="1">
        <w:r w:rsidR="00FD68CF" w:rsidRPr="004F3BA8">
          <w:rPr>
            <w:rStyle w:val="Hyperlink"/>
            <w:noProof/>
          </w:rPr>
          <w:t>3.18</w:t>
        </w:r>
        <w:r w:rsidR="00FD68CF">
          <w:rPr>
            <w:rFonts w:eastAsiaTheme="minorEastAsia"/>
            <w:noProof/>
            <w:sz w:val="22"/>
            <w:lang w:eastAsia="de-DE"/>
          </w:rPr>
          <w:tab/>
        </w:r>
        <w:r w:rsidR="00FD68CF" w:rsidRPr="004F3BA8">
          <w:rPr>
            <w:rStyle w:val="Hyperlink"/>
            <w:noProof/>
          </w:rPr>
          <w:t>Befehle</w:t>
        </w:r>
        <w:r w:rsidR="00FD68CF">
          <w:rPr>
            <w:noProof/>
            <w:webHidden/>
          </w:rPr>
          <w:tab/>
        </w:r>
        <w:r w:rsidR="00FD68CF">
          <w:rPr>
            <w:noProof/>
            <w:webHidden/>
          </w:rPr>
          <w:fldChar w:fldCharType="begin"/>
        </w:r>
        <w:r w:rsidR="00FD68CF">
          <w:rPr>
            <w:noProof/>
            <w:webHidden/>
          </w:rPr>
          <w:instrText xml:space="preserve"> PAGEREF _Toc482796994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5" w:history="1">
        <w:r w:rsidR="00FD68CF" w:rsidRPr="004F3BA8">
          <w:rPr>
            <w:rStyle w:val="Hyperlink"/>
            <w:noProof/>
          </w:rPr>
          <w:t>3.19</w:t>
        </w:r>
        <w:r w:rsidR="00FD68CF">
          <w:rPr>
            <w:rFonts w:eastAsiaTheme="minorEastAsia"/>
            <w:noProof/>
            <w:sz w:val="22"/>
            <w:lang w:eastAsia="de-DE"/>
          </w:rPr>
          <w:tab/>
        </w:r>
        <w:r w:rsidR="00FD68CF" w:rsidRPr="004F3BA8">
          <w:rPr>
            <w:rStyle w:val="Hyperlink"/>
            <w:noProof/>
          </w:rPr>
          <w:t>Kommandozeile zur Bedienung von Git(nicht sicher)</w:t>
        </w:r>
        <w:r w:rsidR="00FD68CF">
          <w:rPr>
            <w:noProof/>
            <w:webHidden/>
          </w:rPr>
          <w:tab/>
        </w:r>
        <w:r w:rsidR="00FD68CF">
          <w:rPr>
            <w:noProof/>
            <w:webHidden/>
          </w:rPr>
          <w:fldChar w:fldCharType="begin"/>
        </w:r>
        <w:r w:rsidR="00FD68CF">
          <w:rPr>
            <w:noProof/>
            <w:webHidden/>
          </w:rPr>
          <w:instrText xml:space="preserve"> PAGEREF _Toc482796995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6" w:history="1">
        <w:r w:rsidR="00FD68CF" w:rsidRPr="004F3BA8">
          <w:rPr>
            <w:rStyle w:val="Hyperlink"/>
            <w:noProof/>
          </w:rPr>
          <w:t>3.20</w:t>
        </w:r>
        <w:r w:rsidR="00FD68CF">
          <w:rPr>
            <w:rFonts w:eastAsiaTheme="minorEastAsia"/>
            <w:noProof/>
            <w:sz w:val="22"/>
            <w:lang w:eastAsia="de-DE"/>
          </w:rPr>
          <w:tab/>
        </w:r>
        <w:r w:rsidR="00FD68CF" w:rsidRPr="004F3BA8">
          <w:rPr>
            <w:rStyle w:val="Hyperlink"/>
            <w:noProof/>
          </w:rPr>
          <w:t>Zusammenfassung</w:t>
        </w:r>
        <w:r w:rsidR="00FD68CF">
          <w:rPr>
            <w:noProof/>
            <w:webHidden/>
          </w:rPr>
          <w:tab/>
        </w:r>
        <w:r w:rsidR="00FD68CF">
          <w:rPr>
            <w:noProof/>
            <w:webHidden/>
          </w:rPr>
          <w:fldChar w:fldCharType="begin"/>
        </w:r>
        <w:r w:rsidR="00FD68CF">
          <w:rPr>
            <w:noProof/>
            <w:webHidden/>
          </w:rPr>
          <w:instrText xml:space="preserve"> PAGEREF _Toc482796996 \h </w:instrText>
        </w:r>
        <w:r w:rsidR="00FD68CF">
          <w:rPr>
            <w:noProof/>
            <w:webHidden/>
          </w:rPr>
        </w:r>
        <w:r w:rsidR="00FD68CF">
          <w:rPr>
            <w:noProof/>
            <w:webHidden/>
          </w:rPr>
          <w:fldChar w:fldCharType="separate"/>
        </w:r>
        <w:r w:rsidR="00FD68CF">
          <w:rPr>
            <w:noProof/>
            <w:webHidden/>
          </w:rPr>
          <w:t>25</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6997" w:history="1">
        <w:r w:rsidR="00FD68CF" w:rsidRPr="004F3BA8">
          <w:rPr>
            <w:rStyle w:val="Hyperlink"/>
            <w:noProof/>
          </w:rPr>
          <w:t>4</w:t>
        </w:r>
        <w:r w:rsidR="00FD68CF">
          <w:rPr>
            <w:rFonts w:eastAsiaTheme="minorEastAsia"/>
            <w:noProof/>
            <w:sz w:val="22"/>
            <w:lang w:eastAsia="de-DE"/>
          </w:rPr>
          <w:tab/>
        </w:r>
        <w:r w:rsidR="00FD68CF" w:rsidRPr="004F3BA8">
          <w:rPr>
            <w:rStyle w:val="Hyperlink"/>
            <w:noProof/>
          </w:rPr>
          <w:t>Versionsverwaltungssysteme</w:t>
        </w:r>
        <w:r w:rsidR="00FD68CF">
          <w:rPr>
            <w:noProof/>
            <w:webHidden/>
          </w:rPr>
          <w:tab/>
        </w:r>
        <w:r w:rsidR="00FD68CF">
          <w:rPr>
            <w:noProof/>
            <w:webHidden/>
          </w:rPr>
          <w:fldChar w:fldCharType="begin"/>
        </w:r>
        <w:r w:rsidR="00FD68CF">
          <w:rPr>
            <w:noProof/>
            <w:webHidden/>
          </w:rPr>
          <w:instrText xml:space="preserve"> PAGEREF _Toc482796997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8" w:history="1">
        <w:r w:rsidR="00FD68CF" w:rsidRPr="004F3BA8">
          <w:rPr>
            <w:rStyle w:val="Hyperlink"/>
            <w:noProof/>
          </w:rPr>
          <w:t>4.1</w:t>
        </w:r>
        <w:r w:rsidR="00FD68CF">
          <w:rPr>
            <w:rFonts w:eastAsiaTheme="minorEastAsia"/>
            <w:noProof/>
            <w:sz w:val="22"/>
            <w:lang w:eastAsia="de-DE"/>
          </w:rPr>
          <w:tab/>
        </w:r>
        <w:r w:rsidR="00FD68CF" w:rsidRPr="004F3BA8">
          <w:rPr>
            <w:rStyle w:val="Hyperlink"/>
            <w:noProof/>
          </w:rPr>
          <w:t>Ziele der Versionsverwaltung</w:t>
        </w:r>
        <w:r w:rsidR="00FD68CF">
          <w:rPr>
            <w:noProof/>
            <w:webHidden/>
          </w:rPr>
          <w:tab/>
        </w:r>
        <w:r w:rsidR="00FD68CF">
          <w:rPr>
            <w:noProof/>
            <w:webHidden/>
          </w:rPr>
          <w:fldChar w:fldCharType="begin"/>
        </w:r>
        <w:r w:rsidR="00FD68CF">
          <w:rPr>
            <w:noProof/>
            <w:webHidden/>
          </w:rPr>
          <w:instrText xml:space="preserve"> PAGEREF _Toc482796998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6999" w:history="1">
        <w:r w:rsidR="00FD68CF" w:rsidRPr="004F3BA8">
          <w:rPr>
            <w:rStyle w:val="Hyperlink"/>
            <w:noProof/>
          </w:rPr>
          <w:t>4.2</w:t>
        </w:r>
        <w:r w:rsidR="00FD68CF">
          <w:rPr>
            <w:rFonts w:eastAsiaTheme="minorEastAsia"/>
            <w:noProof/>
            <w:sz w:val="22"/>
            <w:lang w:eastAsia="de-DE"/>
          </w:rPr>
          <w:tab/>
        </w:r>
        <w:r w:rsidR="00FD68CF" w:rsidRPr="004F3BA8">
          <w:rPr>
            <w:rStyle w:val="Hyperlink"/>
            <w:noProof/>
          </w:rPr>
          <w:t>Verschiedene Versionsverwaltungssysteme im Überblick</w:t>
        </w:r>
        <w:r w:rsidR="00FD68CF">
          <w:rPr>
            <w:noProof/>
            <w:webHidden/>
          </w:rPr>
          <w:tab/>
        </w:r>
        <w:r w:rsidR="00FD68CF">
          <w:rPr>
            <w:noProof/>
            <w:webHidden/>
          </w:rPr>
          <w:fldChar w:fldCharType="begin"/>
        </w:r>
        <w:r w:rsidR="00FD68CF">
          <w:rPr>
            <w:noProof/>
            <w:webHidden/>
          </w:rPr>
          <w:instrText xml:space="preserve"> PAGEREF _Toc482796999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0" w:history="1">
        <w:r w:rsidR="00FD68CF" w:rsidRPr="004F3BA8">
          <w:rPr>
            <w:rStyle w:val="Hyperlink"/>
            <w:noProof/>
          </w:rPr>
          <w:t>4.2.1</w:t>
        </w:r>
        <w:r w:rsidR="00FD68CF">
          <w:rPr>
            <w:rFonts w:eastAsiaTheme="minorEastAsia"/>
            <w:noProof/>
            <w:sz w:val="22"/>
            <w:lang w:eastAsia="de-DE"/>
          </w:rPr>
          <w:tab/>
        </w:r>
        <w:r w:rsidR="00FD68CF" w:rsidRPr="004F3BA8">
          <w:rPr>
            <w:rStyle w:val="Hyperlink"/>
            <w:noProof/>
          </w:rPr>
          <w:t>Darcs</w:t>
        </w:r>
        <w:r w:rsidR="00FD68CF">
          <w:rPr>
            <w:noProof/>
            <w:webHidden/>
          </w:rPr>
          <w:tab/>
        </w:r>
        <w:r w:rsidR="00FD68CF">
          <w:rPr>
            <w:noProof/>
            <w:webHidden/>
          </w:rPr>
          <w:fldChar w:fldCharType="begin"/>
        </w:r>
        <w:r w:rsidR="00FD68CF">
          <w:rPr>
            <w:noProof/>
            <w:webHidden/>
          </w:rPr>
          <w:instrText xml:space="preserve"> PAGEREF _Toc482797000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1" w:history="1">
        <w:r w:rsidR="00FD68CF" w:rsidRPr="004F3BA8">
          <w:rPr>
            <w:rStyle w:val="Hyperlink"/>
            <w:noProof/>
          </w:rPr>
          <w:t>4.2.2</w:t>
        </w:r>
        <w:r w:rsidR="00FD68CF">
          <w:rPr>
            <w:rFonts w:eastAsiaTheme="minorEastAsia"/>
            <w:noProof/>
            <w:sz w:val="22"/>
            <w:lang w:eastAsia="de-DE"/>
          </w:rPr>
          <w:tab/>
        </w:r>
        <w:r w:rsidR="00FD68CF" w:rsidRPr="004F3BA8">
          <w:rPr>
            <w:rStyle w:val="Hyperlink"/>
            <w:noProof/>
          </w:rPr>
          <w:t>Git</w:t>
        </w:r>
        <w:r w:rsidR="00FD68CF">
          <w:rPr>
            <w:noProof/>
            <w:webHidden/>
          </w:rPr>
          <w:tab/>
        </w:r>
        <w:r w:rsidR="00FD68CF">
          <w:rPr>
            <w:noProof/>
            <w:webHidden/>
          </w:rPr>
          <w:fldChar w:fldCharType="begin"/>
        </w:r>
        <w:r w:rsidR="00FD68CF">
          <w:rPr>
            <w:noProof/>
            <w:webHidden/>
          </w:rPr>
          <w:instrText xml:space="preserve"> PAGEREF _Toc482797001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2" w:history="1">
        <w:r w:rsidR="00FD68CF" w:rsidRPr="004F3BA8">
          <w:rPr>
            <w:rStyle w:val="Hyperlink"/>
            <w:noProof/>
          </w:rPr>
          <w:t>4.2.3</w:t>
        </w:r>
        <w:r w:rsidR="00FD68CF">
          <w:rPr>
            <w:rFonts w:eastAsiaTheme="minorEastAsia"/>
            <w:noProof/>
            <w:sz w:val="22"/>
            <w:lang w:eastAsia="de-DE"/>
          </w:rPr>
          <w:tab/>
        </w:r>
        <w:r w:rsidR="00FD68CF" w:rsidRPr="004F3BA8">
          <w:rPr>
            <w:rStyle w:val="Hyperlink"/>
            <w:noProof/>
          </w:rPr>
          <w:t>GNU arch</w:t>
        </w:r>
        <w:r w:rsidR="00FD68CF">
          <w:rPr>
            <w:noProof/>
            <w:webHidden/>
          </w:rPr>
          <w:tab/>
        </w:r>
        <w:r w:rsidR="00FD68CF">
          <w:rPr>
            <w:noProof/>
            <w:webHidden/>
          </w:rPr>
          <w:fldChar w:fldCharType="begin"/>
        </w:r>
        <w:r w:rsidR="00FD68CF">
          <w:rPr>
            <w:noProof/>
            <w:webHidden/>
          </w:rPr>
          <w:instrText xml:space="preserve"> PAGEREF _Toc482797002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3" w:history="1">
        <w:r w:rsidR="00FD68CF" w:rsidRPr="004F3BA8">
          <w:rPr>
            <w:rStyle w:val="Hyperlink"/>
            <w:noProof/>
          </w:rPr>
          <w:t>4.2.4</w:t>
        </w:r>
        <w:r w:rsidR="00FD68CF">
          <w:rPr>
            <w:rFonts w:eastAsiaTheme="minorEastAsia"/>
            <w:noProof/>
            <w:sz w:val="22"/>
            <w:lang w:eastAsia="de-DE"/>
          </w:rPr>
          <w:tab/>
        </w:r>
        <w:r w:rsidR="00FD68CF" w:rsidRPr="004F3BA8">
          <w:rPr>
            <w:rStyle w:val="Hyperlink"/>
            <w:noProof/>
          </w:rPr>
          <w:t>Apache Subversion</w:t>
        </w:r>
        <w:r w:rsidR="00FD68CF">
          <w:rPr>
            <w:noProof/>
            <w:webHidden/>
          </w:rPr>
          <w:tab/>
        </w:r>
        <w:r w:rsidR="00FD68CF">
          <w:rPr>
            <w:noProof/>
            <w:webHidden/>
          </w:rPr>
          <w:fldChar w:fldCharType="begin"/>
        </w:r>
        <w:r w:rsidR="00FD68CF">
          <w:rPr>
            <w:noProof/>
            <w:webHidden/>
          </w:rPr>
          <w:instrText xml:space="preserve"> PAGEREF _Toc482797003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4" w:history="1">
        <w:r w:rsidR="00FD68CF" w:rsidRPr="004F3BA8">
          <w:rPr>
            <w:rStyle w:val="Hyperlink"/>
            <w:noProof/>
          </w:rPr>
          <w:t>4.2.5</w:t>
        </w:r>
        <w:r w:rsidR="00FD68CF">
          <w:rPr>
            <w:rFonts w:eastAsiaTheme="minorEastAsia"/>
            <w:noProof/>
            <w:sz w:val="22"/>
            <w:lang w:eastAsia="de-DE"/>
          </w:rPr>
          <w:tab/>
        </w:r>
        <w:r w:rsidR="00FD68CF" w:rsidRPr="004F3BA8">
          <w:rPr>
            <w:rStyle w:val="Hyperlink"/>
            <w:noProof/>
          </w:rPr>
          <w:t>Fossil</w:t>
        </w:r>
        <w:r w:rsidR="00FD68CF">
          <w:rPr>
            <w:noProof/>
            <w:webHidden/>
          </w:rPr>
          <w:tab/>
        </w:r>
        <w:r w:rsidR="00FD68CF">
          <w:rPr>
            <w:noProof/>
            <w:webHidden/>
          </w:rPr>
          <w:fldChar w:fldCharType="begin"/>
        </w:r>
        <w:r w:rsidR="00FD68CF">
          <w:rPr>
            <w:noProof/>
            <w:webHidden/>
          </w:rPr>
          <w:instrText xml:space="preserve"> PAGEREF _Toc482797004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5" w:history="1">
        <w:r w:rsidR="00FD68CF" w:rsidRPr="004F3BA8">
          <w:rPr>
            <w:rStyle w:val="Hyperlink"/>
            <w:noProof/>
          </w:rPr>
          <w:t>4.2.6</w:t>
        </w:r>
        <w:r w:rsidR="00FD68CF">
          <w:rPr>
            <w:rFonts w:eastAsiaTheme="minorEastAsia"/>
            <w:noProof/>
            <w:sz w:val="22"/>
            <w:lang w:eastAsia="de-DE"/>
          </w:rPr>
          <w:tab/>
        </w:r>
        <w:r w:rsidR="00FD68CF" w:rsidRPr="004F3BA8">
          <w:rPr>
            <w:rStyle w:val="Hyperlink"/>
            <w:noProof/>
          </w:rPr>
          <w:t>Mercurial</w:t>
        </w:r>
        <w:r w:rsidR="00FD68CF">
          <w:rPr>
            <w:noProof/>
            <w:webHidden/>
          </w:rPr>
          <w:tab/>
        </w:r>
        <w:r w:rsidR="00FD68CF">
          <w:rPr>
            <w:noProof/>
            <w:webHidden/>
          </w:rPr>
          <w:fldChar w:fldCharType="begin"/>
        </w:r>
        <w:r w:rsidR="00FD68CF">
          <w:rPr>
            <w:noProof/>
            <w:webHidden/>
          </w:rPr>
          <w:instrText xml:space="preserve"> PAGEREF _Toc482797005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6" w:history="1">
        <w:r w:rsidR="00FD68CF" w:rsidRPr="004F3BA8">
          <w:rPr>
            <w:rStyle w:val="Hyperlink"/>
            <w:noProof/>
          </w:rPr>
          <w:t>4.2.7</w:t>
        </w:r>
        <w:r w:rsidR="00FD68CF">
          <w:rPr>
            <w:rFonts w:eastAsiaTheme="minorEastAsia"/>
            <w:noProof/>
            <w:sz w:val="22"/>
            <w:lang w:eastAsia="de-DE"/>
          </w:rPr>
          <w:tab/>
        </w:r>
        <w:r w:rsidR="00FD68CF" w:rsidRPr="004F3BA8">
          <w:rPr>
            <w:rStyle w:val="Hyperlink"/>
            <w:noProof/>
          </w:rPr>
          <w:t>Bazaar</w:t>
        </w:r>
        <w:r w:rsidR="00FD68CF">
          <w:rPr>
            <w:noProof/>
            <w:webHidden/>
          </w:rPr>
          <w:tab/>
        </w:r>
        <w:r w:rsidR="00FD68CF">
          <w:rPr>
            <w:noProof/>
            <w:webHidden/>
          </w:rPr>
          <w:fldChar w:fldCharType="begin"/>
        </w:r>
        <w:r w:rsidR="00FD68CF">
          <w:rPr>
            <w:noProof/>
            <w:webHidden/>
          </w:rPr>
          <w:instrText xml:space="preserve"> PAGEREF _Toc482797006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3"/>
        <w:tabs>
          <w:tab w:val="left" w:pos="1200"/>
          <w:tab w:val="right" w:leader="dot" w:pos="8209"/>
        </w:tabs>
        <w:rPr>
          <w:rFonts w:eastAsiaTheme="minorEastAsia"/>
          <w:noProof/>
          <w:sz w:val="22"/>
          <w:lang w:eastAsia="de-DE"/>
        </w:rPr>
      </w:pPr>
      <w:hyperlink w:anchor="_Toc482797007" w:history="1">
        <w:r w:rsidR="00FD68CF" w:rsidRPr="004F3BA8">
          <w:rPr>
            <w:rStyle w:val="Hyperlink"/>
            <w:noProof/>
          </w:rPr>
          <w:t>4.2.8</w:t>
        </w:r>
        <w:r w:rsidR="00FD68CF">
          <w:rPr>
            <w:rFonts w:eastAsiaTheme="minorEastAsia"/>
            <w:noProof/>
            <w:sz w:val="22"/>
            <w:lang w:eastAsia="de-DE"/>
          </w:rPr>
          <w:tab/>
        </w:r>
        <w:r w:rsidR="00FD68CF" w:rsidRPr="004F3BA8">
          <w:rPr>
            <w:rStyle w:val="Hyperlink"/>
            <w:noProof/>
          </w:rPr>
          <w:t>Gegenüberstellung verschiedener Systeme</w:t>
        </w:r>
        <w:r w:rsidR="00FD68CF">
          <w:rPr>
            <w:noProof/>
            <w:webHidden/>
          </w:rPr>
          <w:tab/>
        </w:r>
        <w:r w:rsidR="00FD68CF">
          <w:rPr>
            <w:noProof/>
            <w:webHidden/>
          </w:rPr>
          <w:fldChar w:fldCharType="begin"/>
        </w:r>
        <w:r w:rsidR="00FD68CF">
          <w:rPr>
            <w:noProof/>
            <w:webHidden/>
          </w:rPr>
          <w:instrText xml:space="preserve"> PAGEREF _Toc482797007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08" w:history="1">
        <w:r w:rsidR="00FD68CF" w:rsidRPr="004F3BA8">
          <w:rPr>
            <w:rStyle w:val="Hyperlink"/>
            <w:noProof/>
          </w:rPr>
          <w:t>4.3</w:t>
        </w:r>
        <w:r w:rsidR="00FD68CF">
          <w:rPr>
            <w:rFonts w:eastAsiaTheme="minorEastAsia"/>
            <w:noProof/>
            <w:sz w:val="22"/>
            <w:lang w:eastAsia="de-DE"/>
          </w:rPr>
          <w:tab/>
        </w:r>
        <w:r w:rsidR="00FD68CF" w:rsidRPr="004F3BA8">
          <w:rPr>
            <w:rStyle w:val="Hyperlink"/>
            <w:noProof/>
          </w:rPr>
          <w:t>Zusammenfassung</w:t>
        </w:r>
        <w:r w:rsidR="00FD68CF">
          <w:rPr>
            <w:noProof/>
            <w:webHidden/>
          </w:rPr>
          <w:tab/>
        </w:r>
        <w:r w:rsidR="00FD68CF">
          <w:rPr>
            <w:noProof/>
            <w:webHidden/>
          </w:rPr>
          <w:fldChar w:fldCharType="begin"/>
        </w:r>
        <w:r w:rsidR="00FD68CF">
          <w:rPr>
            <w:noProof/>
            <w:webHidden/>
          </w:rPr>
          <w:instrText xml:space="preserve"> PAGEREF _Toc482797008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7009" w:history="1">
        <w:r w:rsidR="00FD68CF" w:rsidRPr="004F3BA8">
          <w:rPr>
            <w:rStyle w:val="Hyperlink"/>
            <w:noProof/>
          </w:rPr>
          <w:t>5</w:t>
        </w:r>
        <w:r w:rsidR="00FD68CF">
          <w:rPr>
            <w:rFonts w:eastAsiaTheme="minorEastAsia"/>
            <w:noProof/>
            <w:sz w:val="22"/>
            <w:lang w:eastAsia="de-DE"/>
          </w:rPr>
          <w:tab/>
        </w:r>
        <w:r w:rsidR="00FD68CF" w:rsidRPr="004F3BA8">
          <w:rPr>
            <w:rStyle w:val="Hyperlink"/>
            <w:noProof/>
          </w:rPr>
          <w:t>Umsetzung/Integration des Tools in die Vorlesung</w:t>
        </w:r>
        <w:r w:rsidR="00FD68CF">
          <w:rPr>
            <w:noProof/>
            <w:webHidden/>
          </w:rPr>
          <w:tab/>
        </w:r>
        <w:r w:rsidR="00FD68CF">
          <w:rPr>
            <w:noProof/>
            <w:webHidden/>
          </w:rPr>
          <w:fldChar w:fldCharType="begin"/>
        </w:r>
        <w:r w:rsidR="00FD68CF">
          <w:rPr>
            <w:noProof/>
            <w:webHidden/>
          </w:rPr>
          <w:instrText xml:space="preserve"> PAGEREF _Toc482797009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0" w:history="1">
        <w:r w:rsidR="00FD68CF" w:rsidRPr="004F3BA8">
          <w:rPr>
            <w:rStyle w:val="Hyperlink"/>
            <w:noProof/>
          </w:rPr>
          <w:t>5.1</w:t>
        </w:r>
        <w:r w:rsidR="00FD68CF">
          <w:rPr>
            <w:rFonts w:eastAsiaTheme="minorEastAsia"/>
            <w:noProof/>
            <w:sz w:val="22"/>
            <w:lang w:eastAsia="de-DE"/>
          </w:rPr>
          <w:tab/>
        </w:r>
        <w:r w:rsidR="00FD68CF" w:rsidRPr="004F3BA8">
          <w:rPr>
            <w:rStyle w:val="Hyperlink"/>
            <w:noProof/>
          </w:rPr>
          <w:t>Git installieren</w:t>
        </w:r>
        <w:r w:rsidR="00FD68CF">
          <w:rPr>
            <w:noProof/>
            <w:webHidden/>
          </w:rPr>
          <w:tab/>
        </w:r>
        <w:r w:rsidR="00FD68CF">
          <w:rPr>
            <w:noProof/>
            <w:webHidden/>
          </w:rPr>
          <w:fldChar w:fldCharType="begin"/>
        </w:r>
        <w:r w:rsidR="00FD68CF">
          <w:rPr>
            <w:noProof/>
            <w:webHidden/>
          </w:rPr>
          <w:instrText xml:space="preserve"> PAGEREF _Toc482797010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1" w:history="1">
        <w:r w:rsidR="00FD68CF" w:rsidRPr="004F3BA8">
          <w:rPr>
            <w:rStyle w:val="Hyperlink"/>
            <w:noProof/>
          </w:rPr>
          <w:t>5.2</w:t>
        </w:r>
        <w:r w:rsidR="00FD68CF">
          <w:rPr>
            <w:rFonts w:eastAsiaTheme="minorEastAsia"/>
            <w:noProof/>
            <w:sz w:val="22"/>
            <w:lang w:eastAsia="de-DE"/>
          </w:rPr>
          <w:tab/>
        </w:r>
        <w:r w:rsidR="00FD68CF" w:rsidRPr="004F3BA8">
          <w:rPr>
            <w:rStyle w:val="Hyperlink"/>
            <w:noProof/>
          </w:rPr>
          <w:t>GitHub</w:t>
        </w:r>
        <w:r w:rsidR="00FD68CF">
          <w:rPr>
            <w:noProof/>
            <w:webHidden/>
          </w:rPr>
          <w:tab/>
        </w:r>
        <w:r w:rsidR="00FD68CF">
          <w:rPr>
            <w:noProof/>
            <w:webHidden/>
          </w:rPr>
          <w:fldChar w:fldCharType="begin"/>
        </w:r>
        <w:r w:rsidR="00FD68CF">
          <w:rPr>
            <w:noProof/>
            <w:webHidden/>
          </w:rPr>
          <w:instrText xml:space="preserve"> PAGEREF _Toc482797011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2" w:history="1">
        <w:r w:rsidR="00FD68CF" w:rsidRPr="004F3BA8">
          <w:rPr>
            <w:rStyle w:val="Hyperlink"/>
            <w:noProof/>
          </w:rPr>
          <w:t>5.3</w:t>
        </w:r>
        <w:r w:rsidR="00FD68CF">
          <w:rPr>
            <w:rFonts w:eastAsiaTheme="minorEastAsia"/>
            <w:noProof/>
            <w:sz w:val="22"/>
            <w:lang w:eastAsia="de-DE"/>
          </w:rPr>
          <w:tab/>
        </w:r>
        <w:r w:rsidR="00FD68CF" w:rsidRPr="004F3BA8">
          <w:rPr>
            <w:rStyle w:val="Hyperlink"/>
            <w:noProof/>
          </w:rPr>
          <w:t>Repository aufbauen</w:t>
        </w:r>
        <w:r w:rsidR="00FD68CF">
          <w:rPr>
            <w:noProof/>
            <w:webHidden/>
          </w:rPr>
          <w:tab/>
        </w:r>
        <w:r w:rsidR="00FD68CF">
          <w:rPr>
            <w:noProof/>
            <w:webHidden/>
          </w:rPr>
          <w:fldChar w:fldCharType="begin"/>
        </w:r>
        <w:r w:rsidR="00FD68CF">
          <w:rPr>
            <w:noProof/>
            <w:webHidden/>
          </w:rPr>
          <w:instrText xml:space="preserve"> PAGEREF _Toc482797012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3" w:history="1">
        <w:r w:rsidR="00FD68CF" w:rsidRPr="004F3BA8">
          <w:rPr>
            <w:rStyle w:val="Hyperlink"/>
            <w:noProof/>
          </w:rPr>
          <w:t>5.4</w:t>
        </w:r>
        <w:r w:rsidR="00FD68CF">
          <w:rPr>
            <w:rFonts w:eastAsiaTheme="minorEastAsia"/>
            <w:noProof/>
            <w:sz w:val="22"/>
            <w:lang w:eastAsia="de-DE"/>
          </w:rPr>
          <w:tab/>
        </w:r>
        <w:r w:rsidR="00FD68CF" w:rsidRPr="004F3BA8">
          <w:rPr>
            <w:rStyle w:val="Hyperlink"/>
            <w:noProof/>
          </w:rPr>
          <w:t>Veränderung an Repository melden</w:t>
        </w:r>
        <w:r w:rsidR="00FD68CF">
          <w:rPr>
            <w:noProof/>
            <w:webHidden/>
          </w:rPr>
          <w:tab/>
        </w:r>
        <w:r w:rsidR="00FD68CF">
          <w:rPr>
            <w:noProof/>
            <w:webHidden/>
          </w:rPr>
          <w:fldChar w:fldCharType="begin"/>
        </w:r>
        <w:r w:rsidR="00FD68CF">
          <w:rPr>
            <w:noProof/>
            <w:webHidden/>
          </w:rPr>
          <w:instrText xml:space="preserve"> PAGEREF _Toc482797013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4" w:history="1">
        <w:r w:rsidR="00FD68CF" w:rsidRPr="004F3BA8">
          <w:rPr>
            <w:rStyle w:val="Hyperlink"/>
            <w:noProof/>
          </w:rPr>
          <w:t>5.5</w:t>
        </w:r>
        <w:r w:rsidR="00FD68CF">
          <w:rPr>
            <w:rFonts w:eastAsiaTheme="minorEastAsia"/>
            <w:noProof/>
            <w:sz w:val="22"/>
            <w:lang w:eastAsia="de-DE"/>
          </w:rPr>
          <w:tab/>
        </w:r>
        <w:r w:rsidR="00FD68CF" w:rsidRPr="004F3BA8">
          <w:rPr>
            <w:rStyle w:val="Hyperlink"/>
            <w:noProof/>
          </w:rPr>
          <w:t>Commit-Verlauf einsehen</w:t>
        </w:r>
        <w:r w:rsidR="00FD68CF">
          <w:rPr>
            <w:noProof/>
            <w:webHidden/>
          </w:rPr>
          <w:tab/>
        </w:r>
        <w:r w:rsidR="00FD68CF">
          <w:rPr>
            <w:noProof/>
            <w:webHidden/>
          </w:rPr>
          <w:fldChar w:fldCharType="begin"/>
        </w:r>
        <w:r w:rsidR="00FD68CF">
          <w:rPr>
            <w:noProof/>
            <w:webHidden/>
          </w:rPr>
          <w:instrText xml:space="preserve"> PAGEREF _Toc482797014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5" w:history="1">
        <w:r w:rsidR="00FD68CF" w:rsidRPr="004F3BA8">
          <w:rPr>
            <w:rStyle w:val="Hyperlink"/>
            <w:noProof/>
          </w:rPr>
          <w:t>5.6</w:t>
        </w:r>
        <w:r w:rsidR="00FD68CF">
          <w:rPr>
            <w:rFonts w:eastAsiaTheme="minorEastAsia"/>
            <w:noProof/>
            <w:sz w:val="22"/>
            <w:lang w:eastAsia="de-DE"/>
          </w:rPr>
          <w:tab/>
        </w:r>
        <w:r w:rsidR="00FD68CF" w:rsidRPr="004F3BA8">
          <w:rPr>
            <w:rStyle w:val="Hyperlink"/>
            <w:noProof/>
          </w:rPr>
          <w:t>Rückgängig machen</w:t>
        </w:r>
        <w:r w:rsidR="00FD68CF">
          <w:rPr>
            <w:noProof/>
            <w:webHidden/>
          </w:rPr>
          <w:tab/>
        </w:r>
        <w:r w:rsidR="00FD68CF">
          <w:rPr>
            <w:noProof/>
            <w:webHidden/>
          </w:rPr>
          <w:fldChar w:fldCharType="begin"/>
        </w:r>
        <w:r w:rsidR="00FD68CF">
          <w:rPr>
            <w:noProof/>
            <w:webHidden/>
          </w:rPr>
          <w:instrText xml:space="preserve"> PAGEREF _Toc482797015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6" w:history="1">
        <w:r w:rsidR="00FD68CF" w:rsidRPr="004F3BA8">
          <w:rPr>
            <w:rStyle w:val="Hyperlink"/>
            <w:noProof/>
          </w:rPr>
          <w:t>5.7</w:t>
        </w:r>
        <w:r w:rsidR="00FD68CF">
          <w:rPr>
            <w:rFonts w:eastAsiaTheme="minorEastAsia"/>
            <w:noProof/>
            <w:sz w:val="22"/>
            <w:lang w:eastAsia="de-DE"/>
          </w:rPr>
          <w:tab/>
        </w:r>
        <w:r w:rsidR="00FD68CF" w:rsidRPr="004F3BA8">
          <w:rPr>
            <w:rStyle w:val="Hyperlink"/>
            <w:noProof/>
          </w:rPr>
          <w:t>Wartung und Wiederherstellung</w:t>
        </w:r>
        <w:r w:rsidR="00FD68CF">
          <w:rPr>
            <w:noProof/>
            <w:webHidden/>
          </w:rPr>
          <w:tab/>
        </w:r>
        <w:r w:rsidR="00FD68CF">
          <w:rPr>
            <w:noProof/>
            <w:webHidden/>
          </w:rPr>
          <w:fldChar w:fldCharType="begin"/>
        </w:r>
        <w:r w:rsidR="00FD68CF">
          <w:rPr>
            <w:noProof/>
            <w:webHidden/>
          </w:rPr>
          <w:instrText xml:space="preserve"> PAGEREF _Toc482797016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7" w:history="1">
        <w:r w:rsidR="00FD68CF" w:rsidRPr="004F3BA8">
          <w:rPr>
            <w:rStyle w:val="Hyperlink"/>
            <w:noProof/>
          </w:rPr>
          <w:t>5.8</w:t>
        </w:r>
        <w:r w:rsidR="00FD68CF">
          <w:rPr>
            <w:rFonts w:eastAsiaTheme="minorEastAsia"/>
            <w:noProof/>
            <w:sz w:val="22"/>
            <w:lang w:eastAsia="de-DE"/>
          </w:rPr>
          <w:tab/>
        </w:r>
        <w:r w:rsidR="00FD68CF" w:rsidRPr="004F3BA8">
          <w:rPr>
            <w:rStyle w:val="Hyperlink"/>
            <w:noProof/>
          </w:rPr>
          <w:t>Git als PlugIn in Eclipse(nicht sicher)</w:t>
        </w:r>
        <w:r w:rsidR="00FD68CF">
          <w:rPr>
            <w:noProof/>
            <w:webHidden/>
          </w:rPr>
          <w:tab/>
        </w:r>
        <w:r w:rsidR="00FD68CF">
          <w:rPr>
            <w:noProof/>
            <w:webHidden/>
          </w:rPr>
          <w:fldChar w:fldCharType="begin"/>
        </w:r>
        <w:r w:rsidR="00FD68CF">
          <w:rPr>
            <w:noProof/>
            <w:webHidden/>
          </w:rPr>
          <w:instrText xml:space="preserve"> PAGEREF _Toc482797017 \h </w:instrText>
        </w:r>
        <w:r w:rsidR="00FD68CF">
          <w:rPr>
            <w:noProof/>
            <w:webHidden/>
          </w:rPr>
        </w:r>
        <w:r w:rsidR="00FD68CF">
          <w:rPr>
            <w:noProof/>
            <w:webHidden/>
          </w:rPr>
          <w:fldChar w:fldCharType="separate"/>
        </w:r>
        <w:r w:rsidR="00FD68CF">
          <w:rPr>
            <w:noProof/>
            <w:webHidden/>
          </w:rPr>
          <w:t>27</w:t>
        </w:r>
        <w:r w:rsidR="00FD68CF">
          <w:rPr>
            <w:noProof/>
            <w:webHidden/>
          </w:rPr>
          <w:fldChar w:fldCharType="end"/>
        </w:r>
      </w:hyperlink>
    </w:p>
    <w:p w:rsidR="00FD68CF" w:rsidRDefault="00AD0DCD">
      <w:pPr>
        <w:pStyle w:val="Verzeichnis2"/>
        <w:tabs>
          <w:tab w:val="left" w:pos="960"/>
          <w:tab w:val="right" w:leader="dot" w:pos="8209"/>
        </w:tabs>
        <w:rPr>
          <w:rFonts w:eastAsiaTheme="minorEastAsia"/>
          <w:noProof/>
          <w:sz w:val="22"/>
          <w:lang w:eastAsia="de-DE"/>
        </w:rPr>
      </w:pPr>
      <w:hyperlink w:anchor="_Toc482797018" w:history="1">
        <w:r w:rsidR="00FD68CF" w:rsidRPr="004F3BA8">
          <w:rPr>
            <w:rStyle w:val="Hyperlink"/>
            <w:noProof/>
          </w:rPr>
          <w:t>5.9</w:t>
        </w:r>
        <w:r w:rsidR="00FD68CF">
          <w:rPr>
            <w:rFonts w:eastAsiaTheme="minorEastAsia"/>
            <w:noProof/>
            <w:sz w:val="22"/>
            <w:lang w:eastAsia="de-DE"/>
          </w:rPr>
          <w:tab/>
        </w:r>
        <w:r w:rsidR="00FD68CF" w:rsidRPr="004F3BA8">
          <w:rPr>
            <w:rStyle w:val="Hyperlink"/>
            <w:noProof/>
          </w:rPr>
          <w:t>Zusammenfassung</w:t>
        </w:r>
        <w:r w:rsidR="00FD68CF">
          <w:rPr>
            <w:noProof/>
            <w:webHidden/>
          </w:rPr>
          <w:tab/>
        </w:r>
        <w:r w:rsidR="00FD68CF">
          <w:rPr>
            <w:noProof/>
            <w:webHidden/>
          </w:rPr>
          <w:fldChar w:fldCharType="begin"/>
        </w:r>
        <w:r w:rsidR="00FD68CF">
          <w:rPr>
            <w:noProof/>
            <w:webHidden/>
          </w:rPr>
          <w:instrText xml:space="preserve"> PAGEREF _Toc482797018 \h </w:instrText>
        </w:r>
        <w:r w:rsidR="00FD68CF">
          <w:rPr>
            <w:noProof/>
            <w:webHidden/>
          </w:rPr>
        </w:r>
        <w:r w:rsidR="00FD68CF">
          <w:rPr>
            <w:noProof/>
            <w:webHidden/>
          </w:rPr>
          <w:fldChar w:fldCharType="separate"/>
        </w:r>
        <w:r w:rsidR="00FD68CF">
          <w:rPr>
            <w:noProof/>
            <w:webHidden/>
          </w:rPr>
          <w:t>28</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7019" w:history="1">
        <w:r w:rsidR="00FD68CF" w:rsidRPr="004F3BA8">
          <w:rPr>
            <w:rStyle w:val="Hyperlink"/>
            <w:noProof/>
          </w:rPr>
          <w:t>6</w:t>
        </w:r>
        <w:r w:rsidR="00FD68CF">
          <w:rPr>
            <w:rFonts w:eastAsiaTheme="minorEastAsia"/>
            <w:noProof/>
            <w:sz w:val="22"/>
            <w:lang w:eastAsia="de-DE"/>
          </w:rPr>
          <w:tab/>
        </w:r>
        <w:r w:rsidR="00FD68CF" w:rsidRPr="004F3BA8">
          <w:rPr>
            <w:rStyle w:val="Hyperlink"/>
            <w:noProof/>
          </w:rPr>
          <w:t>Resumee</w:t>
        </w:r>
        <w:r w:rsidR="00FD68CF">
          <w:rPr>
            <w:noProof/>
            <w:webHidden/>
          </w:rPr>
          <w:tab/>
        </w:r>
        <w:r w:rsidR="00FD68CF">
          <w:rPr>
            <w:noProof/>
            <w:webHidden/>
          </w:rPr>
          <w:fldChar w:fldCharType="begin"/>
        </w:r>
        <w:r w:rsidR="00FD68CF">
          <w:rPr>
            <w:noProof/>
            <w:webHidden/>
          </w:rPr>
          <w:instrText xml:space="preserve"> PAGEREF _Toc482797019 \h </w:instrText>
        </w:r>
        <w:r w:rsidR="00FD68CF">
          <w:rPr>
            <w:noProof/>
            <w:webHidden/>
          </w:rPr>
        </w:r>
        <w:r w:rsidR="00FD68CF">
          <w:rPr>
            <w:noProof/>
            <w:webHidden/>
          </w:rPr>
          <w:fldChar w:fldCharType="separate"/>
        </w:r>
        <w:r w:rsidR="00FD68CF">
          <w:rPr>
            <w:noProof/>
            <w:webHidden/>
          </w:rPr>
          <w:t>28</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7020" w:history="1">
        <w:r w:rsidR="00FD68CF" w:rsidRPr="004F3BA8">
          <w:rPr>
            <w:rStyle w:val="Hyperlink"/>
            <w:noProof/>
          </w:rPr>
          <w:t>Literaturverzeichnis</w:t>
        </w:r>
        <w:r w:rsidR="00FD68CF">
          <w:rPr>
            <w:noProof/>
            <w:webHidden/>
          </w:rPr>
          <w:tab/>
        </w:r>
        <w:r w:rsidR="00FD68CF">
          <w:rPr>
            <w:noProof/>
            <w:webHidden/>
          </w:rPr>
          <w:fldChar w:fldCharType="begin"/>
        </w:r>
        <w:r w:rsidR="00FD68CF">
          <w:rPr>
            <w:noProof/>
            <w:webHidden/>
          </w:rPr>
          <w:instrText xml:space="preserve"> PAGEREF _Toc482797020 \h </w:instrText>
        </w:r>
        <w:r w:rsidR="00FD68CF">
          <w:rPr>
            <w:noProof/>
            <w:webHidden/>
          </w:rPr>
        </w:r>
        <w:r w:rsidR="00FD68CF">
          <w:rPr>
            <w:noProof/>
            <w:webHidden/>
          </w:rPr>
          <w:fldChar w:fldCharType="separate"/>
        </w:r>
        <w:r w:rsidR="00FD68CF">
          <w:rPr>
            <w:noProof/>
            <w:webHidden/>
          </w:rPr>
          <w:t>29</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7021" w:history="1">
        <w:r w:rsidR="00FD68CF" w:rsidRPr="004F3BA8">
          <w:rPr>
            <w:rStyle w:val="Hyperlink"/>
            <w:noProof/>
          </w:rPr>
          <w:t>Stichwortverzeichnis</w:t>
        </w:r>
        <w:r w:rsidR="00FD68CF">
          <w:rPr>
            <w:noProof/>
            <w:webHidden/>
          </w:rPr>
          <w:tab/>
        </w:r>
        <w:r w:rsidR="00FD68CF">
          <w:rPr>
            <w:noProof/>
            <w:webHidden/>
          </w:rPr>
          <w:fldChar w:fldCharType="begin"/>
        </w:r>
        <w:r w:rsidR="00FD68CF">
          <w:rPr>
            <w:noProof/>
            <w:webHidden/>
          </w:rPr>
          <w:instrText xml:space="preserve"> PAGEREF _Toc482797021 \h </w:instrText>
        </w:r>
        <w:r w:rsidR="00FD68CF">
          <w:rPr>
            <w:noProof/>
            <w:webHidden/>
          </w:rPr>
        </w:r>
        <w:r w:rsidR="00FD68CF">
          <w:rPr>
            <w:noProof/>
            <w:webHidden/>
          </w:rPr>
          <w:fldChar w:fldCharType="separate"/>
        </w:r>
        <w:r w:rsidR="00FD68CF">
          <w:rPr>
            <w:noProof/>
            <w:webHidden/>
          </w:rPr>
          <w:t>31</w:t>
        </w:r>
        <w:r w:rsidR="00FD68CF">
          <w:rPr>
            <w:noProof/>
            <w:webHidden/>
          </w:rPr>
          <w:fldChar w:fldCharType="end"/>
        </w:r>
      </w:hyperlink>
    </w:p>
    <w:p w:rsidR="00FD68CF" w:rsidRDefault="00AD0DCD">
      <w:pPr>
        <w:pStyle w:val="Verzeichnis1"/>
        <w:tabs>
          <w:tab w:val="right" w:leader="dot" w:pos="8209"/>
        </w:tabs>
        <w:rPr>
          <w:rFonts w:eastAsiaTheme="minorEastAsia"/>
          <w:noProof/>
          <w:sz w:val="22"/>
          <w:lang w:eastAsia="de-DE"/>
        </w:rPr>
      </w:pPr>
      <w:hyperlink w:anchor="_Toc482797022" w:history="1">
        <w:r w:rsidR="00FD68CF" w:rsidRPr="004F3BA8">
          <w:rPr>
            <w:rStyle w:val="Hyperlink"/>
            <w:noProof/>
          </w:rPr>
          <w:t>Eidesstattliche Erklärung</w:t>
        </w:r>
        <w:r w:rsidR="00FD68CF">
          <w:rPr>
            <w:noProof/>
            <w:webHidden/>
          </w:rPr>
          <w:tab/>
        </w:r>
        <w:r w:rsidR="00FD68CF">
          <w:rPr>
            <w:noProof/>
            <w:webHidden/>
          </w:rPr>
          <w:fldChar w:fldCharType="begin"/>
        </w:r>
        <w:r w:rsidR="00FD68CF">
          <w:rPr>
            <w:noProof/>
            <w:webHidden/>
          </w:rPr>
          <w:instrText xml:space="preserve"> PAGEREF _Toc482797022 \h </w:instrText>
        </w:r>
        <w:r w:rsidR="00FD68CF">
          <w:rPr>
            <w:noProof/>
            <w:webHidden/>
          </w:rPr>
        </w:r>
        <w:r w:rsidR="00FD68CF">
          <w:rPr>
            <w:noProof/>
            <w:webHidden/>
          </w:rPr>
          <w:fldChar w:fldCharType="separate"/>
        </w:r>
        <w:r w:rsidR="00FD68CF">
          <w:rPr>
            <w:noProof/>
            <w:webHidden/>
          </w:rPr>
          <w:t>33</w:t>
        </w:r>
        <w:r w:rsidR="00FD68CF">
          <w:rPr>
            <w:noProof/>
            <w:webHidden/>
          </w:rPr>
          <w:fldChar w:fldCharType="end"/>
        </w:r>
      </w:hyperlink>
    </w:p>
    <w:p w:rsidR="00FD68CF" w:rsidRDefault="00AD0DCD">
      <w:pPr>
        <w:pStyle w:val="Verzeichnis1"/>
        <w:tabs>
          <w:tab w:val="left" w:pos="480"/>
          <w:tab w:val="right" w:leader="dot" w:pos="8209"/>
        </w:tabs>
        <w:rPr>
          <w:rFonts w:eastAsiaTheme="minorEastAsia"/>
          <w:noProof/>
          <w:sz w:val="22"/>
          <w:lang w:eastAsia="de-DE"/>
        </w:rPr>
      </w:pPr>
      <w:hyperlink w:anchor="_Toc482797023" w:history="1">
        <w:r w:rsidR="00FD68CF" w:rsidRPr="004F3BA8">
          <w:rPr>
            <w:rStyle w:val="Hyperlink"/>
            <w:noProof/>
          </w:rPr>
          <w:t>A.</w:t>
        </w:r>
        <w:r w:rsidR="00FD68CF">
          <w:rPr>
            <w:rFonts w:eastAsiaTheme="minorEastAsia"/>
            <w:noProof/>
            <w:sz w:val="22"/>
            <w:lang w:eastAsia="de-DE"/>
          </w:rPr>
          <w:tab/>
        </w:r>
        <w:r w:rsidR="00FD68CF" w:rsidRPr="004F3BA8">
          <w:rPr>
            <w:rStyle w:val="Hyperlink"/>
            <w:noProof/>
          </w:rPr>
          <w:t>[Anhang]</w:t>
        </w:r>
        <w:r w:rsidR="00FD68CF">
          <w:rPr>
            <w:noProof/>
            <w:webHidden/>
          </w:rPr>
          <w:tab/>
        </w:r>
        <w:r w:rsidR="00FD68CF">
          <w:rPr>
            <w:noProof/>
            <w:webHidden/>
          </w:rPr>
          <w:fldChar w:fldCharType="begin"/>
        </w:r>
        <w:r w:rsidR="00FD68CF">
          <w:rPr>
            <w:noProof/>
            <w:webHidden/>
          </w:rPr>
          <w:instrText xml:space="preserve"> PAGEREF _Toc482797023 \h </w:instrText>
        </w:r>
        <w:r w:rsidR="00FD68CF">
          <w:rPr>
            <w:noProof/>
            <w:webHidden/>
          </w:rPr>
        </w:r>
        <w:r w:rsidR="00FD68CF">
          <w:rPr>
            <w:noProof/>
            <w:webHidden/>
          </w:rPr>
          <w:fldChar w:fldCharType="separate"/>
        </w:r>
        <w:r w:rsidR="00FD68CF">
          <w:rPr>
            <w:noProof/>
            <w:webHidden/>
          </w:rPr>
          <w:t>35</w:t>
        </w:r>
        <w:r w:rsidR="00FD68CF">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2796947"/>
      <w:r w:rsidRPr="00992A1D">
        <w:lastRenderedPageBreak/>
        <w:t>Abbildungsverzeichnis</w:t>
      </w:r>
      <w:bookmarkEnd w:id="2"/>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0B42AB6E" wp14:editId="17B74D51">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Das Abbildungsverzeichnis muss vor der Finalen Abg</w:t>
                            </w:r>
                            <w:r>
                              <w:rPr>
                                <w:color w:val="FF0000"/>
                              </w:rPr>
                              <w:t>a</w:t>
                            </w:r>
                            <w:r>
                              <w:rPr>
                                <w:color w:val="FF0000"/>
                              </w:rPr>
                              <w:t>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4" o:spid="_x0000_s1026"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zo2gIAACEGAAAOAAAAZHJzL2Uyb0RvYy54bWysVNtuGjEQfa/Uf7D8nuwFEg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" adj="2435,-6650" fillcolor="white [3212]" strokecolor="red" strokeweight="2pt">
                <v:textbox>
                  <w:txbxContent>
                    <w:p w:rsidR="00AD0DCD" w:rsidRPr="009937AF" w:rsidRDefault="00AD0DCD" w:rsidP="00A93992">
                      <w:pPr>
                        <w:jc w:val="center"/>
                        <w:rPr>
                          <w:color w:val="FF0000"/>
                        </w:rPr>
                      </w:pPr>
                      <w:r>
                        <w:rPr>
                          <w:color w:val="FF0000"/>
                        </w:rPr>
                        <w:t>Das Abbildungsverzeichnis muss vor der Finalen Abg</w:t>
                      </w:r>
                      <w:r>
                        <w:rPr>
                          <w:color w:val="FF0000"/>
                        </w:rPr>
                        <w:t>a</w:t>
                      </w:r>
                      <w:r>
                        <w:rPr>
                          <w:color w:val="FF0000"/>
                        </w:rPr>
                        <w:t>be entfernt werden, wenn keine Abbildungen in die Arbeit eingefügt wurden.</w:t>
                      </w:r>
                    </w:p>
                  </w:txbxContent>
                </v:textbox>
              </v:shape>
            </w:pict>
          </mc:Fallback>
        </mc:AlternateContent>
      </w:r>
      <w:r w:rsidR="00AC3DA5">
        <w:fldChar w:fldCharType="begin"/>
      </w:r>
      <w:r w:rsidR="00AC3DA5">
        <w:instrText xml:space="preserve"> TOC \h \z \c "Abbildung" </w:instrText>
      </w:r>
      <w:r w:rsidR="00AC3DA5">
        <w:fldChar w:fldCharType="separate"/>
      </w:r>
      <w:r w:rsidR="004218E9">
        <w:rPr>
          <w:b/>
          <w:bCs/>
          <w:noProof/>
        </w:rPr>
        <w:t>Es konnten keine Einträge für ein Abbildungsverzeichnis gefunden werden.</w:t>
      </w:r>
      <w:r w:rsidR="00AC3DA5">
        <w:rPr>
          <w:b/>
          <w:bCs/>
          <w:noProof/>
        </w:rPr>
        <w:fldChar w:fldCharType="end"/>
      </w:r>
      <w:r w:rsidRPr="00A93992">
        <w:rPr>
          <w:noProof/>
          <w:lang w:eastAsia="de-DE"/>
        </w:rPr>
        <w:t xml:space="preserve"> </w:t>
      </w:r>
    </w:p>
    <w:p w:rsidR="003F5D40" w:rsidRDefault="00387FE8" w:rsidP="005A6595">
      <w:pPr>
        <w:pStyle w:val="berschrift1"/>
        <w:numPr>
          <w:ilvl w:val="0"/>
          <w:numId w:val="0"/>
        </w:numPr>
        <w:ind w:left="360" w:hanging="360"/>
      </w:pPr>
      <w:bookmarkStart w:id="3" w:name="_Toc482796948"/>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5" o:spid="_x0000_s1027"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" adj="2435,-6650" fillcolor="white [3212]" strokecolor="red" strokeweight="2pt">
                <v:textbox>
                  <w:txbxContent>
                    <w:p w:rsidR="00AD0DCD" w:rsidRPr="009937AF" w:rsidRDefault="00AD0DCD"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r w:rsidR="00AC3DA5">
        <w:fldChar w:fldCharType="begin"/>
      </w:r>
      <w:r w:rsidR="00AC3DA5">
        <w:instrText xml:space="preserve"> TOC \h \z \c "Tabelle" </w:instrText>
      </w:r>
      <w:r w:rsidR="00AC3DA5">
        <w:fldChar w:fldCharType="separate"/>
      </w:r>
      <w:r w:rsidR="004218E9">
        <w:rPr>
          <w:b/>
          <w:bCs/>
          <w:noProof/>
        </w:rPr>
        <w:t>Es konnten keine Einträge für ein Abbildungsverzeichnis gefunden werden.</w:t>
      </w:r>
      <w:r w:rsidR="00AC3DA5">
        <w:rPr>
          <w:b/>
          <w:bCs/>
          <w:noProof/>
        </w:rPr>
        <w:fldChar w:fldCharType="end"/>
      </w:r>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2796949"/>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2796950"/>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FE777A" w:rsidRDefault="00A85508" w:rsidP="007732FD">
      <w:pPr>
        <w:rPr>
          <w:color w:val="000000"/>
          <w:szCs w:val="24"/>
        </w:rPr>
      </w:pPr>
      <w:bookmarkStart w:id="12" w:name="_CTVK001e635391cf04c40d5af09606b44986e1e"/>
      <w:r w:rsidRPr="00A85508">
        <w:rPr>
          <w:color w:val="000000"/>
          <w:szCs w:val="24"/>
        </w:rPr>
        <w:t>Mit immer größer und anspruchsvoller werdenden Programmen steigt auch die Anzahl der benötigten Entwickler. Diese wiederum haben die Aufg</w:t>
      </w:r>
      <w:r w:rsidR="0059262C">
        <w:rPr>
          <w:color w:val="000000"/>
          <w:szCs w:val="24"/>
        </w:rPr>
        <w:t xml:space="preserve">abe </w:t>
      </w:r>
      <w:proofErr w:type="spellStart"/>
      <w:r w:rsidR="009974A8">
        <w:rPr>
          <w:color w:val="000000"/>
          <w:szCs w:val="24"/>
        </w:rPr>
        <w:t>A</w:t>
      </w:r>
      <w:r w:rsidRPr="00A85508">
        <w:rPr>
          <w:color w:val="000000"/>
          <w:szCs w:val="24"/>
        </w:rPr>
        <w:t>nfälligkeiten</w:t>
      </w:r>
      <w:proofErr w:type="spellEnd"/>
      <w:r w:rsidRPr="00A85508">
        <w:rPr>
          <w:color w:val="000000"/>
          <w:szCs w:val="24"/>
        </w:rPr>
        <w:t xml:space="preserve"> auf Fehler so gut wie möglich zu verhindern. Dies jedoch st</w:t>
      </w:r>
      <w:r w:rsidR="0059262C">
        <w:rPr>
          <w:color w:val="000000"/>
          <w:szCs w:val="24"/>
        </w:rPr>
        <w:t>ellt eine immer größer werdende</w:t>
      </w:r>
      <w:r w:rsidRPr="00A85508">
        <w:rPr>
          <w:color w:val="000000"/>
          <w:szCs w:val="24"/>
        </w:rPr>
        <w:t xml:space="preserve"> Herausforderung dar. Abhilfe schaffen hier Versionsverwaltungssysteme, welche sich deshalb auch am s</w:t>
      </w:r>
      <w:r w:rsidR="006D1291">
        <w:rPr>
          <w:color w:val="000000"/>
          <w:szCs w:val="24"/>
        </w:rPr>
        <w:t xml:space="preserve">chnellsten in dieser Branche </w:t>
      </w:r>
      <w:r w:rsidRPr="00A85508">
        <w:rPr>
          <w:color w:val="000000"/>
          <w:szCs w:val="24"/>
        </w:rPr>
        <w:t>verbreitet haben.</w:t>
      </w:r>
      <w:bookmarkEnd w:id="12"/>
      <w:r>
        <w:rPr>
          <w:rStyle w:val="Funotenzeichen"/>
        </w:rPr>
        <w:footnoteReference w:id="3"/>
      </w:r>
      <w:bookmarkEnd w:id="8"/>
    </w:p>
    <w:p w:rsidR="00807F1B" w:rsidRDefault="00807F1B" w:rsidP="007732FD">
      <w:pPr>
        <w:rPr>
          <w:szCs w:val="24"/>
        </w:rPr>
      </w:pPr>
      <w:r>
        <w:rPr>
          <w:szCs w:val="24"/>
        </w:rPr>
        <w:lastRenderedPageBreak/>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2796951"/>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klärt was Versionsverwaltung ist, warum es Notwendig ist, welche Konzepte dahinter stecken und warum heutzutage verteilte Versionsverwaltung bevo</w:t>
      </w:r>
      <w:r w:rsidR="00417B05">
        <w:t>r</w:t>
      </w:r>
      <w:r w:rsidR="00417B05">
        <w:t>zugt wird.</w:t>
      </w:r>
    </w:p>
    <w:p w:rsidR="00417B05" w:rsidRDefault="00417B05" w:rsidP="00417B05">
      <w:pPr>
        <w:pStyle w:val="berschrift2"/>
      </w:pPr>
      <w:bookmarkStart w:id="15" w:name="_Toc482796952"/>
      <w:r>
        <w:t>Definition</w:t>
      </w:r>
      <w:bookmarkEnd w:id="15"/>
    </w:p>
    <w:p w:rsidR="00613190" w:rsidRPr="00613190" w:rsidRDefault="00613190" w:rsidP="00613190"/>
    <w:p w:rsidR="00C006E2" w:rsidRDefault="00C006E2" w:rsidP="00C006E2">
      <w:pPr>
        <w:spacing w:after="0"/>
      </w:pPr>
      <w:bookmarkStart w:id="16" w:name="_CTVK001b67333502ac54c6b8527813c514e1fa0"/>
      <w:bookmarkStart w:id="17" w:name="_CTVK001aadb38779fa44c04bfc2fd02140952bd"/>
      <w:r w:rsidRPr="00C006E2">
        <w:rPr>
          <w:szCs w:val="24"/>
        </w:rPr>
        <w:lastRenderedPageBreak/>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9C6906">
        <w:instrText>ADDIN CITAVI.PLACEHOLDER 6009bfd1-59ae-42b7-9039-53eb0da0de59 PFBsYWNlaG9sZGVyPg0KICA8QWRkSW5WZXJzaW9uPjUuNS4wLjE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8A1D47">
        <w:t>(GlossarWiki 2016, S. 1)</w:t>
      </w:r>
      <w:bookmarkEnd w:id="18"/>
      <w:r>
        <w:fldChar w:fldCharType="end"/>
      </w:r>
    </w:p>
    <w:p w:rsidR="00C006E2" w:rsidRDefault="00C006E2"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zur Benutzung eines </w:t>
      </w:r>
      <w:proofErr w:type="spellStart"/>
      <w:r w:rsidRPr="00C006E2">
        <w:rPr>
          <w:color w:val="000000"/>
          <w:szCs w:val="24"/>
        </w:rPr>
        <w:t>Repositories</w:t>
      </w:r>
      <w:proofErr w:type="spell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forderungen an die Rechner könnten jedoch immens gesenkt werden, wenn man lediglich die aktuell nötigen Daten bereithält, anstatt des gesamten 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instrText>ADDIN CITAVI.PLACEHOLDER de2bd1b9-f05a-46fc-8132-afed00de3302 PFBsYWNlaG9sZGVyPg0KICA8QWRkSW5WZXJzaW9uPjUuNS4wLjE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8A1D47">
        <w:t>(Mauel 2013, S. 5)</w:t>
      </w:r>
      <w:bookmarkEnd w:id="19"/>
      <w:r>
        <w:fldChar w:fldCharType="end"/>
      </w:r>
    </w:p>
    <w:p w:rsidR="000D3860" w:rsidRDefault="000D3860" w:rsidP="00417B05"/>
    <w:p w:rsidR="00080EA4" w:rsidRDefault="00CC03DD" w:rsidP="00080EA4">
      <w:pPr>
        <w:pStyle w:val="berschrift2"/>
      </w:pPr>
      <w:bookmarkStart w:id="20" w:name="_Toc482796953"/>
      <w:r>
        <w:t>Was ist Versionsverwaltung</w:t>
      </w:r>
      <w:bookmarkEnd w:id="20"/>
    </w:p>
    <w:p w:rsidR="002A3CF2" w:rsidRDefault="002A3CF2" w:rsidP="002A3CF2"/>
    <w:p w:rsidR="00F91FFF" w:rsidRDefault="00F91FFF" w:rsidP="002A3CF2">
      <w:bookmarkStart w:id="21"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lastRenderedPageBreak/>
        <w:t>hentlich eine Datei löschen oder Teile als obsolet betrachten, die Sie später doch wieder benötigen.“</w:t>
      </w:r>
      <w:bookmarkEnd w:id="21"/>
      <w:r w:rsidRPr="00F91FFF">
        <w:t xml:space="preserve"> </w:t>
      </w:r>
      <w:r>
        <w:fldChar w:fldCharType="begin"/>
      </w:r>
      <w:r w:rsidR="00C006E2">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9QbGVueiAyMDEx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ZW5lbC9QbGVueiAyMDExLCBTLiAxNCk8L1RleHQ+DQogICAgPC9UZXh0VW5pdD4NCiAgPC9UZXh0VW5pdHM+DQo8L1BsYWNlaG9sZGVyPg==</w:instrText>
      </w:r>
      <w:r>
        <w:fldChar w:fldCharType="separate"/>
      </w:r>
      <w:bookmarkStart w:id="22" w:name="_CTVP0010ea60a6219bc4196ad63a32f6cb897b2"/>
      <w:r w:rsidR="008A1D47">
        <w:t>(Haenel/Plenz 2011, S. 14)</w:t>
      </w:r>
      <w:bookmarkEnd w:id="22"/>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DC1F18" w:rsidRDefault="00DC1F18" w:rsidP="002A3CF2">
      <w:bookmarkStart w:id="23" w:name="_CTVK0019df0cc13765e4f1ab9e31c0e431ad7e6"/>
      <w:bookmarkStart w:id="24" w:name="_CTVK0012e2d3436877a4799b6c6217e5038e713"/>
      <w:r w:rsidRPr="00DC1F18">
        <w:rPr>
          <w:color w:val="000000"/>
          <w:szCs w:val="24"/>
        </w:rPr>
        <w:t>Versionsverwaltung bedeutet im Prinzip nichts anderes, als das von Dateien Versionen erstellt werden können, um diese dann je nach Gebrauch zu ve</w:t>
      </w:r>
      <w:r w:rsidRPr="00DC1F18">
        <w:rPr>
          <w:color w:val="000000"/>
          <w:szCs w:val="24"/>
        </w:rPr>
        <w:t>r</w:t>
      </w:r>
      <w:r w:rsidRPr="00DC1F18">
        <w:rPr>
          <w:color w:val="000000"/>
          <w:szCs w:val="24"/>
        </w:rPr>
        <w:t>walten. Jede noch so kleine Änderung an einer Datei erstellt eine neue Ve</w:t>
      </w:r>
      <w:r w:rsidRPr="00DC1F18">
        <w:rPr>
          <w:color w:val="000000"/>
          <w:szCs w:val="24"/>
        </w:rPr>
        <w:t>r</w:t>
      </w:r>
      <w:r w:rsidRPr="00DC1F18">
        <w:rPr>
          <w:color w:val="000000"/>
          <w:szCs w:val="24"/>
        </w:rPr>
        <w:t>sion dieser. Der Begriff »Version« kann vieles Bedeuten, doch wenn man im Bereich der Versionskontrolle davon spricht, handelt es sich um die Version einer einzelnen Datei oder der Ansammlung mehrerer Dateien.</w:t>
      </w:r>
      <w:bookmarkEnd w:id="23"/>
      <w:r>
        <w:rPr>
          <w:rStyle w:val="Funotenzeichen"/>
        </w:rPr>
        <w:footnoteReference w:id="4"/>
      </w:r>
    </w:p>
    <w:p w:rsidR="00DC1F18" w:rsidRDefault="00DC1F18" w:rsidP="002A3CF2">
      <w:bookmarkStart w:id="26" w:name="_CTVK0022e2d3436877a4799b6c6217e5038e713"/>
      <w:bookmarkEnd w:id="24"/>
      <w:r w:rsidRPr="00DC1F18">
        <w:t xml:space="preserve">Dadurch soll das gemeinsame Arbeiten an einer Vielzahl von Dokumenten ermöglicht werden. Dabei gilt die höchste </w:t>
      </w:r>
      <w:r w:rsidR="0086498E">
        <w:t>Priorität der Vermeidung von D</w:t>
      </w:r>
      <w:r w:rsidR="0086498E">
        <w:t>a</w:t>
      </w:r>
      <w:r w:rsidR="0086498E">
        <w:t>t</w:t>
      </w:r>
      <w:r w:rsidRPr="00DC1F18">
        <w:t>enverlust bei gleichzeitiger Entwicklung durch mehrere Personen.</w:t>
      </w:r>
      <w:bookmarkEnd w:id="26"/>
      <w:r>
        <w:rPr>
          <w:rStyle w:val="Funotenzeichen"/>
        </w:rPr>
        <w:footnoteReference w:id="5"/>
      </w:r>
    </w:p>
    <w:p w:rsidR="00DC1F18" w:rsidRDefault="00DC1F18" w:rsidP="002A3CF2">
      <w:pPr>
        <w:rPr>
          <w:szCs w:val="24"/>
        </w:rPr>
      </w:pPr>
      <w:bookmarkStart w:id="28" w:name="_CTVK0018a6eeddeeec84218a48f37a94e00c1af"/>
      <w:bookmarkStart w:id="29" w:name="_CTVK0011d7c20f15d2449bf99c3f84f99bdb985"/>
      <w:r w:rsidRPr="00DC1F18">
        <w:rPr>
          <w:szCs w:val="24"/>
        </w:rPr>
        <w:t>Egal ob eine reine Textdatei bearbeitet wird, ein Bild oder ein Video, es ist üblich, dass der aktuelle Stand immer wieder gesichert wird, damit die bereits verrichtete Arbeit nicht verloren geht oder damit man bei Bedarf auf eine ält</w:t>
      </w:r>
      <w:r w:rsidRPr="00DC1F18">
        <w:rPr>
          <w:szCs w:val="24"/>
        </w:rPr>
        <w:t>e</w:t>
      </w:r>
      <w:r w:rsidRPr="00DC1F18">
        <w:rPr>
          <w:szCs w:val="24"/>
        </w:rPr>
        <w:t>re Version zurückgreifen kann. Die Vorgehensweise bei der Benennung di</w:t>
      </w:r>
      <w:r w:rsidRPr="00DC1F18">
        <w:rPr>
          <w:szCs w:val="24"/>
        </w:rPr>
        <w:t>e</w:t>
      </w:r>
      <w:r w:rsidRPr="00DC1F18">
        <w:rPr>
          <w:szCs w:val="24"/>
        </w:rPr>
        <w:t>ser "Sicherheitskopien" ist von Mensch zu Mensch unterschiedlich. Manche geben die aktuelle Versionsnummer der Datei bei, andere wiederum erze</w:t>
      </w:r>
      <w:r w:rsidRPr="00DC1F18">
        <w:rPr>
          <w:szCs w:val="24"/>
        </w:rPr>
        <w:t>u</w:t>
      </w:r>
      <w:r w:rsidRPr="00DC1F18">
        <w:rPr>
          <w:szCs w:val="24"/>
        </w:rPr>
        <w:t>gen verschiedene Ordner mit dem entsprechenden Datum.</w:t>
      </w:r>
      <w:r w:rsidRPr="00DC1F18">
        <w:rPr>
          <w:szCs w:val="24"/>
        </w:rPr>
        <w:br/>
        <w:t>Diese Vorgehensweisen sind zwar nicht ganz falsch, doch weder sind sie praktisch noch sind sie resistent gegen Fehleranfälligkeit. Wenn zu viele D</w:t>
      </w:r>
      <w:r w:rsidRPr="00DC1F18">
        <w:rPr>
          <w:szCs w:val="24"/>
        </w:rPr>
        <w:t>a</w:t>
      </w:r>
      <w:r w:rsidRPr="00DC1F18">
        <w:rPr>
          <w:szCs w:val="24"/>
        </w:rPr>
        <w:t xml:space="preserve">teien </w:t>
      </w:r>
      <w:proofErr w:type="spellStart"/>
      <w:r w:rsidRPr="00DC1F18">
        <w:rPr>
          <w:szCs w:val="24"/>
        </w:rPr>
        <w:t>versioniert</w:t>
      </w:r>
      <w:proofErr w:type="spellEnd"/>
      <w:r w:rsidRPr="00DC1F18">
        <w:rPr>
          <w:szCs w:val="24"/>
        </w:rPr>
        <w:t xml:space="preserve"> werden müssen und diese keine eindeutigen Namen zug</w:t>
      </w:r>
      <w:r w:rsidRPr="00DC1F18">
        <w:rPr>
          <w:szCs w:val="24"/>
        </w:rPr>
        <w:t>e</w:t>
      </w:r>
      <w:r w:rsidRPr="00DC1F18">
        <w:rPr>
          <w:szCs w:val="24"/>
        </w:rPr>
        <w:t>wiesen bekommen, dann steht man vor einem Problem.</w:t>
      </w:r>
      <w:bookmarkEnd w:id="28"/>
      <w:r>
        <w:rPr>
          <w:rStyle w:val="Funotenzeichen"/>
        </w:rPr>
        <w:footnoteReference w:id="6"/>
      </w:r>
    </w:p>
    <w:p w:rsidR="00F44014" w:rsidRDefault="00F44014" w:rsidP="002A3CF2">
      <w:pPr>
        <w:rPr>
          <w:szCs w:val="24"/>
        </w:rPr>
      </w:pPr>
      <w:bookmarkStart w:id="31" w:name="_CTVK0021d7c20f15d2449bf99c3f84f99bdb985"/>
      <w:r w:rsidRPr="00F44014">
        <w:rPr>
          <w:szCs w:val="24"/>
        </w:rPr>
        <w:lastRenderedPageBreak/>
        <w:t>Zur Lösung dieser Probleme wurden Versionsverwaltungssysteme entw</w:t>
      </w:r>
      <w:r w:rsidRPr="00F44014">
        <w:rPr>
          <w:szCs w:val="24"/>
        </w:rPr>
        <w:t>i</w:t>
      </w:r>
      <w:r w:rsidRPr="00F4401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F44014">
        <w:rPr>
          <w:szCs w:val="24"/>
        </w:rPr>
        <w:t>n</w:t>
      </w:r>
      <w:r w:rsidRPr="00F44014">
        <w:rPr>
          <w:szCs w:val="24"/>
        </w:rPr>
        <w:t>derungshistorie, die dem Arbeiten an mehreren Dateien Erleichterung bri</w:t>
      </w:r>
      <w:r w:rsidRPr="00F44014">
        <w:rPr>
          <w:szCs w:val="24"/>
        </w:rPr>
        <w:t>n</w:t>
      </w:r>
      <w:r w:rsidRPr="00F44014">
        <w:rPr>
          <w:szCs w:val="24"/>
        </w:rPr>
        <w:t>gen. Diese Änderungshistorie erlaubt es genau nachzuverfolgen ab welchem Punkt ein Projekt in die falsche Richtung geht oder Fehler aufweist, sodass diese Fehler schnell ausfindig gemacht und auch behoben werden können.</w:t>
      </w:r>
      <w:bookmarkEnd w:id="31"/>
      <w:r>
        <w:rPr>
          <w:rStyle w:val="Funotenzeichen"/>
        </w:rPr>
        <w:footnoteReference w:id="7"/>
      </w:r>
    </w:p>
    <w:p w:rsidR="00327422" w:rsidRDefault="00327422" w:rsidP="00327422">
      <w:pPr>
        <w:pStyle w:val="berschrift2"/>
      </w:pPr>
      <w:bookmarkStart w:id="33" w:name="_Toc482796954"/>
      <w:bookmarkEnd w:id="29"/>
      <w:r>
        <w:t>Vorteile</w:t>
      </w:r>
      <w:r w:rsidR="008A68B6">
        <w:t xml:space="preserve"> einer Versionsverwaltung</w:t>
      </w:r>
      <w:bookmarkEnd w:id="33"/>
    </w:p>
    <w:p w:rsidR="00327422" w:rsidRDefault="00327422" w:rsidP="00327422"/>
    <w:p w:rsidR="00327422"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p>
    <w:p w:rsidR="00F44014" w:rsidRDefault="00F44014" w:rsidP="00327422">
      <w:bookmarkStart w:id="34" w:name="_CTVK001e95717a05f2f403a9c956cf13de9126a"/>
      <w:r w:rsidRPr="00F44014">
        <w:rPr>
          <w:szCs w:val="24"/>
        </w:rPr>
        <w:t>Wie schon erwähnt, können Änderungen lokalisiert und rückgängig gemacht werden. Der große Vorteil hierbei ist, dass diese Änderungen innerhalb des gesamten Projekts vorgenommen werden können. Durch Fehler wird nicht das endgültige Schicksal eines Projektes beschlossen. Das Wissen, dass man jederzeit zu einem bestimmten Zeitpunkt zurückspringen kann, verleiht Mitarbeitern innerhalb eines Projektes eine gewisse Ruhe. Das Team arbe</w:t>
      </w:r>
      <w:r w:rsidRPr="00F44014">
        <w:rPr>
          <w:szCs w:val="24"/>
        </w:rPr>
        <w:t>i</w:t>
      </w:r>
      <w:r w:rsidRPr="00F44014">
        <w:rPr>
          <w:szCs w:val="24"/>
        </w:rPr>
        <w:t>tet dadurch ungezwungener und schneller, denn die Möglichkeit Fehler schnell wieder beheben zu können, verleiht das Gefühl von Sicherheit. Ve</w:t>
      </w:r>
      <w:r w:rsidRPr="00F44014">
        <w:rPr>
          <w:szCs w:val="24"/>
        </w:rPr>
        <w:t>r</w:t>
      </w:r>
      <w:r w:rsidRPr="00F44014">
        <w:rPr>
          <w:szCs w:val="24"/>
        </w:rPr>
        <w:t>sionsverwaltungssysteme verhalten sich in diesem Rahmen so ähnlich wie eine Zeitmaschine, die es uns erlaubt an einem bestimmten Datum zu einem bestimmten Punkt des Projektes zurückzuspringen.</w:t>
      </w:r>
      <w:bookmarkEnd w:id="34"/>
      <w:r>
        <w:rPr>
          <w:rStyle w:val="Funotenzeichen"/>
        </w:rPr>
        <w:footnoteReference w:id="8"/>
      </w:r>
    </w:p>
    <w:p w:rsidR="00F44014" w:rsidRDefault="00F44014" w:rsidP="00327422">
      <w:pPr>
        <w:rPr>
          <w:szCs w:val="24"/>
        </w:rPr>
      </w:pPr>
      <w:bookmarkStart w:id="36" w:name="_CTVK00163eb9cfa595c4374baf624c12620555e"/>
      <w:r w:rsidRPr="00F44014">
        <w:rPr>
          <w:color w:val="000000"/>
          <w:szCs w:val="24"/>
        </w:rPr>
        <w:lastRenderedPageBreak/>
        <w:t>Ein weiterer Vorteil, den Versionskontrolle mit sich bringt, ist das gleichzeitige Entwickeln. Mehrere Entwickler können gleic</w:t>
      </w:r>
      <w:r>
        <w:rPr>
          <w:color w:val="000000"/>
          <w:szCs w:val="24"/>
        </w:rPr>
        <w:t>hzeitig und kontrolliert an de</w:t>
      </w:r>
      <w:r>
        <w:rPr>
          <w:color w:val="000000"/>
          <w:szCs w:val="24"/>
        </w:rPr>
        <w:t>m</w:t>
      </w:r>
      <w:r>
        <w:rPr>
          <w:color w:val="000000"/>
          <w:szCs w:val="24"/>
        </w:rPr>
        <w:t>selben</w:t>
      </w:r>
      <w:r w:rsidRPr="00F44014">
        <w:rPr>
          <w:color w:val="000000"/>
          <w:szCs w:val="24"/>
        </w:rPr>
        <w:t xml:space="preserve"> Quellcode arbeiten</w:t>
      </w:r>
      <w:r>
        <w:rPr>
          <w:color w:val="000000"/>
          <w:szCs w:val="24"/>
        </w:rPr>
        <w:t>,</w:t>
      </w:r>
      <w:r w:rsidRPr="00F44014">
        <w:rPr>
          <w:color w:val="000000"/>
          <w:szCs w:val="24"/>
        </w:rPr>
        <w:t xml:space="preserve"> ohne da</w:t>
      </w:r>
      <w:r>
        <w:rPr>
          <w:color w:val="000000"/>
          <w:szCs w:val="24"/>
        </w:rPr>
        <w:t>s</w:t>
      </w:r>
      <w:r w:rsidRPr="00F44014">
        <w:rPr>
          <w:color w:val="000000"/>
          <w:szCs w:val="24"/>
        </w:rPr>
        <w:t>s die Arbeit des jeweils anderen dadurch überschrieben wird.</w:t>
      </w:r>
      <w:bookmarkEnd w:id="36"/>
      <w:r>
        <w:rPr>
          <w:rStyle w:val="Funotenzeichen"/>
        </w:rPr>
        <w:footnoteReference w:id="9"/>
      </w:r>
    </w:p>
    <w:p w:rsidR="007F1655" w:rsidRDefault="00F44014" w:rsidP="00327422">
      <w:pPr>
        <w:rPr>
          <w:szCs w:val="24"/>
        </w:rPr>
      </w:pPr>
      <w:bookmarkStart w:id="38" w:name="_CTVK001bf8849ea5d154270bede9606c75fa054"/>
      <w:r w:rsidRPr="00F44014">
        <w:rPr>
          <w:szCs w:val="24"/>
        </w:rPr>
        <w:t>Des</w:t>
      </w:r>
      <w:r>
        <w:rPr>
          <w:szCs w:val="24"/>
        </w:rPr>
        <w:t xml:space="preserve"> W</w:t>
      </w:r>
      <w:r w:rsidRPr="00F44014">
        <w:rPr>
          <w:szCs w:val="24"/>
        </w:rPr>
        <w:t xml:space="preserve">eiteren hilft die Protokollierung dabei gemachte Änderungen ausfindig zu machen und </w:t>
      </w:r>
      <w:r w:rsidR="00814644">
        <w:rPr>
          <w:szCs w:val="24"/>
        </w:rPr>
        <w:t>zu verstehen wer im Team welche</w:t>
      </w:r>
      <w:r w:rsidRPr="00F44014">
        <w:rPr>
          <w:szCs w:val="24"/>
        </w:rPr>
        <w:t xml:space="preserve"> Änderung aus welchem Grund und an welcher Stelle des zu bearbeitenden Programms gemacht hat.</w:t>
      </w:r>
      <w:bookmarkEnd w:id="38"/>
      <w:r>
        <w:rPr>
          <w:rStyle w:val="Funotenzeichen"/>
        </w:rPr>
        <w:footnoteReference w:id="10"/>
      </w:r>
      <w:r w:rsidRPr="00F44014">
        <w:t xml:space="preserve"> </w:t>
      </w:r>
      <w:r w:rsidR="00984574" w:rsidRPr="00F44014">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1046D8" w:rsidRDefault="001046D8" w:rsidP="00327422">
      <w:pPr>
        <w:rPr>
          <w:szCs w:val="24"/>
        </w:rPr>
      </w:pPr>
      <w:bookmarkStart w:id="40" w:name="_CTVK0018570b8d805584fe5b49d68038ac654d1"/>
      <w:r w:rsidRPr="001046D8">
        <w:rPr>
          <w:szCs w:val="24"/>
        </w:rPr>
        <w:t>Nicht nur gleichzeitiges Entwickeln ist möglich sondern auch das gleichzeit</w:t>
      </w:r>
      <w:r w:rsidRPr="001046D8">
        <w:rPr>
          <w:szCs w:val="24"/>
        </w:rPr>
        <w:t>i</w:t>
      </w:r>
      <w:r w:rsidRPr="001046D8">
        <w:rPr>
          <w:szCs w:val="24"/>
        </w:rPr>
        <w:t>ge Veröffentlichen von Software. Das Team ist dadurch nicht gezwungen kurz vor einem Release seine Arbeiten zu unterbrechen und kann ungehi</w:t>
      </w:r>
      <w:r w:rsidRPr="001046D8">
        <w:rPr>
          <w:szCs w:val="24"/>
        </w:rPr>
        <w:t>n</w:t>
      </w:r>
      <w:r w:rsidRPr="001046D8">
        <w:rPr>
          <w:szCs w:val="24"/>
        </w:rPr>
        <w:t>dert auf dem Hauptzweig des Projektes die Arbeit fortsetzen.</w:t>
      </w:r>
      <w:bookmarkEnd w:id="40"/>
      <w:r>
        <w:rPr>
          <w:rStyle w:val="Funotenzeichen"/>
        </w:rPr>
        <w:footnoteReference w:id="11"/>
      </w:r>
    </w:p>
    <w:p w:rsidR="00532839" w:rsidRDefault="009D353B" w:rsidP="00532839">
      <w:pPr>
        <w:pStyle w:val="berschrift2"/>
      </w:pPr>
      <w:bookmarkStart w:id="42" w:name="_Toc482796955"/>
      <w:r>
        <w:t>Geschichte der Versionsverwaltung</w:t>
      </w:r>
      <w:bookmarkEnd w:id="42"/>
    </w:p>
    <w:p w:rsidR="009D353B" w:rsidRDefault="009D353B" w:rsidP="009D353B"/>
    <w:p w:rsidR="001D4EEF" w:rsidRPr="001D4EEF" w:rsidRDefault="005B445F" w:rsidP="009D353B">
      <w:pPr>
        <w:rPr>
          <w:color w:val="000000"/>
          <w:szCs w:val="24"/>
        </w:rPr>
      </w:pPr>
      <w:bookmarkStart w:id="43" w:name="_CTVK0010c5426b0049b4d7eabee1c7424ad2b6f"/>
      <w:r w:rsidRPr="005B445F">
        <w:rPr>
          <w:color w:val="000000"/>
          <w:szCs w:val="24"/>
        </w:rPr>
        <w:t>Zu versuchen die Geschichte der Versionsverwaltung in vollem Maße darz</w:t>
      </w:r>
      <w:r w:rsidRPr="005B445F">
        <w:rPr>
          <w:color w:val="000000"/>
          <w:szCs w:val="24"/>
        </w:rPr>
        <w:t>u</w:t>
      </w:r>
      <w:r w:rsidRPr="005B445F">
        <w:rPr>
          <w:color w:val="000000"/>
          <w:szCs w:val="24"/>
        </w:rPr>
        <w:t>stellen, würde den Rahmen dieser Arbeit übersteigen. Anhand verschiedener wegweisender Systeme ist es jedoch möglich zu der Entstehung der En</w:t>
      </w:r>
      <w:r w:rsidRPr="005B445F">
        <w:rPr>
          <w:color w:val="000000"/>
          <w:szCs w:val="24"/>
        </w:rPr>
        <w:t>t</w:t>
      </w:r>
      <w:r w:rsidRPr="005B445F">
        <w:rPr>
          <w:color w:val="000000"/>
          <w:szCs w:val="24"/>
        </w:rPr>
        <w:t>wick</w:t>
      </w:r>
      <w:r>
        <w:rPr>
          <w:color w:val="000000"/>
          <w:szCs w:val="24"/>
        </w:rPr>
        <w:t xml:space="preserve">lung von </w:t>
      </w:r>
      <w:proofErr w:type="spellStart"/>
      <w:r>
        <w:rPr>
          <w:color w:val="000000"/>
          <w:szCs w:val="24"/>
        </w:rPr>
        <w:t>Git</w:t>
      </w:r>
      <w:proofErr w:type="spellEnd"/>
      <w:r>
        <w:rPr>
          <w:color w:val="000000"/>
          <w:szCs w:val="24"/>
        </w:rPr>
        <w:t xml:space="preserve"> hin</w:t>
      </w:r>
      <w:r w:rsidRPr="005B445F">
        <w:rPr>
          <w:color w:val="000000"/>
          <w:szCs w:val="24"/>
        </w:rPr>
        <w:t>zuführen und diese nachzuvollziehen.</w:t>
      </w:r>
      <w:bookmarkEnd w:id="43"/>
      <w:r>
        <w:rPr>
          <w:rStyle w:val="Funotenzeichen"/>
        </w:rPr>
        <w:footnoteReference w:id="12"/>
      </w:r>
    </w:p>
    <w:p w:rsidR="00CD4B8A" w:rsidRDefault="00053F13" w:rsidP="00CD4B8A">
      <w:pPr>
        <w:pStyle w:val="berschrift3"/>
      </w:pPr>
      <w:bookmarkStart w:id="45" w:name="_Toc482796956"/>
      <w:r>
        <w:t>SCCS</w:t>
      </w:r>
      <w:bookmarkEnd w:id="45"/>
    </w:p>
    <w:p w:rsidR="00574A2A" w:rsidRPr="00574A2A" w:rsidRDefault="00574A2A" w:rsidP="00574A2A"/>
    <w:p w:rsidR="00574A2A" w:rsidRDefault="00574A2A" w:rsidP="00CD4B8A">
      <w:pPr>
        <w:rPr>
          <w:color w:val="000000"/>
          <w:szCs w:val="24"/>
        </w:rPr>
      </w:pPr>
      <w:bookmarkStart w:id="46" w:name="_CTVK001bb3c96677092488c844bc1374abfce6e"/>
      <w:r w:rsidRPr="00574A2A">
        <w:rPr>
          <w:color w:val="000000"/>
          <w:szCs w:val="24"/>
        </w:rPr>
        <w:lastRenderedPageBreak/>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6"/>
      <w:r>
        <w:rPr>
          <w:rStyle w:val="Funotenzeichen"/>
        </w:rPr>
        <w:footnoteReference w:id="13"/>
      </w:r>
    </w:p>
    <w:p w:rsidR="00574A2A" w:rsidRDefault="005E22D4" w:rsidP="00CD4B8A">
      <w:pPr>
        <w:rPr>
          <w:color w:val="000000"/>
          <w:szCs w:val="24"/>
        </w:rPr>
      </w:pPr>
      <w:bookmarkStart w:id="48" w:name="_CTVK0012660a2c4ef024197adbb6b6c0a4cd853"/>
      <w:r w:rsidRPr="005E22D4">
        <w:rPr>
          <w:color w:val="000000"/>
          <w:szCs w:val="24"/>
        </w:rPr>
        <w:t>Es wurde ein zentraler Speicher zur Verfügung gestellt, welcher als Repos</w:t>
      </w:r>
      <w:r w:rsidRPr="005E22D4">
        <w:rPr>
          <w:color w:val="000000"/>
          <w:szCs w:val="24"/>
        </w:rPr>
        <w:t>i</w:t>
      </w:r>
      <w:r w:rsidRPr="005E22D4">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5E22D4">
        <w:rPr>
          <w:color w:val="000000"/>
          <w:szCs w:val="24"/>
        </w:rPr>
        <w:t>s</w:t>
      </w:r>
      <w:r w:rsidRPr="005E22D4">
        <w:rPr>
          <w:color w:val="000000"/>
          <w:szCs w:val="24"/>
        </w:rPr>
        <w:t>ten ohne sie beim Auschecken sperren zu müssen. Beim Bearbeiten einer Datei wiederum war dies unumgänglich. Nach getaner Arbeit wurde die Datei wieder eingecheckt und die vorherige Sperrung wieder aufgehoben.</w:t>
      </w:r>
      <w:bookmarkEnd w:id="48"/>
      <w:r>
        <w:rPr>
          <w:rStyle w:val="Funotenzeichen"/>
        </w:rPr>
        <w:footnoteReference w:id="14"/>
      </w:r>
    </w:p>
    <w:p w:rsidR="00F1366D" w:rsidRDefault="00275B8D" w:rsidP="00F1366D">
      <w:pPr>
        <w:pStyle w:val="berschrift3"/>
      </w:pPr>
      <w:bookmarkStart w:id="50" w:name="_Toc482796957"/>
      <w:r>
        <w:t>CVS</w:t>
      </w:r>
      <w:bookmarkEnd w:id="50"/>
    </w:p>
    <w:p w:rsidR="00E55B0F" w:rsidRDefault="00E55B0F" w:rsidP="00E55B0F"/>
    <w:p w:rsidR="005E22D4" w:rsidRDefault="005E22D4" w:rsidP="00E55B0F">
      <w:pPr>
        <w:rPr>
          <w:szCs w:val="24"/>
        </w:rPr>
      </w:pPr>
      <w:bookmarkStart w:id="51" w:name="_CTVK0014bb73a7a103549ec9d1d9643fd453776"/>
      <w:r w:rsidRPr="005E22D4">
        <w:rPr>
          <w:color w:val="000000"/>
          <w:szCs w:val="24"/>
        </w:rPr>
        <w:t>Walter Tichy entwickelte Anfang der 80er Jahre das Revision Control System (RCS). Durch das RCS konnte man auf eine effiziente Art und Weise ve</w:t>
      </w:r>
      <w:r w:rsidRPr="005E22D4">
        <w:rPr>
          <w:color w:val="000000"/>
          <w:szCs w:val="24"/>
        </w:rPr>
        <w:t>r</w:t>
      </w:r>
      <w:r w:rsidRPr="005E22D4">
        <w:rPr>
          <w:color w:val="000000"/>
          <w:szCs w:val="24"/>
        </w:rPr>
        <w:t>schiedene Überprüfungen, die man an Dateien vollzogen hatte, speichern.</w:t>
      </w:r>
      <w:bookmarkEnd w:id="51"/>
      <w:r>
        <w:rPr>
          <w:rStyle w:val="Funotenzeichen"/>
        </w:rPr>
        <w:footnoteReference w:id="15"/>
      </w:r>
    </w:p>
    <w:p w:rsidR="003A1C0E" w:rsidRDefault="005E22D4" w:rsidP="00E55B0F">
      <w:pPr>
        <w:rPr>
          <w:szCs w:val="24"/>
        </w:rPr>
      </w:pPr>
      <w:bookmarkStart w:id="53" w:name="_CTVK0019e8cff1596604f00a9f25f551f2710d6"/>
      <w:bookmarkStart w:id="54" w:name="_CTVK001bdcc33332c494f5ba39320f87b82c214"/>
      <w:r w:rsidRPr="005E22D4">
        <w:rPr>
          <w:color w:val="000000"/>
          <w:szCs w:val="24"/>
        </w:rPr>
        <w:t xml:space="preserve">Auf der Grundlage des RCS-Modells wurde einige Jahre später das </w:t>
      </w:r>
      <w:proofErr w:type="spellStart"/>
      <w:r w:rsidRPr="005E22D4">
        <w:rPr>
          <w:color w:val="000000"/>
          <w:szCs w:val="24"/>
        </w:rPr>
        <w:t>Concu</w:t>
      </w:r>
      <w:r w:rsidRPr="005E22D4">
        <w:rPr>
          <w:color w:val="000000"/>
          <w:szCs w:val="24"/>
        </w:rPr>
        <w:t>r</w:t>
      </w:r>
      <w:r w:rsidRPr="005E22D4">
        <w:rPr>
          <w:color w:val="000000"/>
          <w:szCs w:val="24"/>
        </w:rPr>
        <w:t>rent</w:t>
      </w:r>
      <w:proofErr w:type="spellEnd"/>
      <w:r w:rsidRPr="005E22D4">
        <w:rPr>
          <w:color w:val="000000"/>
          <w:szCs w:val="24"/>
        </w:rPr>
        <w:t xml:space="preserve"> Versions System entwickelt. Dieses bot einige Vorteile gegenüber se</w:t>
      </w:r>
      <w:r w:rsidRPr="005E22D4">
        <w:rPr>
          <w:color w:val="000000"/>
          <w:szCs w:val="24"/>
        </w:rPr>
        <w:t>i</w:t>
      </w:r>
      <w:r w:rsidRPr="005E22D4">
        <w:rPr>
          <w:color w:val="000000"/>
          <w:szCs w:val="24"/>
        </w:rPr>
        <w:t>nem Vorgänger auf Das CVS war sehr beliebt und wurde eine lange Zeit als die beliebteste Versionsverwaltung in der Open Source-Gemeinde anges</w:t>
      </w:r>
      <w:r w:rsidRPr="005E22D4">
        <w:rPr>
          <w:color w:val="000000"/>
          <w:szCs w:val="24"/>
        </w:rPr>
        <w:t>e</w:t>
      </w:r>
      <w:r w:rsidRPr="005E22D4">
        <w:rPr>
          <w:color w:val="000000"/>
          <w:szCs w:val="24"/>
        </w:rPr>
        <w:t>hen.</w:t>
      </w:r>
      <w:bookmarkEnd w:id="53"/>
      <w:r>
        <w:rPr>
          <w:rStyle w:val="Funotenzeichen"/>
        </w:rPr>
        <w:footnoteReference w:id="16"/>
      </w:r>
      <w:bookmarkEnd w:id="54"/>
      <w:r>
        <w:rPr>
          <w:color w:val="000000"/>
          <w:szCs w:val="24"/>
        </w:rPr>
        <w:t xml:space="preserve"> </w:t>
      </w:r>
      <w:bookmarkStart w:id="56" w:name="_CTVK002bdcc33332c494f5ba39320f87b82c214"/>
      <w:r w:rsidR="001B2F6A" w:rsidRPr="001B2F6A">
        <w:rPr>
          <w:szCs w:val="24"/>
        </w:rPr>
        <w:t>Hauptsächlich fand die Bedienung hier über eine Komma</w:t>
      </w:r>
      <w:r w:rsidR="0026372E">
        <w:rPr>
          <w:szCs w:val="24"/>
        </w:rPr>
        <w:t>n</w:t>
      </w:r>
      <w:r w:rsidR="001B2F6A" w:rsidRPr="001B2F6A">
        <w:rPr>
          <w:szCs w:val="24"/>
        </w:rPr>
        <w:t>dozeile statt.</w:t>
      </w:r>
      <w:bookmarkEnd w:id="56"/>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1B2F6A" w:rsidRPr="001B2F6A" w:rsidRDefault="001B2F6A" w:rsidP="001B2F6A">
      <w:pPr>
        <w:spacing w:after="0"/>
        <w:rPr>
          <w:rFonts w:cs="Segoe UI"/>
          <w:color w:val="000000"/>
          <w:szCs w:val="24"/>
        </w:rPr>
      </w:pPr>
      <w:bookmarkStart w:id="58" w:name="_CTVK0016b1366074c0341a18fa09b1098b061df"/>
      <w:r w:rsidRPr="001B2F6A">
        <w:rPr>
          <w:color w:val="000000"/>
          <w:szCs w:val="24"/>
        </w:rPr>
        <w:t>Durch CVS wurde bei dem Umgang mit Locks (Sperrung) eine neue Ideol</w:t>
      </w:r>
      <w:r w:rsidRPr="001B2F6A">
        <w:rPr>
          <w:color w:val="000000"/>
          <w:szCs w:val="24"/>
        </w:rPr>
        <w:t>o</w:t>
      </w:r>
      <w:r w:rsidRPr="001B2F6A">
        <w:rPr>
          <w:color w:val="000000"/>
          <w:szCs w:val="24"/>
        </w:rPr>
        <w:t>gie geschaffen. Dies ist wahrscheinlich die wichtigste Erneuerung, welche es mit sich gebracht hat. Erstmals war es möglich private Arbeitskopien von D</w:t>
      </w:r>
      <w:r w:rsidRPr="001B2F6A">
        <w:rPr>
          <w:color w:val="000000"/>
          <w:szCs w:val="24"/>
        </w:rPr>
        <w:t>a</w:t>
      </w:r>
      <w:r w:rsidRPr="001B2F6A">
        <w:rPr>
          <w:color w:val="000000"/>
          <w:szCs w:val="24"/>
        </w:rPr>
        <w:lastRenderedPageBreak/>
        <w:t>teien zu erstellen, an denen man arbeiten wollte. Dies hatte den Vorteil, dass die jeweilige Datei nicht gesperrt werden musste. Somit konnten andere Entwickler ebenfalls zu derselben Zeit an derselben Datei arbeiten, ohne d</w:t>
      </w:r>
      <w:r w:rsidRPr="001B2F6A">
        <w:rPr>
          <w:color w:val="000000"/>
          <w:szCs w:val="24"/>
        </w:rPr>
        <w:t>a</w:t>
      </w:r>
      <w:r w:rsidRPr="001B2F6A">
        <w:rPr>
          <w:color w:val="000000"/>
          <w:szCs w:val="24"/>
        </w:rPr>
        <w:t>bei die Arbeit des anderen zu verhindern.</w:t>
      </w:r>
    </w:p>
    <w:p w:rsidR="001B2F6A" w:rsidRPr="001B2F6A" w:rsidRDefault="001B2F6A" w:rsidP="001B2F6A">
      <w:pPr>
        <w:spacing w:after="0"/>
        <w:rPr>
          <w:rFonts w:cs="Segoe UI"/>
          <w:color w:val="000000"/>
          <w:szCs w:val="24"/>
        </w:rPr>
      </w:pPr>
      <w:r w:rsidRPr="001B2F6A">
        <w:rPr>
          <w:color w:val="000000"/>
          <w:szCs w:val="24"/>
        </w:rPr>
        <w:t>Diese verschiedenen Änderungen durch verschiedene Entwickler konnten später zusammengeführt werden, ohne dass die Arbeit des Anderen dadurch verloren ging.</w:t>
      </w:r>
    </w:p>
    <w:p w:rsidR="001B2F6A" w:rsidRDefault="001B2F6A" w:rsidP="001B2F6A">
      <w:pPr>
        <w:rPr>
          <w:szCs w:val="24"/>
        </w:rPr>
      </w:pPr>
      <w:r w:rsidRPr="001B2F6A">
        <w:rPr>
          <w:color w:val="000000"/>
          <w:szCs w:val="24"/>
        </w:rPr>
        <w:t>Der einzige Konflikt bestand in dem Fall das Zwei verschiedene Entwickler dieselbe Zeile bearbeiten wollten. In diesem Fall wurden auf beide Veränd</w:t>
      </w:r>
      <w:r w:rsidRPr="001B2F6A">
        <w:rPr>
          <w:color w:val="000000"/>
          <w:szCs w:val="24"/>
        </w:rPr>
        <w:t>e</w:t>
      </w:r>
      <w:r w:rsidRPr="001B2F6A">
        <w:rPr>
          <w:color w:val="000000"/>
          <w:szCs w:val="24"/>
        </w:rPr>
        <w:t>rungen hingewiesen und es musste sich für eine Veränderung entschieden werden.</w:t>
      </w:r>
      <w:bookmarkEnd w:id="58"/>
      <w:r>
        <w:rPr>
          <w:rStyle w:val="Funotenzeichen"/>
        </w:rPr>
        <w:footnoteReference w:id="18"/>
      </w:r>
    </w:p>
    <w:p w:rsidR="00053F13" w:rsidRDefault="00053F13" w:rsidP="00053F13">
      <w:pPr>
        <w:pStyle w:val="berschrift3"/>
      </w:pPr>
      <w:bookmarkStart w:id="60" w:name="_Toc482796958"/>
      <w:r>
        <w:t>SVN</w:t>
      </w:r>
      <w:bookmarkEnd w:id="60"/>
    </w:p>
    <w:p w:rsidR="000666D1" w:rsidRDefault="000666D1" w:rsidP="000666D1"/>
    <w:p w:rsidR="001B2F6A" w:rsidRDefault="001B2F6A" w:rsidP="000666D1">
      <w:pPr>
        <w:rPr>
          <w:color w:val="000000"/>
          <w:szCs w:val="24"/>
        </w:rPr>
      </w:pPr>
      <w:r w:rsidRPr="001B2F6A">
        <w:rPr>
          <w:color w:val="000000"/>
          <w:szCs w:val="24"/>
        </w:rPr>
        <w:t>Subversion ist ein zentrales Versionsverwaltungssystem und basiert auf e</w:t>
      </w:r>
      <w:r w:rsidRPr="001B2F6A">
        <w:rPr>
          <w:color w:val="000000"/>
          <w:szCs w:val="24"/>
        </w:rPr>
        <w:t>i</w:t>
      </w:r>
      <w:r w:rsidRPr="001B2F6A">
        <w:rPr>
          <w:color w:val="000000"/>
          <w:szCs w:val="24"/>
        </w:rPr>
        <w:t>ner Client- Server-Architektur.</w:t>
      </w:r>
      <w:r>
        <w:rPr>
          <w:rStyle w:val="Funotenzeichen"/>
        </w:rPr>
        <w:footnoteReference w:id="19"/>
      </w:r>
    </w:p>
    <w:p w:rsidR="00A60D3D" w:rsidRDefault="00A60D3D" w:rsidP="000666D1">
      <w:pPr>
        <w:rPr>
          <w:szCs w:val="24"/>
        </w:rPr>
      </w:pPr>
      <w:bookmarkStart w:id="62" w:name="_CTVK0018d08c964fd62431f8f8fc9eeaeddecee"/>
      <w:r w:rsidRPr="00A60D3D">
        <w:rPr>
          <w:color w:val="000000"/>
          <w:szCs w:val="24"/>
        </w:rPr>
        <w:t>Typischerweise entstand Subversion aus den Mängeln und Fehlern, die bei CVS ausgemacht wurden. Der Unterschied zum Vorgänger bestand darin, dass Änderungen direkt gespeichert wurden und der Umgang mit den ve</w:t>
      </w:r>
      <w:r w:rsidRPr="00A60D3D">
        <w:rPr>
          <w:color w:val="000000"/>
          <w:szCs w:val="24"/>
        </w:rPr>
        <w:t>r</w:t>
      </w:r>
      <w:r w:rsidRPr="00A60D3D">
        <w:rPr>
          <w:color w:val="000000"/>
          <w:szCs w:val="24"/>
        </w:rPr>
        <w:t>schiedenen Entwicklungszweigen sichtbar besser zu handhaben war.</w:t>
      </w:r>
      <w:r w:rsidRPr="00A60D3D">
        <w:rPr>
          <w:color w:val="000000"/>
          <w:szCs w:val="24"/>
        </w:rPr>
        <w:br/>
        <w:t>Aufgrund dessen wurde Subversion nach seiner Vorstellung schnell zu einer der beliebtesten Versionsverwaltungen in der Softwareg</w:t>
      </w:r>
      <w:r w:rsidRPr="00A60D3D">
        <w:rPr>
          <w:color w:val="000000"/>
          <w:szCs w:val="24"/>
        </w:rPr>
        <w:t>e</w:t>
      </w:r>
      <w:r w:rsidRPr="00A60D3D">
        <w:rPr>
          <w:color w:val="000000"/>
          <w:szCs w:val="24"/>
        </w:rPr>
        <w:t>meinde.</w:t>
      </w:r>
      <w:bookmarkEnd w:id="62"/>
      <w:r>
        <w:rPr>
          <w:rStyle w:val="Funotenzeichen"/>
        </w:rPr>
        <w:footnoteReference w:id="20"/>
      </w:r>
    </w:p>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4" w:name="_Toc482796959"/>
      <w:r>
        <w:lastRenderedPageBreak/>
        <w:t>Bekannte Versionsverwaltungssysteme</w:t>
      </w:r>
      <w:bookmarkEnd w:id="64"/>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5" w:name="_Toc482796960"/>
      <w:r>
        <w:t>CVS</w:t>
      </w:r>
      <w:bookmarkEnd w:id="65"/>
    </w:p>
    <w:p w:rsidR="007542BD" w:rsidRDefault="007542BD" w:rsidP="007542BD"/>
    <w:p w:rsidR="003C21F4" w:rsidRDefault="003C21F4" w:rsidP="007542BD">
      <w:pPr>
        <w:rPr>
          <w:szCs w:val="24"/>
        </w:rPr>
      </w:pPr>
      <w:bookmarkStart w:id="66" w:name="_CTVK0018f82b3e217a24a57b785d657d830c318"/>
      <w:bookmarkStart w:id="67" w:name="_CTVK00192af9bbc64884f319c2ce9c5726520ff"/>
      <w:bookmarkStart w:id="68"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6"/>
      <w:r>
        <w:rPr>
          <w:rStyle w:val="Funotenzeichen"/>
        </w:rPr>
        <w:footnoteReference w:id="21"/>
      </w:r>
    </w:p>
    <w:p w:rsidR="003C21F4" w:rsidRDefault="003C21F4" w:rsidP="007542BD">
      <w:pPr>
        <w:rPr>
          <w:szCs w:val="24"/>
        </w:rPr>
      </w:pPr>
      <w:bookmarkStart w:id="70" w:name="_CTVK00292af9bbc64884f319c2ce9c5726520ff"/>
      <w:bookmarkEnd w:id="67"/>
      <w:r w:rsidRPr="003C21F4">
        <w:rPr>
          <w:szCs w:val="24"/>
        </w:rPr>
        <w:t>Ein wichtiger Aspekt bei CVS ist die Verankerung in der Open-Source-Gemeinde. Die Software kann ohne den Anspruch auf Lizenzen frei im Inte</w:t>
      </w:r>
      <w:r w:rsidRPr="003C21F4">
        <w:rPr>
          <w:szCs w:val="24"/>
        </w:rPr>
        <w:t>r</w:t>
      </w:r>
      <w:r w:rsidRPr="003C21F4">
        <w:rPr>
          <w:szCs w:val="24"/>
        </w:rPr>
        <w:t>net erhalten werden. Wie schon weiter oben erwähnt, ist es historisch als der Nachfolger des Revision Control Systems anzusehen.</w:t>
      </w:r>
      <w:bookmarkEnd w:id="70"/>
      <w:r>
        <w:rPr>
          <w:rStyle w:val="Funotenzeichen"/>
        </w:rPr>
        <w:footnoteReference w:id="22"/>
      </w:r>
    </w:p>
    <w:p w:rsidR="003C21F4" w:rsidRDefault="003C21F4" w:rsidP="007542BD">
      <w:pPr>
        <w:rPr>
          <w:szCs w:val="24"/>
        </w:rPr>
      </w:pPr>
      <w:bookmarkStart w:id="72" w:name="_CTVK0026ccb7b5d20e14d43856089bdd61a499d"/>
      <w:r w:rsidRPr="003C21F4">
        <w:rPr>
          <w:szCs w:val="24"/>
        </w:rPr>
        <w:t>Das Repository verhält sich hier wie ein Dateiserver mit einem Verzeichni</w:t>
      </w:r>
      <w:r w:rsidRPr="003C21F4">
        <w:rPr>
          <w:szCs w:val="24"/>
        </w:rPr>
        <w:t>s</w:t>
      </w:r>
      <w:r w:rsidRPr="003C21F4">
        <w:rPr>
          <w:szCs w:val="24"/>
        </w:rPr>
        <w:t xml:space="preserve">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w:t>
      </w:r>
      <w:r w:rsidRPr="003C21F4">
        <w:rPr>
          <w:szCs w:val="24"/>
        </w:rPr>
        <w:lastRenderedPageBreak/>
        <w:t>Zeitangabe wann die Datei geändert worden ist. Darüber hinaus ist es mö</w:t>
      </w:r>
      <w:r w:rsidRPr="003C21F4">
        <w:rPr>
          <w:szCs w:val="24"/>
        </w:rPr>
        <w:t>g</w:t>
      </w:r>
      <w:r w:rsidRPr="003C21F4">
        <w:rPr>
          <w:szCs w:val="24"/>
        </w:rPr>
        <w:t>lich für jede Version Kommentare zu hinterlassen.</w:t>
      </w:r>
      <w:bookmarkEnd w:id="72"/>
      <w:r>
        <w:rPr>
          <w:rStyle w:val="Funotenzeichen"/>
        </w:rPr>
        <w:footnoteReference w:id="23"/>
      </w:r>
    </w:p>
    <w:p w:rsidR="003C21F4" w:rsidRDefault="003C21F4" w:rsidP="007542BD">
      <w:pPr>
        <w:rPr>
          <w:szCs w:val="24"/>
        </w:rPr>
      </w:pPr>
      <w:bookmarkStart w:id="74" w:name="_CTVK001934f15183109483c8b2f2a93cb944a82"/>
      <w:r w:rsidRPr="003C21F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4"/>
      <w:r>
        <w:rPr>
          <w:rStyle w:val="Funotenzeichen"/>
        </w:rPr>
        <w:footnoteReference w:id="24"/>
      </w:r>
    </w:p>
    <w:p w:rsidR="00677DE0" w:rsidRDefault="00677DE0" w:rsidP="00677DE0">
      <w:pPr>
        <w:pStyle w:val="berschrift3"/>
      </w:pPr>
      <w:bookmarkStart w:id="76" w:name="_Toc482796961"/>
      <w:bookmarkEnd w:id="68"/>
      <w:r>
        <w:t>SVN</w:t>
      </w:r>
      <w:bookmarkEnd w:id="76"/>
    </w:p>
    <w:p w:rsidR="00995A9F" w:rsidRDefault="00995A9F" w:rsidP="00995A9F"/>
    <w:p w:rsidR="009E1505" w:rsidRDefault="00517A54" w:rsidP="00995A9F">
      <w:pPr>
        <w:rPr>
          <w:szCs w:val="24"/>
        </w:rPr>
      </w:pPr>
      <w:r w:rsidRPr="00517A54">
        <w:rPr>
          <w:szCs w:val="24"/>
        </w:rPr>
        <w:t>Apache Subversion gilt als der Quasi-Nachfolger von CVS.</w:t>
      </w:r>
      <w:r>
        <w:rPr>
          <w:rStyle w:val="Funotenzeichen"/>
        </w:rPr>
        <w:footnoteReference w:id="25"/>
      </w:r>
      <w:r w:rsidRPr="00517A54">
        <w:t xml:space="preserve"> </w:t>
      </w:r>
      <w:r w:rsidR="009E1505" w:rsidRPr="00517A54">
        <w:t>D</w:t>
      </w:r>
      <w:r w:rsidR="009E1505" w:rsidRPr="009E1505">
        <w:rPr>
          <w:szCs w:val="24"/>
        </w:rPr>
        <w:t>a Subversion ein zentrales Versionsverwaltungssystem ist, wird das Repository auf einem zentralen Server gespeichert. Der wesentliche Unterschied zu verteilten Ve</w:t>
      </w:r>
      <w:r w:rsidR="009E1505" w:rsidRPr="009E1505">
        <w:rPr>
          <w:szCs w:val="24"/>
        </w:rPr>
        <w:t>r</w:t>
      </w:r>
      <w:r w:rsidR="009E1505" w:rsidRPr="009E1505">
        <w:rPr>
          <w:szCs w:val="24"/>
        </w:rPr>
        <w:t xml:space="preserve">sionskontrollsystemen wie z.B. zu </w:t>
      </w:r>
      <w:proofErr w:type="spellStart"/>
      <w:r w:rsidR="009E1505" w:rsidRPr="009E1505">
        <w:rPr>
          <w:szCs w:val="24"/>
        </w:rPr>
        <w:t>Git</w:t>
      </w:r>
      <w:proofErr w:type="spellEnd"/>
      <w:r w:rsidR="009E1505" w:rsidRPr="009E1505">
        <w:rPr>
          <w:szCs w:val="24"/>
        </w:rPr>
        <w:t xml:space="preserve"> liegt darin, dass die gesamte Historie auf dem Server gespeichert und auch nur dort benötigt wird. Es ist nicht no</w:t>
      </w:r>
      <w:r w:rsidR="009E1505" w:rsidRPr="009E1505">
        <w:rPr>
          <w:szCs w:val="24"/>
        </w:rPr>
        <w:t>t</w:t>
      </w:r>
      <w:r w:rsidR="009E1505" w:rsidRPr="009E1505">
        <w:rPr>
          <w:szCs w:val="24"/>
        </w:rPr>
        <w:t xml:space="preserve">wendig das Repository zu klonen oder zu kopieren um damit arbeiten zu können. Das Arbeitsverzeichnis kann mit einem </w:t>
      </w:r>
      <w:proofErr w:type="spellStart"/>
      <w:r w:rsidR="009E1505" w:rsidRPr="009E1505">
        <w:rPr>
          <w:szCs w:val="24"/>
        </w:rPr>
        <w:t>Checkout</w:t>
      </w:r>
      <w:proofErr w:type="spellEnd"/>
      <w:r w:rsidR="009E1505" w:rsidRPr="009E1505">
        <w:rPr>
          <w:szCs w:val="24"/>
        </w:rPr>
        <w:t xml:space="preserve"> direkt vom Server erstellt werden.</w:t>
      </w:r>
      <w:r w:rsidR="009E1505">
        <w:rPr>
          <w:rStyle w:val="Funotenzeichen"/>
        </w:rPr>
        <w:footnoteReference w:id="26"/>
      </w:r>
    </w:p>
    <w:p w:rsidR="002A2D79" w:rsidRDefault="002A2D79" w:rsidP="00995A9F">
      <w:pPr>
        <w:rPr>
          <w:szCs w:val="24"/>
        </w:rPr>
      </w:pPr>
      <w:bookmarkStart w:id="79" w:name="_CTVK001f09fe005d1d34d7aa393836aa76f77a3"/>
      <w:r w:rsidRPr="002A2D79">
        <w:rPr>
          <w:szCs w:val="24"/>
        </w:rPr>
        <w:t>Der Vorteil hierbei ist, da</w:t>
      </w:r>
      <w:r w:rsidR="001954A5">
        <w:rPr>
          <w:szCs w:val="24"/>
        </w:rPr>
        <w:t>s</w:t>
      </w:r>
      <w:r w:rsidRPr="002A2D79">
        <w:rPr>
          <w:szCs w:val="24"/>
        </w:rPr>
        <w:t xml:space="preserve">s bei großen </w:t>
      </w:r>
      <w:proofErr w:type="spellStart"/>
      <w:r w:rsidRPr="002A2D79">
        <w:rPr>
          <w:szCs w:val="24"/>
        </w:rPr>
        <w:t>Repositories</w:t>
      </w:r>
      <w:proofErr w:type="spellEnd"/>
      <w:r w:rsidRPr="002A2D79">
        <w:rPr>
          <w:szCs w:val="24"/>
        </w:rPr>
        <w:t xml:space="preserve"> ein </w:t>
      </w:r>
      <w:proofErr w:type="spellStart"/>
      <w:r w:rsidRPr="002A2D79">
        <w:rPr>
          <w:szCs w:val="24"/>
        </w:rPr>
        <w:t>Checkout</w:t>
      </w:r>
      <w:proofErr w:type="spellEnd"/>
      <w:r w:rsidRPr="002A2D79">
        <w:rPr>
          <w:szCs w:val="24"/>
        </w:rPr>
        <w:t xml:space="preserve"> schneller ausgeführt werden kann, da immer nur ein einziger Zustand des Projektes von dem Client übernommen werden muss. Auch wird dadurch weniger Speicherplatz auf dem Client beansprucht und sobald das Projekt auf dem Server abgelegt wird, steht es allen </w:t>
      </w:r>
      <w:proofErr w:type="spellStart"/>
      <w:r w:rsidRPr="002A2D79">
        <w:rPr>
          <w:szCs w:val="24"/>
        </w:rPr>
        <w:t>Clienten</w:t>
      </w:r>
      <w:proofErr w:type="spellEnd"/>
      <w:r w:rsidRPr="002A2D79">
        <w:rPr>
          <w:szCs w:val="24"/>
        </w:rPr>
        <w:t xml:space="preserve"> mit Serververbindung zur Verf</w:t>
      </w:r>
      <w:r w:rsidRPr="002A2D79">
        <w:rPr>
          <w:szCs w:val="24"/>
        </w:rPr>
        <w:t>ü</w:t>
      </w:r>
      <w:r w:rsidRPr="002A2D79">
        <w:rPr>
          <w:szCs w:val="24"/>
        </w:rPr>
        <w:t>gung.</w:t>
      </w:r>
      <w:bookmarkEnd w:id="79"/>
      <w:r>
        <w:rPr>
          <w:rStyle w:val="Funotenzeichen"/>
        </w:rPr>
        <w:footnoteReference w:id="27"/>
      </w:r>
    </w:p>
    <w:p w:rsidR="001954A5" w:rsidRDefault="001954A5" w:rsidP="00995A9F">
      <w:bookmarkStart w:id="81" w:name="_CTVK001803df3acbbf4451287e3541484590896"/>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lastRenderedPageBreak/>
        <w:t xml:space="preserve">line ist. Änderungen, welche </w:t>
      </w:r>
      <w:proofErr w:type="spellStart"/>
      <w:r w:rsidRPr="001954A5">
        <w:rPr>
          <w:szCs w:val="24"/>
        </w:rPr>
        <w:t>evtl</w:t>
      </w:r>
      <w:proofErr w:type="spellEnd"/>
      <w:r w:rsidRPr="001954A5">
        <w:rPr>
          <w:szCs w:val="24"/>
        </w:rPr>
        <w:t xml:space="preserve"> erst getestet werden sollten, können nicht gemacht werden, bis das Repository wieder erreichbar ist.</w:t>
      </w:r>
      <w:bookmarkEnd w:id="81"/>
      <w:r>
        <w:rPr>
          <w:rStyle w:val="Funotenzeichen"/>
        </w:rPr>
        <w:footnoteReference w:id="28"/>
      </w:r>
    </w:p>
    <w:p w:rsidR="00D50687" w:rsidRDefault="00493B10" w:rsidP="00995A9F">
      <w:pPr>
        <w:rPr>
          <w:szCs w:val="24"/>
        </w:rPr>
      </w:pPr>
      <w:bookmarkStart w:id="83" w:name="_CTVK0017448da1863bb462cb00f26da68615901"/>
      <w:bookmarkStart w:id="84" w:name="_CTVK001233f62b623c648ac8623432c0f4c5ab9"/>
      <w:r w:rsidRPr="00493B10">
        <w:rPr>
          <w:szCs w:val="24"/>
        </w:rPr>
        <w:t xml:space="preserve">Ein wichtiger Unterschied zwischen SVN und CVS ist der, dass bei SVN auch ganze Verzeichnisse </w:t>
      </w:r>
      <w:proofErr w:type="spellStart"/>
      <w:r w:rsidRPr="00493B10">
        <w:rPr>
          <w:szCs w:val="24"/>
        </w:rPr>
        <w:t>versioniert</w:t>
      </w:r>
      <w:proofErr w:type="spellEnd"/>
      <w:r w:rsidRPr="00493B10">
        <w:rPr>
          <w:szCs w:val="24"/>
        </w:rPr>
        <w:t xml:space="preserve"> werden können.</w:t>
      </w:r>
      <w:bookmarkEnd w:id="83"/>
      <w:r>
        <w:rPr>
          <w:rStyle w:val="Funotenzeichen"/>
        </w:rPr>
        <w:footnoteReference w:id="29"/>
      </w:r>
      <w:r w:rsidRPr="00493B10">
        <w:t xml:space="preserve"> </w:t>
      </w:r>
      <w:r w:rsidR="000A3CD5" w:rsidRPr="00493B10">
        <w:t>D</w:t>
      </w:r>
      <w:r w:rsidR="000A3CD5" w:rsidRPr="000A3CD5">
        <w:rPr>
          <w:szCs w:val="24"/>
        </w:rPr>
        <w:t>urch Subversion werden Änderungen an Dateien und Verzeichnissen durch Revisionen ve</w:t>
      </w:r>
      <w:r w:rsidR="000A3CD5" w:rsidRPr="000A3CD5">
        <w:rPr>
          <w:szCs w:val="24"/>
        </w:rPr>
        <w:t>r</w:t>
      </w:r>
      <w:r w:rsidR="000A3CD5" w:rsidRPr="000A3CD5">
        <w:rPr>
          <w:szCs w:val="24"/>
        </w:rPr>
        <w:t>waltet.</w:t>
      </w:r>
      <w:r w:rsidR="005E0655">
        <w:rPr>
          <w:szCs w:val="24"/>
        </w:rPr>
        <w:t xml:space="preserve"> </w:t>
      </w:r>
      <w:bookmarkStart w:id="86" w:name="_CTVK001eaf83f2de89b41138ddf7b57e4faec04"/>
      <w:r w:rsidR="005E0655" w:rsidRPr="005E0655">
        <w:rPr>
          <w:szCs w:val="24"/>
        </w:rPr>
        <w:t>Dabei werden immer nur die Unterschiede zwischen den Dateien übertragen.</w:t>
      </w:r>
      <w:bookmarkEnd w:id="86"/>
      <w:r w:rsidR="005E0655">
        <w:rPr>
          <w:rStyle w:val="Funotenzeichen"/>
        </w:rPr>
        <w:footnoteReference w:id="30"/>
      </w:r>
      <w:r w:rsidR="000A3CD5" w:rsidRPr="000A3CD5">
        <w:rPr>
          <w:szCs w:val="24"/>
        </w:rPr>
        <w:t xml:space="preserve"> Auch wenn nur einzelne Dateien geändert wurden, beziehen sich die Revisionen immer auf das gesamte Repository. Die Nummerierung der einzelnen Revisionen erfolgt aufsteigend und beginnt bei 0</w:t>
      </w:r>
      <w:bookmarkStart w:id="88" w:name="_CTVK0013fb36364944c4754bd68c687ce8b9410"/>
      <w:r w:rsidR="00B74346">
        <w:rPr>
          <w:szCs w:val="24"/>
        </w:rPr>
        <w:t xml:space="preserve">. </w:t>
      </w:r>
      <w:bookmarkStart w:id="89" w:name="_CTVK001cec482656d264a6790e7b6d8e5215c95"/>
      <w:r w:rsidR="00B74346">
        <w:rPr>
          <w:szCs w:val="24"/>
        </w:rPr>
        <w:t>Jedes M</w:t>
      </w:r>
      <w:r w:rsidR="00B74346" w:rsidRPr="00B74346">
        <w:rPr>
          <w:szCs w:val="24"/>
        </w:rPr>
        <w:t>al, wenn eine Änderung an das Repository übermittelt wird, zählt die Anzahl der Revision des gesamten Repository um eins hoch. Dies vereinfacht die Wi</w:t>
      </w:r>
      <w:r w:rsidR="00B74346" w:rsidRPr="00B74346">
        <w:rPr>
          <w:szCs w:val="24"/>
        </w:rPr>
        <w:t>e</w:t>
      </w:r>
      <w:r w:rsidR="00B74346" w:rsidRPr="00B74346">
        <w:rPr>
          <w:szCs w:val="24"/>
        </w:rPr>
        <w:t xml:space="preserve">derherstellung von älteren Ständen, da nun </w:t>
      </w:r>
      <w:r w:rsidR="00AC244E">
        <w:rPr>
          <w:szCs w:val="24"/>
        </w:rPr>
        <w:t xml:space="preserve">zu </w:t>
      </w:r>
      <w:r w:rsidR="00B74346" w:rsidRPr="00B74346">
        <w:rPr>
          <w:szCs w:val="24"/>
        </w:rPr>
        <w:t>jedem Zeitpunkt eine genaue Revision zugeordnet werden kann.</w:t>
      </w:r>
      <w:bookmarkEnd w:id="89"/>
      <w:r w:rsidR="00B74346">
        <w:rPr>
          <w:rStyle w:val="Funotenzeichen"/>
        </w:rPr>
        <w:footnoteReference w:id="31"/>
      </w:r>
      <w:r w:rsidR="00B74346" w:rsidRPr="00B74346">
        <w:t xml:space="preserve"> </w:t>
      </w:r>
      <w:r w:rsidR="005E0655" w:rsidRPr="005E0655">
        <w:rPr>
          <w:szCs w:val="24"/>
        </w:rPr>
        <w:t>SVN erlaubt das Verschieben und U</w:t>
      </w:r>
      <w:r w:rsidR="005E0655" w:rsidRPr="005E0655">
        <w:rPr>
          <w:szCs w:val="24"/>
        </w:rPr>
        <w:t>m</w:t>
      </w:r>
      <w:r w:rsidR="005E0655" w:rsidRPr="005E0655">
        <w:rPr>
          <w:szCs w:val="24"/>
        </w:rPr>
        <w:t>benennen von Dateien.</w:t>
      </w:r>
      <w:bookmarkEnd w:id="88"/>
      <w:r w:rsidR="005E0655">
        <w:rPr>
          <w:rStyle w:val="Funotenzeichen"/>
        </w:rPr>
        <w:footnoteReference w:id="32"/>
      </w:r>
      <w:r w:rsidR="005E0655">
        <w:rPr>
          <w:szCs w:val="24"/>
        </w:rPr>
        <w:t xml:space="preserve"> </w:t>
      </w:r>
      <w:r w:rsidR="000A3CD5" w:rsidRPr="000A3CD5">
        <w:rPr>
          <w:szCs w:val="24"/>
        </w:rPr>
        <w:t>Auch können gelöschte Dateien mühelos wiede</w:t>
      </w:r>
      <w:r w:rsidR="000A3CD5" w:rsidRPr="000A3CD5">
        <w:rPr>
          <w:szCs w:val="24"/>
        </w:rPr>
        <w:t>r</w:t>
      </w:r>
      <w:r w:rsidR="000A3CD5" w:rsidRPr="000A3CD5">
        <w:rPr>
          <w:szCs w:val="24"/>
        </w:rPr>
        <w:t>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4"/>
      <w:r w:rsidR="000A3CD5">
        <w:rPr>
          <w:rStyle w:val="Funotenzeichen"/>
        </w:rPr>
        <w:footnoteReference w:id="33"/>
      </w:r>
    </w:p>
    <w:p w:rsidR="005E0655" w:rsidRDefault="002F7254" w:rsidP="00995A9F">
      <w:pPr>
        <w:rPr>
          <w:szCs w:val="24"/>
        </w:rPr>
      </w:pPr>
      <w:bookmarkStart w:id="93" w:name="_CTVK001dd95679037ed4569973953194b1033b9"/>
      <w:r w:rsidRPr="002F7254">
        <w:rPr>
          <w:szCs w:val="24"/>
        </w:rPr>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3"/>
      <w:r>
        <w:rPr>
          <w:rStyle w:val="Funotenzeichen"/>
        </w:rPr>
        <w:footnoteReference w:id="34"/>
      </w:r>
    </w:p>
    <w:p w:rsidR="00FC7BF9" w:rsidRDefault="00FC7BF9" w:rsidP="00995A9F">
      <w:pPr>
        <w:rPr>
          <w:szCs w:val="24"/>
        </w:rPr>
      </w:pPr>
      <w:r w:rsidRPr="00FC7BF9">
        <w:rPr>
          <w:szCs w:val="24"/>
        </w:rPr>
        <w:t>Bei Subversion unterscheidet man zwischen drei verschiedenen Entwic</w:t>
      </w:r>
      <w:r w:rsidRPr="00FC7BF9">
        <w:rPr>
          <w:szCs w:val="24"/>
        </w:rPr>
        <w:t>k</w:t>
      </w:r>
      <w:r w:rsidRPr="00FC7BF9">
        <w:rPr>
          <w:szCs w:val="24"/>
        </w:rPr>
        <w:t xml:space="preserve">lungszweigen. Der erste ist der Hauptentwicklungszweig, welcher auch Trunk </w:t>
      </w:r>
      <w:r w:rsidRPr="00FC7BF9">
        <w:rPr>
          <w:szCs w:val="24"/>
        </w:rPr>
        <w:lastRenderedPageBreak/>
        <w:t xml:space="preserve">genannt wird. Aus diesem Trunk resultieren die Nebenzweige und sind auch bekannt als </w:t>
      </w:r>
      <w:proofErr w:type="spellStart"/>
      <w:r w:rsidRPr="00FC7BF9">
        <w:rPr>
          <w:szCs w:val="24"/>
        </w:rPr>
        <w:t>Branches</w:t>
      </w:r>
      <w:proofErr w:type="spellEnd"/>
      <w:r w:rsidRPr="00FC7BF9">
        <w:rPr>
          <w:szCs w:val="24"/>
        </w:rPr>
        <w:t>. Als letztes gibt es die Tags. Diese werden auch als Momentaufnahmen bezeichnet. Sie werden nicht mehr verändert und erwe</w:t>
      </w:r>
      <w:r w:rsidRPr="00FC7BF9">
        <w:rPr>
          <w:szCs w:val="24"/>
        </w:rPr>
        <w:t>i</w:t>
      </w:r>
      <w:r w:rsidRPr="00FC7BF9">
        <w:rPr>
          <w:szCs w:val="24"/>
        </w:rPr>
        <w:t>sen sich dann als nützlich, wenn man auf spezielle Versionen zugreifen möchte, ohne die Revisionsnummer zu kennen.</w:t>
      </w:r>
      <w:r>
        <w:rPr>
          <w:rStyle w:val="Funotenzeichen"/>
        </w:rPr>
        <w:footnoteReference w:id="35"/>
      </w:r>
    </w:p>
    <w:p w:rsidR="00C51E17" w:rsidRDefault="00C51E17" w:rsidP="00995A9F">
      <w:pPr>
        <w:rPr>
          <w:szCs w:val="24"/>
        </w:rPr>
      </w:pPr>
      <w:r w:rsidRPr="00C51E17">
        <w:rPr>
          <w:szCs w:val="24"/>
        </w:rPr>
        <w:t>Eine weitere Besonderheit bei Subversion ist das es abgesehen vom Trunk, zwischen diesen Zweigen technisch gesehen keinen Unterschied gibt. Jeder einzelne dieser Zweige beginnt seine Versionsgeschichte beim Haupten</w:t>
      </w:r>
      <w:r w:rsidRPr="00C51E17">
        <w:rPr>
          <w:szCs w:val="24"/>
        </w:rPr>
        <w:t>t</w:t>
      </w:r>
      <w:r w:rsidRPr="00C51E17">
        <w:rPr>
          <w:szCs w:val="24"/>
        </w:rPr>
        <w:t>wicklungszweig oder bei einem anderen bereits existierenden Nebenzweig. Die Einordnung welcher Zweig was darstellt erfolgt letztendlich über die B</w:t>
      </w:r>
      <w:r w:rsidRPr="00C51E17">
        <w:rPr>
          <w:szCs w:val="24"/>
        </w:rPr>
        <w:t>e</w:t>
      </w:r>
      <w:r w:rsidRPr="00C51E17">
        <w:rPr>
          <w:szCs w:val="24"/>
        </w:rPr>
        <w:t xml:space="preserve">nennung der Verzeichnisse im Repository und </w:t>
      </w:r>
      <w:r w:rsidR="00AC244E">
        <w:rPr>
          <w:szCs w:val="24"/>
        </w:rPr>
        <w:t>wird</w:t>
      </w:r>
      <w:r w:rsidRPr="00C51E17">
        <w:rPr>
          <w:szCs w:val="24"/>
        </w:rPr>
        <w:t xml:space="preserve"> dementsprechend ve</w:t>
      </w:r>
      <w:r w:rsidRPr="00C51E17">
        <w:rPr>
          <w:szCs w:val="24"/>
        </w:rPr>
        <w:t>r</w:t>
      </w:r>
      <w:r w:rsidRPr="00C51E17">
        <w:rPr>
          <w:szCs w:val="24"/>
        </w:rPr>
        <w:t>wendet.</w:t>
      </w:r>
      <w:r>
        <w:rPr>
          <w:rStyle w:val="Funotenzeichen"/>
        </w:rPr>
        <w:footnoteReference w:id="36"/>
      </w:r>
    </w:p>
    <w:p w:rsidR="008A1D47" w:rsidRDefault="008A1D47" w:rsidP="00995A9F">
      <w:pPr>
        <w:rPr>
          <w:szCs w:val="24"/>
        </w:rPr>
      </w:pPr>
      <w:bookmarkStart w:id="97" w:name="_CTVK0014459ee2502794575a3f86afc9b656c92"/>
      <w:r w:rsidRPr="008A1D47">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00AC244E">
        <w:rPr>
          <w:szCs w:val="24"/>
        </w:rPr>
        <w:t>o</w:t>
      </w:r>
      <w:r w:rsidRPr="008A1D47">
        <w:rPr>
          <w:szCs w:val="24"/>
        </w:rPr>
        <w:t>der das Entfernen von Dateien erfolgen über S</w:t>
      </w:r>
      <w:r w:rsidR="00AC244E">
        <w:rPr>
          <w:szCs w:val="24"/>
        </w:rPr>
        <w:t xml:space="preserve">ubversion, da dieses auch ganze </w:t>
      </w:r>
      <w:proofErr w:type="gramStart"/>
      <w:r w:rsidRPr="008A1D47">
        <w:rPr>
          <w:szCs w:val="24"/>
        </w:rPr>
        <w:t>Verzeichnisse</w:t>
      </w:r>
      <w:proofErr w:type="gramEnd"/>
      <w:r w:rsidRPr="008A1D47">
        <w:rPr>
          <w:szCs w:val="24"/>
        </w:rPr>
        <w:t xml:space="preserve"> </w:t>
      </w:r>
      <w:proofErr w:type="spellStart"/>
      <w:r w:rsidRPr="008A1D47">
        <w:rPr>
          <w:szCs w:val="24"/>
        </w:rPr>
        <w:t>versioniert</w:t>
      </w:r>
      <w:proofErr w:type="spellEnd"/>
      <w:r w:rsidRPr="008A1D47">
        <w:rPr>
          <w:szCs w:val="24"/>
        </w:rPr>
        <w:t>. Für den Fall das man Änderungen verwe</w:t>
      </w:r>
      <w:r w:rsidRPr="008A1D47">
        <w:rPr>
          <w:szCs w:val="24"/>
        </w:rPr>
        <w:t>r</w:t>
      </w:r>
      <w:r w:rsidRPr="008A1D47">
        <w:rPr>
          <w:szCs w:val="24"/>
        </w:rPr>
        <w:t>fen möchte, wird im Hintergrund ein</w:t>
      </w:r>
      <w:r w:rsidR="00AC244E">
        <w:rPr>
          <w:szCs w:val="24"/>
        </w:rPr>
        <w:t>e</w:t>
      </w:r>
      <w:r w:rsidRPr="008A1D47">
        <w:rPr>
          <w:szCs w:val="24"/>
        </w:rPr>
        <w:t xml:space="preserve"> ursprüngliche Version der aktuellen Arbeitskopie gespeichert. Abgeschlossene Änderungen müssen mit dem Repository zusammen aktualisiert werden, um Veränderungen im Repository mitzubekommen, welche in der Zwischenzeit evtl. getätigt wurden. Die g</w:t>
      </w:r>
      <w:r w:rsidRPr="008A1D47">
        <w:rPr>
          <w:szCs w:val="24"/>
        </w:rPr>
        <w:t>e</w:t>
      </w:r>
      <w:r w:rsidRPr="008A1D47">
        <w:rPr>
          <w:szCs w:val="24"/>
        </w:rPr>
        <w:t>machten Veränderungen werden durch Subversion automatisch in die ve</w:t>
      </w:r>
      <w:r w:rsidRPr="008A1D47">
        <w:rPr>
          <w:szCs w:val="24"/>
        </w:rPr>
        <w:t>r</w:t>
      </w:r>
      <w:r w:rsidRPr="008A1D47">
        <w:rPr>
          <w:szCs w:val="24"/>
        </w:rPr>
        <w:t>änderte Arbeitskopie übernommen. Eine Ausnahme besteht hier allerdings bei Konflikten. Wenn sich Änderungen überschneiden, müssen diese man</w:t>
      </w:r>
      <w:r w:rsidRPr="008A1D47">
        <w:rPr>
          <w:szCs w:val="24"/>
        </w:rPr>
        <w:t>u</w:t>
      </w:r>
      <w:r w:rsidRPr="008A1D47">
        <w:rPr>
          <w:szCs w:val="24"/>
        </w:rPr>
        <w:t>ell gelöst und SVN mitgeteilt werden. Als letzter Schritt ist ein Commit no</w:t>
      </w:r>
      <w:r w:rsidRPr="008A1D47">
        <w:rPr>
          <w:szCs w:val="24"/>
        </w:rPr>
        <w:t>t</w:t>
      </w:r>
      <w:r w:rsidRPr="008A1D47">
        <w:rPr>
          <w:szCs w:val="24"/>
        </w:rPr>
        <w:t>wendig. Diesem wird eine kurze Erklärung beigefügt, was sich nun alles in der Revision geä</w:t>
      </w:r>
      <w:r w:rsidR="0026372E">
        <w:rPr>
          <w:szCs w:val="24"/>
        </w:rPr>
        <w:t>ndert hat. Diese ist später im L</w:t>
      </w:r>
      <w:r w:rsidRPr="008A1D47">
        <w:rPr>
          <w:szCs w:val="24"/>
        </w:rPr>
        <w:t>og-Protokoll wiederzufinden. Wi</w:t>
      </w:r>
      <w:r>
        <w:rPr>
          <w:szCs w:val="24"/>
        </w:rPr>
        <w:t>e schon weiter oben erklärt, ak</w:t>
      </w:r>
      <w:r w:rsidRPr="008A1D47">
        <w:rPr>
          <w:szCs w:val="24"/>
        </w:rPr>
        <w:t>t</w:t>
      </w:r>
      <w:r>
        <w:rPr>
          <w:szCs w:val="24"/>
        </w:rPr>
        <w:t>u</w:t>
      </w:r>
      <w:r w:rsidRPr="008A1D47">
        <w:rPr>
          <w:szCs w:val="24"/>
        </w:rPr>
        <w:t xml:space="preserve">alisiert Subversion das Repository und </w:t>
      </w:r>
      <w:r w:rsidRPr="008A1D47">
        <w:rPr>
          <w:szCs w:val="24"/>
        </w:rPr>
        <w:lastRenderedPageBreak/>
        <w:t>erhöht die Revision um eins.</w:t>
      </w:r>
      <w:bookmarkEnd w:id="97"/>
      <w:r>
        <w:rPr>
          <w:rStyle w:val="Funotenzeichen"/>
        </w:rPr>
        <w:footnoteReference w:id="37"/>
      </w:r>
      <w:r w:rsidR="00C43C7E">
        <w:rPr>
          <w:szCs w:val="24"/>
        </w:rPr>
        <w:t xml:space="preserve"> </w:t>
      </w:r>
      <w:bookmarkStart w:id="99" w:name="_CTVK0013e96fce530154836abd538bd19b78c96"/>
      <w:r w:rsidR="00C43C7E" w:rsidRPr="00C43C7E">
        <w:rPr>
          <w:color w:val="000000"/>
          <w:szCs w:val="24"/>
        </w:rPr>
        <w:t>Das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99"/>
      <w:r w:rsidR="00C43C7E">
        <w:rPr>
          <w:rStyle w:val="Funotenzeichen"/>
        </w:rPr>
        <w:footnoteReference w:id="38"/>
      </w:r>
    </w:p>
    <w:p w:rsidR="00CC03DD" w:rsidRDefault="00CC03DD" w:rsidP="00CC03DD">
      <w:pPr>
        <w:pStyle w:val="berschrift2"/>
      </w:pPr>
      <w:bookmarkStart w:id="101" w:name="_Toc482796962"/>
      <w:r>
        <w:t>Funktionsweise</w:t>
      </w:r>
      <w:bookmarkEnd w:id="101"/>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w:t>
      </w:r>
      <w:r>
        <w:t>s</w:t>
      </w:r>
      <w:r>
        <w:t>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2" w:name="_Toc482796963"/>
      <w:r>
        <w:t>Probleme</w:t>
      </w:r>
      <w:r w:rsidR="00785CB6">
        <w:t>(nicht sicher)</w:t>
      </w:r>
      <w:bookmarkEnd w:id="102"/>
    </w:p>
    <w:p w:rsidR="00405DAD" w:rsidRDefault="00405DAD" w:rsidP="00405DAD"/>
    <w:p w:rsidR="00405DAD" w:rsidRPr="00405DAD" w:rsidRDefault="00405DAD" w:rsidP="00405DAD">
      <w:bookmarkStart w:id="103" w:name="_GoBack"/>
      <w:bookmarkEnd w:id="103"/>
    </w:p>
    <w:p w:rsidR="00CC03DD" w:rsidRDefault="00CC03DD" w:rsidP="00CC03DD">
      <w:pPr>
        <w:pStyle w:val="berschrift3"/>
      </w:pPr>
      <w:bookmarkStart w:id="104" w:name="_Toc482796964"/>
      <w:r>
        <w:lastRenderedPageBreak/>
        <w:t>Lösungswege</w:t>
      </w:r>
      <w:r w:rsidR="00785CB6">
        <w:t>(nicht sicher)</w:t>
      </w:r>
      <w:bookmarkEnd w:id="104"/>
    </w:p>
    <w:p w:rsidR="00CC03DD" w:rsidRDefault="00CC03DD" w:rsidP="00CC03DD">
      <w:pPr>
        <w:pStyle w:val="berschrift2"/>
      </w:pPr>
      <w:bookmarkStart w:id="105" w:name="_Toc482796965"/>
      <w:r>
        <w:t>Arten</w:t>
      </w:r>
      <w:r w:rsidR="008A68B6">
        <w:t xml:space="preserve"> der Versionsverwaltung</w:t>
      </w:r>
      <w:bookmarkEnd w:id="105"/>
    </w:p>
    <w:p w:rsidR="00BF6141" w:rsidRDefault="00BF6141" w:rsidP="00BF6141">
      <w:pPr>
        <w:pStyle w:val="berschrift3"/>
      </w:pPr>
      <w:bookmarkStart w:id="106" w:name="_Toc482796966"/>
      <w:r>
        <w:t>Lokale Versionsverwaltung</w:t>
      </w:r>
      <w:bookmarkEnd w:id="106"/>
    </w:p>
    <w:p w:rsidR="00BF6141" w:rsidRDefault="00BF6141" w:rsidP="00BF6141">
      <w:pPr>
        <w:pStyle w:val="berschrift3"/>
      </w:pPr>
      <w:bookmarkStart w:id="107" w:name="_Toc482796967"/>
      <w:r>
        <w:t>Zentrale Versionsverwaltung</w:t>
      </w:r>
      <w:bookmarkEnd w:id="107"/>
    </w:p>
    <w:p w:rsidR="00BF6141" w:rsidRDefault="00BF6141" w:rsidP="00BF6141">
      <w:pPr>
        <w:pStyle w:val="berschrift3"/>
      </w:pPr>
      <w:bookmarkStart w:id="108" w:name="_Toc482796968"/>
      <w:r>
        <w:t>Lokal versus zentral</w:t>
      </w:r>
      <w:bookmarkEnd w:id="108"/>
    </w:p>
    <w:p w:rsidR="00BF6141" w:rsidRDefault="00BF6141" w:rsidP="00BF6141">
      <w:pPr>
        <w:pStyle w:val="berschrift3"/>
      </w:pPr>
      <w:bookmarkStart w:id="109" w:name="_Toc482796969"/>
      <w:r>
        <w:t>Verteilte Versionsverwaltung</w:t>
      </w:r>
      <w:bookmarkEnd w:id="109"/>
    </w:p>
    <w:p w:rsidR="00BF6141" w:rsidRDefault="008A68B6" w:rsidP="00BF6141">
      <w:pPr>
        <w:pStyle w:val="berschrift2"/>
      </w:pPr>
      <w:bookmarkStart w:id="110" w:name="_Toc482796970"/>
      <w:r>
        <w:t xml:space="preserve">Verschiedene </w:t>
      </w:r>
      <w:r w:rsidR="00BF6141">
        <w:t>Konzepte</w:t>
      </w:r>
      <w:r>
        <w:t xml:space="preserve"> der Versionsverwaltung</w:t>
      </w:r>
      <w:bookmarkEnd w:id="110"/>
    </w:p>
    <w:p w:rsidR="00BF6141" w:rsidRDefault="00BF6141" w:rsidP="00BF6141">
      <w:pPr>
        <w:pStyle w:val="berschrift3"/>
      </w:pPr>
      <w:bookmarkStart w:id="111" w:name="_Toc482796971"/>
      <w:r>
        <w:t>Lock Modify Write</w:t>
      </w:r>
      <w:bookmarkEnd w:id="111"/>
    </w:p>
    <w:p w:rsidR="00BF6141" w:rsidRDefault="00BF6141" w:rsidP="00BF6141">
      <w:pPr>
        <w:pStyle w:val="berschrift3"/>
      </w:pPr>
      <w:bookmarkStart w:id="112" w:name="_Toc482796972"/>
      <w:proofErr w:type="spellStart"/>
      <w:r>
        <w:t>Copy</w:t>
      </w:r>
      <w:proofErr w:type="spellEnd"/>
      <w:r>
        <w:t xml:space="preserve"> Modify </w:t>
      </w:r>
      <w:proofErr w:type="spellStart"/>
      <w:r>
        <w:t>Merge</w:t>
      </w:r>
      <w:bookmarkEnd w:id="112"/>
      <w:proofErr w:type="spellEnd"/>
    </w:p>
    <w:p w:rsidR="0062077E" w:rsidRDefault="00BF6141" w:rsidP="0062077E">
      <w:pPr>
        <w:pStyle w:val="berschrift3"/>
      </w:pPr>
      <w:bookmarkStart w:id="113" w:name="_Toc482796973"/>
      <w:r>
        <w:t>Objektbasierte Versionisierung</w:t>
      </w:r>
      <w:bookmarkEnd w:id="113"/>
    </w:p>
    <w:p w:rsidR="0062077E" w:rsidRDefault="0062077E" w:rsidP="0062077E">
      <w:pPr>
        <w:pStyle w:val="berschrift2"/>
      </w:pPr>
      <w:bookmarkStart w:id="114" w:name="_Toc482796974"/>
      <w:r>
        <w:t>Strategien</w:t>
      </w:r>
      <w:r w:rsidR="008A68B6">
        <w:t xml:space="preserve"> der Versionsverwaltung</w:t>
      </w:r>
      <w:bookmarkEnd w:id="114"/>
    </w:p>
    <w:p w:rsidR="00A320A5" w:rsidRPr="00A320A5" w:rsidRDefault="00A320A5" w:rsidP="00A320A5">
      <w:pPr>
        <w:pStyle w:val="berschrift2"/>
      </w:pPr>
      <w:bookmarkStart w:id="115" w:name="_Toc482796975"/>
      <w:r>
        <w:t>Zusammenfassung</w:t>
      </w:r>
      <w:bookmarkEnd w:id="115"/>
    </w:p>
    <w:p w:rsidR="00A320A5" w:rsidRPr="00A320A5" w:rsidRDefault="00A320A5" w:rsidP="00A320A5">
      <w:pPr>
        <w:sectPr w:rsidR="00A320A5" w:rsidRPr="00A320A5" w:rsidSect="00EC4BA7">
          <w:headerReference w:type="even" r:id="rId13"/>
          <w:headerReference w:type="default" r:id="rId14"/>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16" w:name="_Toc482796976"/>
      <w:proofErr w:type="spellStart"/>
      <w:r>
        <w:lastRenderedPageBreak/>
        <w:t>Git</w:t>
      </w:r>
      <w:bookmarkEnd w:id="116"/>
      <w:proofErr w:type="spellEnd"/>
    </w:p>
    <w:p w:rsidR="00053F13" w:rsidRDefault="00053F13" w:rsidP="00CA5903">
      <w:pPr>
        <w:pStyle w:val="berschrift2"/>
      </w:pPr>
      <w:bookmarkStart w:id="117" w:name="_Toc482796977"/>
      <w:r>
        <w:t>Entstehung</w:t>
      </w:r>
      <w:bookmarkEnd w:id="117"/>
    </w:p>
    <w:p w:rsidR="00053F13" w:rsidRDefault="00053F13" w:rsidP="00CA5903">
      <w:pPr>
        <w:pStyle w:val="berschrift2"/>
      </w:pPr>
      <w:bookmarkStart w:id="118" w:name="_Toc482796978"/>
      <w:r>
        <w:t>Grundlagen</w:t>
      </w:r>
      <w:bookmarkEnd w:id="118"/>
    </w:p>
    <w:p w:rsidR="00053F13" w:rsidRDefault="00053F13" w:rsidP="00CA5903">
      <w:pPr>
        <w:pStyle w:val="berschrift2"/>
      </w:pPr>
      <w:bookmarkStart w:id="119" w:name="_Toc482796979"/>
      <w:r>
        <w:t>Eigenschaften</w:t>
      </w:r>
      <w:r w:rsidR="008A68B6">
        <w:t xml:space="preserve"> von </w:t>
      </w:r>
      <w:proofErr w:type="spellStart"/>
      <w:r w:rsidR="008A68B6">
        <w:t>Git</w:t>
      </w:r>
      <w:bookmarkEnd w:id="119"/>
      <w:proofErr w:type="spellEnd"/>
    </w:p>
    <w:p w:rsidR="00053F13" w:rsidRDefault="00053F13" w:rsidP="00CA5903">
      <w:pPr>
        <w:pStyle w:val="berschrift2"/>
      </w:pPr>
      <w:bookmarkStart w:id="120" w:name="_Toc482796980"/>
      <w:r>
        <w:t>Interner Aufbau</w:t>
      </w:r>
      <w:r w:rsidR="008A68B6">
        <w:t xml:space="preserve"> von </w:t>
      </w:r>
      <w:proofErr w:type="spellStart"/>
      <w:r w:rsidR="008A68B6">
        <w:t>Git</w:t>
      </w:r>
      <w:bookmarkEnd w:id="120"/>
      <w:proofErr w:type="spellEnd"/>
    </w:p>
    <w:p w:rsidR="00053F13" w:rsidRDefault="00053F13" w:rsidP="00CA5903">
      <w:pPr>
        <w:pStyle w:val="berschrift2"/>
      </w:pPr>
      <w:bookmarkStart w:id="121" w:name="_Toc482796981"/>
      <w:r>
        <w:t>Funktionsweise</w:t>
      </w:r>
      <w:r w:rsidR="008A68B6">
        <w:t xml:space="preserve"> von </w:t>
      </w:r>
      <w:proofErr w:type="spellStart"/>
      <w:r w:rsidR="008A68B6">
        <w:t>Git</w:t>
      </w:r>
      <w:bookmarkEnd w:id="121"/>
      <w:proofErr w:type="spellEnd"/>
    </w:p>
    <w:p w:rsidR="00053F13" w:rsidRDefault="00053F13" w:rsidP="00CA5903">
      <w:pPr>
        <w:pStyle w:val="berschrift2"/>
      </w:pPr>
      <w:bookmarkStart w:id="122" w:name="_Toc482796982"/>
      <w:r>
        <w:t>Vorteile</w:t>
      </w:r>
      <w:r w:rsidR="008A68B6">
        <w:t xml:space="preserve"> von </w:t>
      </w:r>
      <w:proofErr w:type="spellStart"/>
      <w:r w:rsidR="008A68B6">
        <w:t>Git</w:t>
      </w:r>
      <w:bookmarkEnd w:id="122"/>
      <w:proofErr w:type="spellEnd"/>
    </w:p>
    <w:p w:rsidR="009D353B" w:rsidRPr="009D353B" w:rsidRDefault="009D353B" w:rsidP="009D353B">
      <w:pPr>
        <w:pStyle w:val="berschrift2"/>
      </w:pPr>
      <w:bookmarkStart w:id="123" w:name="_Toc482796983"/>
      <w:r>
        <w:t xml:space="preserve">Nachteile von </w:t>
      </w:r>
      <w:proofErr w:type="spellStart"/>
      <w:r>
        <w:t>Git</w:t>
      </w:r>
      <w:bookmarkEnd w:id="123"/>
      <w:proofErr w:type="spellEnd"/>
    </w:p>
    <w:p w:rsidR="00CA5903" w:rsidRDefault="00053F13" w:rsidP="00CA5903">
      <w:pPr>
        <w:pStyle w:val="berschrift2"/>
      </w:pPr>
      <w:bookmarkStart w:id="124" w:name="_Toc482796984"/>
      <w:r>
        <w:t xml:space="preserve">Wichtige Begriffe innerhalb </w:t>
      </w:r>
      <w:r w:rsidR="008A68B6">
        <w:t>von Versionsverwaltungssystemen</w:t>
      </w:r>
      <w:bookmarkEnd w:id="124"/>
    </w:p>
    <w:p w:rsidR="00CA5903" w:rsidRPr="00CA5903" w:rsidRDefault="00CA5903" w:rsidP="006451EC">
      <w:pPr>
        <w:pStyle w:val="berschrift2"/>
      </w:pPr>
      <w:bookmarkStart w:id="125" w:name="_Toc482796985"/>
      <w:proofErr w:type="spellStart"/>
      <w:r>
        <w:t>Bran</w:t>
      </w:r>
      <w:r w:rsidR="006451EC">
        <w:t>ches</w:t>
      </w:r>
      <w:proofErr w:type="spellEnd"/>
      <w:r w:rsidR="006451EC">
        <w:t xml:space="preserve"> kurz erklärt(nicht sicher ob hier oder in 3.7)</w:t>
      </w:r>
      <w:bookmarkEnd w:id="125"/>
    </w:p>
    <w:p w:rsidR="00CA5903" w:rsidRPr="00CA5903" w:rsidRDefault="00CA5903" w:rsidP="00CA5903">
      <w:pPr>
        <w:pStyle w:val="berschrift2"/>
      </w:pPr>
      <w:bookmarkStart w:id="126" w:name="_Toc482796986"/>
      <w:proofErr w:type="spellStart"/>
      <w:r>
        <w:t>Branching</w:t>
      </w:r>
      <w:proofErr w:type="spellEnd"/>
      <w:r>
        <w:t xml:space="preserve"> und </w:t>
      </w:r>
      <w:proofErr w:type="spellStart"/>
      <w:r>
        <w:t>Merging</w:t>
      </w:r>
      <w:proofErr w:type="spellEnd"/>
      <w:r w:rsidR="006451EC">
        <w:t>(nicht sicher ob hier oder in 3.7)</w:t>
      </w:r>
      <w:bookmarkEnd w:id="126"/>
    </w:p>
    <w:p w:rsidR="00CA5903" w:rsidRDefault="00CA5903" w:rsidP="00CA5903">
      <w:pPr>
        <w:pStyle w:val="berschrift2"/>
      </w:pPr>
      <w:bookmarkStart w:id="127" w:name="_Toc482796987"/>
      <w:r>
        <w:t>Protokollierung</w:t>
      </w:r>
      <w:bookmarkEnd w:id="127"/>
    </w:p>
    <w:p w:rsidR="00CA5903" w:rsidRDefault="00CA5903" w:rsidP="00CA5903">
      <w:pPr>
        <w:pStyle w:val="berschrift2"/>
      </w:pPr>
      <w:bookmarkStart w:id="128" w:name="_Toc482796988"/>
      <w:r>
        <w:t>Wiederherstellung</w:t>
      </w:r>
      <w:bookmarkEnd w:id="128"/>
    </w:p>
    <w:p w:rsidR="00CA5903" w:rsidRDefault="00CA5903" w:rsidP="00CA5903">
      <w:pPr>
        <w:pStyle w:val="berschrift2"/>
      </w:pPr>
      <w:bookmarkStart w:id="129" w:name="_Toc482796989"/>
      <w:r>
        <w:t>Archivierung</w:t>
      </w:r>
      <w:bookmarkEnd w:id="129"/>
    </w:p>
    <w:p w:rsidR="00CA5903" w:rsidRDefault="00CA5903" w:rsidP="00CA5903">
      <w:pPr>
        <w:pStyle w:val="berschrift2"/>
      </w:pPr>
      <w:bookmarkStart w:id="130" w:name="_Toc482796990"/>
      <w:r>
        <w:t>Koordinierung</w:t>
      </w:r>
      <w:bookmarkEnd w:id="130"/>
    </w:p>
    <w:p w:rsidR="00053F13" w:rsidRDefault="00CA5903" w:rsidP="00CA5903">
      <w:pPr>
        <w:pStyle w:val="berschrift2"/>
      </w:pPr>
      <w:bookmarkStart w:id="131" w:name="_Toc482796991"/>
      <w:r>
        <w:t>Gleichzeitiges Entwickeln</w:t>
      </w:r>
      <w:bookmarkEnd w:id="131"/>
    </w:p>
    <w:p w:rsidR="00053F13" w:rsidRDefault="00053F13" w:rsidP="00CA5903">
      <w:pPr>
        <w:pStyle w:val="berschrift2"/>
      </w:pPr>
      <w:bookmarkStart w:id="132" w:name="_Toc482796992"/>
      <w:r>
        <w:t>Verteilte Abläufe</w:t>
      </w:r>
      <w:bookmarkEnd w:id="132"/>
    </w:p>
    <w:p w:rsidR="00053F13" w:rsidRDefault="00053F13" w:rsidP="00CA5903">
      <w:pPr>
        <w:pStyle w:val="berschrift2"/>
      </w:pPr>
      <w:bookmarkStart w:id="133" w:name="_Toc482796993"/>
      <w:r>
        <w:t xml:space="preserve">Hosting über </w:t>
      </w:r>
      <w:proofErr w:type="spellStart"/>
      <w:r>
        <w:t>GitHub</w:t>
      </w:r>
      <w:bookmarkEnd w:id="133"/>
      <w:proofErr w:type="spellEnd"/>
    </w:p>
    <w:p w:rsidR="00053F13" w:rsidRPr="00DE5CC2" w:rsidRDefault="00053F13" w:rsidP="00CA5903">
      <w:pPr>
        <w:pStyle w:val="berschrift2"/>
      </w:pPr>
      <w:bookmarkStart w:id="134" w:name="_Toc482796994"/>
      <w:r>
        <w:t>Befehle</w:t>
      </w:r>
      <w:bookmarkEnd w:id="134"/>
    </w:p>
    <w:p w:rsidR="00053F13" w:rsidRDefault="00053F13" w:rsidP="00CA5903">
      <w:pPr>
        <w:pStyle w:val="berschrift2"/>
      </w:pPr>
      <w:bookmarkStart w:id="135" w:name="_Toc482796995"/>
      <w:r>
        <w:t xml:space="preserve">Kommandozeile zur Bedienung von </w:t>
      </w:r>
      <w:proofErr w:type="spellStart"/>
      <w:r>
        <w:t>Git</w:t>
      </w:r>
      <w:proofErr w:type="spellEnd"/>
      <w:r>
        <w:t>(nicht sicher)</w:t>
      </w:r>
      <w:bookmarkEnd w:id="135"/>
    </w:p>
    <w:p w:rsidR="00A320A5" w:rsidRPr="00A320A5" w:rsidRDefault="00A320A5" w:rsidP="00A320A5">
      <w:pPr>
        <w:pStyle w:val="berschrift2"/>
      </w:pPr>
      <w:bookmarkStart w:id="136" w:name="_Toc482796996"/>
      <w:r>
        <w:t>Zusammenfassung</w:t>
      </w:r>
      <w:bookmarkEnd w:id="136"/>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137" w:name="_Toc482796997"/>
      <w:r>
        <w:lastRenderedPageBreak/>
        <w:t>Versionsverwaltungssysteme</w:t>
      </w:r>
      <w:bookmarkEnd w:id="137"/>
    </w:p>
    <w:p w:rsidR="00BF6141" w:rsidRDefault="00BF6141" w:rsidP="00BF6141">
      <w:pPr>
        <w:pStyle w:val="berschrift2"/>
      </w:pPr>
      <w:bookmarkStart w:id="138" w:name="_Toc482796998"/>
      <w:r>
        <w:t>Ziele</w:t>
      </w:r>
      <w:r w:rsidR="008A68B6">
        <w:t xml:space="preserve"> der Versionsverwaltung</w:t>
      </w:r>
      <w:bookmarkEnd w:id="138"/>
    </w:p>
    <w:p w:rsidR="00BF6141" w:rsidRDefault="00BF6141" w:rsidP="00BF6141">
      <w:pPr>
        <w:pStyle w:val="berschrift2"/>
      </w:pPr>
      <w:bookmarkStart w:id="139" w:name="_Toc482796999"/>
      <w:r>
        <w:t>Verschiedene Versionsverwaltungssysteme im Überblick</w:t>
      </w:r>
      <w:bookmarkEnd w:id="139"/>
    </w:p>
    <w:p w:rsidR="00BF6141" w:rsidRDefault="00BF6141" w:rsidP="00BF6141">
      <w:pPr>
        <w:pStyle w:val="berschrift3"/>
      </w:pPr>
      <w:bookmarkStart w:id="140" w:name="_Toc482797000"/>
      <w:proofErr w:type="spellStart"/>
      <w:r>
        <w:t>Darcs</w:t>
      </w:r>
      <w:bookmarkEnd w:id="140"/>
      <w:proofErr w:type="spellEnd"/>
    </w:p>
    <w:p w:rsidR="00BF6141" w:rsidRDefault="00BF6141" w:rsidP="00BF6141">
      <w:pPr>
        <w:pStyle w:val="berschrift3"/>
      </w:pPr>
      <w:bookmarkStart w:id="141" w:name="_Toc482797001"/>
      <w:proofErr w:type="spellStart"/>
      <w:r>
        <w:t>Git</w:t>
      </w:r>
      <w:bookmarkEnd w:id="141"/>
      <w:proofErr w:type="spellEnd"/>
    </w:p>
    <w:p w:rsidR="00BF6141" w:rsidRDefault="00BF6141" w:rsidP="00BF6141">
      <w:pPr>
        <w:pStyle w:val="berschrift3"/>
      </w:pPr>
      <w:bookmarkStart w:id="142" w:name="_Toc482797002"/>
      <w:r>
        <w:t xml:space="preserve">GNU </w:t>
      </w:r>
      <w:proofErr w:type="spellStart"/>
      <w:r>
        <w:t>arch</w:t>
      </w:r>
      <w:bookmarkEnd w:id="142"/>
      <w:proofErr w:type="spellEnd"/>
    </w:p>
    <w:p w:rsidR="00BF6141" w:rsidRDefault="00BF6141" w:rsidP="00BF6141">
      <w:pPr>
        <w:pStyle w:val="berschrift3"/>
      </w:pPr>
      <w:bookmarkStart w:id="143" w:name="_Toc482797003"/>
      <w:r>
        <w:t>Apache Subversion</w:t>
      </w:r>
      <w:bookmarkEnd w:id="143"/>
    </w:p>
    <w:p w:rsidR="00BF6141" w:rsidRDefault="00BF6141" w:rsidP="00BF6141">
      <w:pPr>
        <w:pStyle w:val="berschrift3"/>
      </w:pPr>
      <w:bookmarkStart w:id="144" w:name="_Toc482797004"/>
      <w:r>
        <w:t>Fossil</w:t>
      </w:r>
      <w:bookmarkEnd w:id="144"/>
    </w:p>
    <w:p w:rsidR="00BF6141" w:rsidRDefault="00BF6141" w:rsidP="00BF6141">
      <w:pPr>
        <w:pStyle w:val="berschrift3"/>
      </w:pPr>
      <w:bookmarkStart w:id="145" w:name="_Toc482797005"/>
      <w:proofErr w:type="spellStart"/>
      <w:r>
        <w:t>Mercurial</w:t>
      </w:r>
      <w:bookmarkEnd w:id="145"/>
      <w:proofErr w:type="spellEnd"/>
    </w:p>
    <w:p w:rsidR="00BF6141" w:rsidRDefault="00BF6141" w:rsidP="00BF6141">
      <w:pPr>
        <w:pStyle w:val="berschrift3"/>
      </w:pPr>
      <w:bookmarkStart w:id="146" w:name="_Toc482797006"/>
      <w:proofErr w:type="spellStart"/>
      <w:r>
        <w:t>Bazaar</w:t>
      </w:r>
      <w:bookmarkEnd w:id="146"/>
      <w:proofErr w:type="spellEnd"/>
    </w:p>
    <w:p w:rsidR="00BF6141" w:rsidRDefault="00BF6141" w:rsidP="00BF6141">
      <w:pPr>
        <w:pStyle w:val="berschrift3"/>
      </w:pPr>
      <w:bookmarkStart w:id="147" w:name="_Toc482797007"/>
      <w:r>
        <w:t>Gegenüberstellung verschiede</w:t>
      </w:r>
      <w:r w:rsidR="00785CB6">
        <w:t>ne</w:t>
      </w:r>
      <w:r>
        <w:t>r Systeme</w:t>
      </w:r>
      <w:bookmarkEnd w:id="147"/>
    </w:p>
    <w:p w:rsidR="00A320A5" w:rsidRPr="00A320A5" w:rsidRDefault="00A320A5" w:rsidP="00A320A5">
      <w:pPr>
        <w:pStyle w:val="berschrift2"/>
      </w:pPr>
      <w:bookmarkStart w:id="148" w:name="_Toc482797008"/>
      <w:r>
        <w:t>Zusammenfassung</w:t>
      </w:r>
      <w:bookmarkEnd w:id="148"/>
    </w:p>
    <w:p w:rsidR="005A6595" w:rsidRDefault="007732FD" w:rsidP="005A6595">
      <w:pPr>
        <w:pStyle w:val="berschrift1"/>
      </w:pPr>
      <w:bookmarkStart w:id="149" w:name="_Toc482797009"/>
      <w:r>
        <w:t>Umsetzung/In</w:t>
      </w:r>
      <w:r w:rsidR="005A6595">
        <w:t>t</w:t>
      </w:r>
      <w:r>
        <w:t>egration des Tools in die Vorlesung</w:t>
      </w:r>
      <w:bookmarkEnd w:id="149"/>
    </w:p>
    <w:p w:rsidR="007732FD" w:rsidRDefault="007732FD" w:rsidP="007732FD">
      <w:pPr>
        <w:pStyle w:val="berschrift2"/>
      </w:pPr>
      <w:bookmarkStart w:id="150" w:name="_Toc482797010"/>
      <w:proofErr w:type="spellStart"/>
      <w:r>
        <w:t>Git</w:t>
      </w:r>
      <w:proofErr w:type="spellEnd"/>
      <w:r>
        <w:t xml:space="preserve"> installieren</w:t>
      </w:r>
      <w:bookmarkEnd w:id="150"/>
    </w:p>
    <w:p w:rsidR="007732FD" w:rsidRDefault="007732FD" w:rsidP="007732FD">
      <w:pPr>
        <w:pStyle w:val="berschrift2"/>
      </w:pPr>
      <w:bookmarkStart w:id="151" w:name="_Toc482797011"/>
      <w:proofErr w:type="spellStart"/>
      <w:r>
        <w:t>GitHub</w:t>
      </w:r>
      <w:bookmarkEnd w:id="151"/>
      <w:proofErr w:type="spellEnd"/>
    </w:p>
    <w:p w:rsidR="007732FD" w:rsidRDefault="007732FD" w:rsidP="007732FD">
      <w:pPr>
        <w:pStyle w:val="berschrift2"/>
      </w:pPr>
      <w:bookmarkStart w:id="152" w:name="_Toc482797012"/>
      <w:r>
        <w:t>Repository aufbauen</w:t>
      </w:r>
      <w:bookmarkEnd w:id="152"/>
    </w:p>
    <w:p w:rsidR="007732FD" w:rsidRDefault="007732FD" w:rsidP="007732FD">
      <w:pPr>
        <w:pStyle w:val="berschrift2"/>
      </w:pPr>
      <w:bookmarkStart w:id="153" w:name="_Toc482797013"/>
      <w:r>
        <w:t>Veränderung an Repository melden</w:t>
      </w:r>
      <w:bookmarkEnd w:id="153"/>
    </w:p>
    <w:p w:rsidR="007732FD" w:rsidRDefault="007732FD" w:rsidP="007732FD">
      <w:pPr>
        <w:pStyle w:val="berschrift2"/>
      </w:pPr>
      <w:bookmarkStart w:id="154" w:name="_Toc482797014"/>
      <w:r>
        <w:t>Commit-Verlauf einsehen</w:t>
      </w:r>
      <w:bookmarkEnd w:id="154"/>
    </w:p>
    <w:p w:rsidR="007732FD" w:rsidRDefault="007732FD" w:rsidP="007732FD">
      <w:pPr>
        <w:pStyle w:val="berschrift2"/>
      </w:pPr>
      <w:bookmarkStart w:id="155" w:name="_Toc482797015"/>
      <w:r>
        <w:t>Rückgängig machen</w:t>
      </w:r>
      <w:bookmarkEnd w:id="155"/>
    </w:p>
    <w:p w:rsidR="00175C31" w:rsidRPr="00175C31" w:rsidRDefault="00175C31" w:rsidP="00175C31">
      <w:pPr>
        <w:pStyle w:val="berschrift2"/>
      </w:pPr>
      <w:bookmarkStart w:id="156" w:name="_Toc482797016"/>
      <w:r>
        <w:t>Wartung und Wiederherstellung</w:t>
      </w:r>
      <w:bookmarkEnd w:id="156"/>
    </w:p>
    <w:p w:rsidR="00A320A5" w:rsidRDefault="007732FD" w:rsidP="000B53D3">
      <w:pPr>
        <w:pStyle w:val="berschrift2"/>
      </w:pPr>
      <w:bookmarkStart w:id="157" w:name="_Toc482797017"/>
      <w:proofErr w:type="spellStart"/>
      <w:r>
        <w:t>Git</w:t>
      </w:r>
      <w:proofErr w:type="spellEnd"/>
      <w:r>
        <w:t xml:space="preserve"> als </w:t>
      </w:r>
      <w:proofErr w:type="spellStart"/>
      <w:r>
        <w:t>PlugIn</w:t>
      </w:r>
      <w:proofErr w:type="spellEnd"/>
      <w:r>
        <w:t xml:space="preserve"> in </w:t>
      </w:r>
      <w:proofErr w:type="spellStart"/>
      <w:r>
        <w:t>Eclipse</w:t>
      </w:r>
      <w:proofErr w:type="spellEnd"/>
      <w:r w:rsidR="00785CB6">
        <w:t>(nicht sicher)</w:t>
      </w:r>
      <w:bookmarkEnd w:id="157"/>
    </w:p>
    <w:p w:rsidR="00A320A5" w:rsidRPr="00A320A5" w:rsidRDefault="00A320A5" w:rsidP="00A320A5">
      <w:pPr>
        <w:pStyle w:val="berschrift2"/>
      </w:pPr>
      <w:bookmarkStart w:id="158" w:name="_Toc482797018"/>
      <w:r>
        <w:lastRenderedPageBreak/>
        <w:t>Zusammenfassung</w:t>
      </w:r>
      <w:bookmarkEnd w:id="158"/>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159" w:name="_Toc482797019"/>
      <w:proofErr w:type="spellStart"/>
      <w:r>
        <w:t>Resumee</w:t>
      </w:r>
      <w:bookmarkEnd w:id="159"/>
      <w:proofErr w:type="spellEnd"/>
    </w:p>
    <w:p w:rsidR="00D9183C" w:rsidRDefault="00993D94" w:rsidP="005A6595">
      <w:pPr>
        <w:pStyle w:val="berschrift1"/>
        <w:numPr>
          <w:ilvl w:val="0"/>
          <w:numId w:val="0"/>
        </w:numPr>
      </w:pPr>
      <w:bookmarkStart w:id="160" w:name="_Toc482797020"/>
      <w:r w:rsidRPr="00992A1D">
        <w:lastRenderedPageBreak/>
        <w:t>Literaturverzeichnis</w:t>
      </w:r>
      <w:bookmarkEnd w:id="160"/>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5"/>
          <w:headerReference w:type="first" r:id="rId16"/>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77E6E41A" wp14:editId="6FC9A377">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8"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yq4g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" adj="2435,-6650" fillcolor="white [3212]" strokecolor="red" strokeweight="2pt">
                <v:textbox>
                  <w:txbxContent>
                    <w:p w:rsidR="00AD0DCD" w:rsidRPr="009937AF" w:rsidRDefault="00AD0DCD"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161" w:name="_Toc482797021"/>
      <w:r w:rsidRPr="00992A1D">
        <w:lastRenderedPageBreak/>
        <w:t>Stichwortverzeichnis</w:t>
      </w:r>
      <w:bookmarkEnd w:id="161"/>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25910D55" wp14:editId="48B94E85">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9"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G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1Gw&#10;DF/WujxAT1vdDrszdNlAM62I8w/EQpdAA8LG8p/g4ELvCqy7G0a1tj/e+h7sYehAi9EOtkWB3fcN&#10;sQwj8VHBOF5nFxdhvUTh4nKcg2BPNetTjdrIhYY2gr6F7OI12HvRX7nV8hkW2zxEBRVRFGLDOHjb&#10;CwvfbjFYjZTN59EMVoohfqUeDQ3ggefQ0U/7Z2JNN1EehvFe95ula/6W46Nt8FR6vvGaNz4oj7x2&#10;Aqyj2Erd6gz77lSOVscFP/sN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Jhda8bdAgAAKAYAAA4AAAAAAAAAAAAAAAAA&#10;LgIAAGRycy9lMm9Eb2MueG1sUEsBAi0AFAAGAAgAAAAhAHAHWBHfAAAACgEAAA8AAAAAAAAAAAAA&#10;AAAANwUAAGRycy9kb3ducmV2LnhtbFBLBQYAAAAABAAEAPMAAABDBgAAAAA=&#10;" adj="2435,-6650" fillcolor="white [3212]" strokecolor="red" strokeweight="2pt">
                <v:textbox>
                  <w:txbxContent>
                    <w:p w:rsidR="00AD0DCD" w:rsidRPr="009937AF" w:rsidRDefault="00AD0DCD"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AC3DA5">
        <w:fldChar w:fldCharType="begin"/>
      </w:r>
      <w:r w:rsidR="00AC3DA5">
        <w:instrText xml:space="preserve"> INDEX \e " " \c "2" \z "1031" </w:instrText>
      </w:r>
      <w:r w:rsidR="00AC3DA5">
        <w:fldChar w:fldCharType="separate"/>
      </w:r>
      <w:r w:rsidR="004218E9">
        <w:rPr>
          <w:b/>
          <w:noProof/>
        </w:rPr>
        <w:t>Keine Indexeinträge gefunden.</w:t>
      </w:r>
      <w:r w:rsidR="00AC3DA5">
        <w:rPr>
          <w:b/>
          <w:noProof/>
        </w:rPr>
        <w:fldChar w:fldCharType="end"/>
      </w:r>
    </w:p>
    <w:p w:rsidR="005A6595" w:rsidRDefault="00387FE8" w:rsidP="005A6595">
      <w:pPr>
        <w:pStyle w:val="berschrift1"/>
        <w:numPr>
          <w:ilvl w:val="0"/>
          <w:numId w:val="0"/>
        </w:numPr>
        <w:ind w:left="360" w:hanging="360"/>
      </w:pPr>
      <w:bookmarkStart w:id="162" w:name="_Toc482797022"/>
      <w:r w:rsidRPr="00992A1D">
        <w:lastRenderedPageBreak/>
        <w:t>Eidesstattliche Erklärung</w:t>
      </w:r>
      <w:bookmarkEnd w:id="162"/>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08061997" wp14:editId="6D105E17">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30"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GtizbLeAgAAKgYAAA4AAAAAAAAAAAAAAAAA&#10;LgIAAGRycy9lMm9Eb2MueG1sUEsBAi0AFAAGAAgAAAAhANSJ8TbeAAAACwEAAA8AAAAAAAAAAAAA&#10;AAAAOAUAAGRycy9kb3ducmV2LnhtbFBLBQYAAAAABAAEAPMAAABDBgAAAAA=&#10;" adj="2435,-6650" fillcolor="white [3212]" strokecolor="red" strokeweight="2pt">
                <v:textbox>
                  <w:txbxContent>
                    <w:p w:rsidR="00AD0DCD" w:rsidRPr="009937AF" w:rsidRDefault="00AD0DCD"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163" w:name="_Toc482797023"/>
      <w:r>
        <w:lastRenderedPageBreak/>
        <w:t>[</w:t>
      </w:r>
      <w:r w:rsidR="00993D94" w:rsidRPr="00992A1D">
        <w:t>Anhang</w:t>
      </w:r>
      <w:r>
        <w:t>]</w:t>
      </w:r>
      <w:bookmarkEnd w:id="163"/>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27F686F4" wp14:editId="37A3F603">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DCD" w:rsidRPr="009937AF" w:rsidRDefault="00AD0DCD"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1"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CZXbO3eAgAAKAYAAA4AAAAAAAAAAAAAAAAA&#10;LgIAAGRycy9lMm9Eb2MueG1sUEsBAi0AFAAGAAgAAAAhAHofCRTeAAAACwEAAA8AAAAAAAAAAAAA&#10;AAAAOAUAAGRycy9kb3ducmV2LnhtbFBLBQYAAAAABAAEAPMAAABDBgAAAAA=&#10;" adj="2435,-6650" fillcolor="white [3212]" strokecolor="red" strokeweight="2pt">
                <v:textbox>
                  <w:txbxContent>
                    <w:p w:rsidR="00AD0DCD" w:rsidRPr="009937AF" w:rsidRDefault="00AD0DCD"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Pr="00C65B49" w:rsidRDefault="00C006E2" w:rsidP="00C006E2">
      <w:pPr>
        <w:pStyle w:val="CitaviBibliographyEntry"/>
      </w:pPr>
    </w:p>
    <w:sectPr w:rsidR="00C006E2" w:rsidRPr="00C65B49" w:rsidSect="00D9183C">
      <w:headerReference w:type="even" r:id="rId17"/>
      <w:headerReference w:type="first" r:id="rId18"/>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803" w:rsidRDefault="00760803" w:rsidP="00387FE8">
      <w:r>
        <w:separator/>
      </w:r>
    </w:p>
  </w:endnote>
  <w:endnote w:type="continuationSeparator" w:id="0">
    <w:p w:rsidR="00760803" w:rsidRDefault="00760803"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Textkörper"/>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803" w:rsidRDefault="00760803" w:rsidP="00387FE8">
      <w:r>
        <w:separator/>
      </w:r>
    </w:p>
  </w:footnote>
  <w:footnote w:type="continuationSeparator" w:id="0">
    <w:p w:rsidR="00760803" w:rsidRDefault="00760803" w:rsidP="00387FE8">
      <w:r>
        <w:continuationSeparator/>
      </w:r>
    </w:p>
  </w:footnote>
  <w:footnote w:id="1">
    <w:p w:rsidR="00AD0DCD" w:rsidRDefault="00AD0DCD">
      <w:pPr>
        <w:pStyle w:val="Funotentext"/>
      </w:pPr>
      <w:r>
        <w:rPr>
          <w:rStyle w:val="Funotenzeichen"/>
        </w:rPr>
        <w:footnoteRef/>
      </w:r>
      <w:r>
        <w:t xml:space="preserve">Vgl. </w:t>
      </w:r>
      <w:r>
        <w:fldChar w:fldCharType="begin"/>
      </w:r>
      <w:r>
        <w:instrText>ADDIN CITAVI.PLACEHOLDER 1911d74f-e524-4a0e-a05a-0570f6fd4c72 PFBsYWNlaG9sZGVyPg0KICA8QWRkSW5WZXJzaW9uPjUuNS4wLjE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PC9Mb2NhdGlvbn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sIE1lcmxpbi9TdGVmYW4gU3JlY2VjLCDCu1ZlcnNpb25zdmVyd2FsdHVuZyBtaXQgR2l0LiBGb3J0Z2VzY2hyaXR0ZW5lIFByb2dyYW1taWVya29uemVwdGUgaW4gSmF2YSwgSGFza2VsbCB1bmQgUHJvbG9nwqsgKDIwMTUpLCBTLiA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8L1RleHQ+DQogICAgPC9UZXh0VW5pdD4NCiAgPC9UZXh0VW5pdHM+DQo8L1BsYWNlaG9sZGVyPg==</w:instrText>
      </w:r>
      <w:r>
        <w:fldChar w:fldCharType="separate"/>
      </w:r>
      <w:bookmarkStart w:id="9" w:name="_CTVP0011911d74fe5244a0ea05a0570f6fd4c72"/>
      <w:r>
        <w:t>Denker, Merlin/Stefan Srecec, »Versionsverwaltung mit Git. Fortgeschrittene Pr</w:t>
      </w:r>
      <w:r>
        <w:t>o</w:t>
      </w:r>
      <w:r>
        <w:t>grammierkonzepte in Java, Haskell und Prolog« (2015), S. 1</w:t>
      </w:r>
      <w:bookmarkEnd w:id="9"/>
      <w:r>
        <w:fldChar w:fldCharType="end"/>
      </w:r>
    </w:p>
  </w:footnote>
  <w:footnote w:id="2">
    <w:p w:rsidR="00AD0DCD" w:rsidRDefault="00AD0DCD">
      <w:pPr>
        <w:pStyle w:val="Funotentext"/>
      </w:pPr>
      <w:r>
        <w:rPr>
          <w:rStyle w:val="Funotenzeichen"/>
        </w:rPr>
        <w:footnoteRef/>
      </w:r>
      <w:r>
        <w:t xml:space="preserve">Vgl. </w:t>
      </w:r>
      <w:r>
        <w:fldChar w:fldCharType="begin"/>
      </w:r>
      <w:r>
        <w:instrText>ADDIN CITAVI.PLACEHOLDER eccf4507-dcb9-4579-a55d-1d990cbc5b70 PFBsYWNlaG9sZGVyPg0KICA8QWRkSW5WZXJzaW9uPjUuNS4wLjE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Q8L1RleHQ+DQogICAgPC9UZXh0VW5pdD4NCiAgPC9UZXh0VW5pdHM+DQo8L1BsYWNlaG9sZGVyPg==</w:instrText>
      </w:r>
      <w:r>
        <w:fldChar w:fldCharType="separate"/>
      </w:r>
      <w:bookmarkStart w:id="11" w:name="_CTVP001eccf4507dcb94579a55d1d990cbc5b70"/>
      <w:r>
        <w:t xml:space="preserve">Vijayakumaran, Sujeevan, </w:t>
      </w:r>
      <w:r w:rsidRPr="008A1D47">
        <w:rPr>
          <w:i/>
        </w:rPr>
        <w:t>Versionsverwaltung mit Git</w:t>
      </w:r>
      <w:r w:rsidRPr="008A1D47">
        <w:t>, 1. Auflage, Frechen 2016, S. 14</w:t>
      </w:r>
      <w:bookmarkEnd w:id="11"/>
      <w:r>
        <w:fldChar w:fldCharType="end"/>
      </w:r>
    </w:p>
  </w:footnote>
  <w:footnote w:id="3">
    <w:p w:rsidR="00AD0DCD" w:rsidRDefault="00AD0DCD">
      <w:pPr>
        <w:pStyle w:val="Funotentext"/>
      </w:pPr>
      <w:r>
        <w:rPr>
          <w:rStyle w:val="Funotenzeichen"/>
        </w:rPr>
        <w:footnoteRef/>
      </w:r>
      <w:r>
        <w:t xml:space="preserve">Vgl. </w:t>
      </w:r>
      <w:r>
        <w:fldChar w:fldCharType="begin"/>
      </w:r>
      <w:r>
        <w:instrText>ADDIN CITAVI.PLACEHOLDER 537136f2-1ebd-4e39-b593-4377fab74eb4 PFBsYWNlaG9sZGVyPg0KICA8QWRkSW5WZXJzaW9uPjUuNS4wLjE8L0FkZEluVmVyc2lvbj4NCiAgPElkPjUzNzEzNmYyLTFlYmQtNGUzOS1iNTkzLTQzNzdmYWI3NGViNDwvSWQ+DQogIDxFbnRyaWVzPg0KICAgIDxFbnRyeT4NCiAgICAgIDxBc3NvY2lhdGVXaXRoS25vd2xlZGdlSXRlbUlkPmU2MzUzOTFjLWYwNGMtNDBkNS1hZjA5LTYwNmI0NDk4NmUxZTwvQXNzb2NpYXRlV2l0aEtub3dsZWRnZUl0ZW1JZD4NCiAgICAgIDxJZD5jODhkNGNkZS1jYjI3LTQzYjItYTQ2ZS0yYTJkODMyNTAxOT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dWxlU2V0T3ZlcnJpZGU+Rm9vdGNpdDwvUnVsZVNldE92ZXJyaWRlPg0KICAgICAgPFJhbmdlPg0KICAgICAgICA8U3RhcnQ+MDwvU3RhcnQ+DQogICAgICAgIDxMZW5ndGg+OTI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8L0xvY2F0aW9u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QmVjaGFyYSwgSm9obiwgwrtSZXZpc2lvbnNzaWNoZXJlIEFyY2hpdmllcnVuZy4gVmVydGVpbHRlcyBEb2t1bWVudGVubWFuYWdlbWVudMKrICgyMDA5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1PC9UZXh0Pg0KICAgIDwvVGV4dFVuaXQ+DQogIDwvVGV4dFVuaXRzPg0KPC9QbGFjZWhvbGRlcj4=</w:instrText>
      </w:r>
      <w:r>
        <w:fldChar w:fldCharType="separate"/>
      </w:r>
      <w:bookmarkStart w:id="13" w:name="_CTVP001537136f21ebd4e39b5934377fab74eb4"/>
      <w:r>
        <w:t>Bechara, John, »Revisionssichere Archivierung. Verteiltes Dokumentenmanagement« (2009), S. 5</w:t>
      </w:r>
      <w:bookmarkEnd w:id="13"/>
      <w:r>
        <w:fldChar w:fldCharType="end"/>
      </w:r>
    </w:p>
  </w:footnote>
  <w:footnote w:id="4">
    <w:p w:rsidR="00AD0DCD" w:rsidRDefault="00AD0DCD">
      <w:pPr>
        <w:pStyle w:val="Funotentext"/>
      </w:pPr>
      <w:r>
        <w:rPr>
          <w:rStyle w:val="Funotenzeichen"/>
        </w:rPr>
        <w:footnoteRef/>
      </w:r>
      <w:r>
        <w:t xml:space="preserve">Vgl. </w:t>
      </w:r>
      <w:r>
        <w:fldChar w:fldCharType="begin"/>
      </w:r>
      <w:r>
        <w:instrText>ADDIN CITAVI.PLACEHOLDER 6c37f7fe-436d-4b5a-a9c8-f9ff7cc80ac3 PFBsYWNlaG9sZGVyPg0KICA8QWRkSW5WZXJzaW9uPjUuNS4wLjE8L0FkZEluVmVyc2lvbj4NCiAgPElkPjZjMzdmN2ZlLTQzNmQtNGI1YS1hOWM4LWY5ZmY3Y2M4MGFjMzwvSWQ+DQogIDxFbnRyaWVzPg0KICAgIDxFbnRyeT4NCiAgICAgIDxBc3NvY2lhdGVXaXRoS25vd2xlZGdlSXRlbUlkPjlkZjBjYzEzLTc2NWUtNGYxYS1iOWUzLTFjMGU0MzFhZDdlNjwvQXNzb2NpYXRlV2l0aEtub3dsZWRnZUl0ZW1JZD4NCiAgICAgIDxJZD43NGNmYWVkOS02MTZkLTQ5OGUtOGNlOS0zMDU1ZWM5NTJiYm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LCBTdWplZXZhbi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AxLiBBdWZsYWdlLCBGcmVjaGVuIDIwMTY8L1RleHQ+DQogICAgPC9UZXh0VW5pdD4NCiAgPC9UZXh0VW5pdHM+DQo8L1BsYWNlaG9sZGVyPg==</w:instrText>
      </w:r>
      <w:r>
        <w:fldChar w:fldCharType="separate"/>
      </w:r>
      <w:bookmarkStart w:id="25" w:name="_CTVP0016c37f7fe436d4b5aa9c8f9ff7cc80ac3"/>
      <w:r>
        <w:t xml:space="preserve">Vijayakumaran, Sujeevan, </w:t>
      </w:r>
      <w:r w:rsidRPr="008A1D47">
        <w:rPr>
          <w:i/>
        </w:rPr>
        <w:t>Versionsverwaltung mit Git</w:t>
      </w:r>
      <w:r w:rsidRPr="008A1D47">
        <w:t>, 1. Auflage, Frechen 2016</w:t>
      </w:r>
      <w:bookmarkEnd w:id="25"/>
      <w:r>
        <w:fldChar w:fldCharType="end"/>
      </w:r>
      <w:r>
        <w:t>, S. 17</w:t>
      </w:r>
    </w:p>
  </w:footnote>
  <w:footnote w:id="5">
    <w:p w:rsidR="00AD0DCD" w:rsidRDefault="00AD0DCD">
      <w:pPr>
        <w:pStyle w:val="Funotentext"/>
      </w:pPr>
      <w:r>
        <w:rPr>
          <w:rStyle w:val="Funotenzeichen"/>
        </w:rPr>
        <w:footnoteRef/>
      </w:r>
      <w:r>
        <w:t xml:space="preserve">Vgl. </w:t>
      </w:r>
      <w:r>
        <w:fldChar w:fldCharType="begin"/>
      </w:r>
      <w:r>
        <w:instrText>ADDIN CITAVI.PLACEHOLDER 76a1c9bd-7a6f-4989-a53a-dcc3db617ea5 PFBsYWNlaG9sZGVyPg0KICA8QWRkSW5WZXJzaW9uPjUuNS4wLjE8L0FkZEluVmVyc2lvbj4NCiAgPElkPjc2YTFjOWJkLTdhNmYtNDk4OS1hNTNhLWRjYzNkYjYxN2VhNTwvSWQ+DQogIDxFbnRyaWVzPg0KICAgIDxFbnRyeT4NCiAgICAgIDxBc3NvY2lhdGVXaXRoS25vd2xlZGdlSXRlbUlkPjJlMmQzNDM2LTg3N2EtNDc5OS1iNmM2LTIxN2U1MDM4ZTcxMzwvQXNzb2NpYXRlV2l0aEtub3dsZWRnZUl0ZW1JZD4NCiAgICAgIDxJZD4yODgzYTlhZC1jYTJhLTRjZGEtODBhOS05N2I1ZjE2NDBmOGY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MK7VmVyc2lvbnN2ZXJ3YWx0dW5nIHZvbiBTb2Z0d2FyZWFydGVmYWt0ZW7CqyAoMjAxNCksIFMuIDQz4oCTNzQ8L1RleHQ+DQogICAgPC9UZXh0VW5pdD4NCiAgPC9UZXh0VW5pdHM+DQo8L1BsYWNlaG9sZGVyPg==</w:instrText>
      </w:r>
      <w:r>
        <w:fldChar w:fldCharType="separate"/>
      </w:r>
      <w:bookmarkStart w:id="27" w:name="_CTVP00176a1c9bd7a6f4989a53adcc3db617ea5"/>
      <w:r>
        <w:t>taentzer, »Versionsverwaltung von Softwareartefakten« (2014), S. 43–74</w:t>
      </w:r>
      <w:bookmarkEnd w:id="27"/>
      <w:r>
        <w:fldChar w:fldCharType="end"/>
      </w:r>
      <w:r>
        <w:t>, hier S. 43</w:t>
      </w:r>
    </w:p>
  </w:footnote>
  <w:footnote w:id="6">
    <w:p w:rsidR="00AD0DCD" w:rsidRDefault="00AD0DCD">
      <w:pPr>
        <w:pStyle w:val="Funotentext"/>
      </w:pPr>
      <w:r>
        <w:rPr>
          <w:rStyle w:val="Funotenzeichen"/>
        </w:rPr>
        <w:footnoteRef/>
      </w:r>
      <w:r>
        <w:t xml:space="preserve">Vgl. </w:t>
      </w:r>
      <w:r>
        <w:fldChar w:fldCharType="begin"/>
      </w:r>
      <w:r>
        <w:instrText>ADDIN CITAVI.PLACEHOLDER b78ad728-5403-4398-a78b-0db15c4e73c1 PFBsYWNlaG9sZGVyPg0KICA8QWRkSW5WZXJzaW9uPjUuNS4wLjE8L0FkZEluVmVyc2lvbj4NCiAgPElkPmI3OGFkNzI4LTU0MDMtNDM5OC1hNzhiLTBkYjE1YzRlNzNjMTwvSWQ+DQogIDxFbnRyaWVzPg0KICAgIDxFbnRyeT4NCiAgICAgIDxBc3NvY2lhdGVXaXRoS25vd2xlZGdlSXRlbUlkPjhhNmVlZGRlLWVlYzgtNDIxOC1hNDhmLTM3YTk0ZTAwYzFhZjwvQXNzb2NpYXRlV2l0aEtub3dsZWRnZUl0ZW1JZD4NCiAgICAgIDxJZD45OGIwOWRlNS0yZWVmLTRiZTEtODc4NC1hN2E2ZjQ1YjIwZjk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LCBTdWplZXZhbi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AxLiBBdWZsYWdlLCBGcmVjaGVuIDIwMTY8L1RleHQ+DQogICAgPC9UZXh0VW5pdD4NCiAgPC9UZXh0VW5pdHM+DQo8L1BsYWNlaG9sZGVyPg==</w:instrText>
      </w:r>
      <w:r>
        <w:fldChar w:fldCharType="separate"/>
      </w:r>
      <w:bookmarkStart w:id="30" w:name="_CTVP001b78ad72854034398a78b0db15c4e73c1"/>
      <w:r>
        <w:t xml:space="preserve">Vijayakumaran, Sujeevan, </w:t>
      </w:r>
      <w:r w:rsidRPr="008A1D47">
        <w:rPr>
          <w:i/>
        </w:rPr>
        <w:t>Versionsverwaltung mit Git</w:t>
      </w:r>
      <w:r w:rsidRPr="008A1D47">
        <w:t>, 1. Auflage, Frechen 2016</w:t>
      </w:r>
      <w:bookmarkEnd w:id="30"/>
      <w:r>
        <w:fldChar w:fldCharType="end"/>
      </w:r>
      <w:r>
        <w:t>, S. 17</w:t>
      </w:r>
    </w:p>
  </w:footnote>
  <w:footnote w:id="7">
    <w:p w:rsidR="00AD0DCD" w:rsidRDefault="00AD0DCD">
      <w:pPr>
        <w:pStyle w:val="Funotentext"/>
      </w:pPr>
      <w:r>
        <w:rPr>
          <w:rStyle w:val="Funotenzeichen"/>
        </w:rPr>
        <w:footnoteRef/>
      </w:r>
      <w:r>
        <w:t xml:space="preserve">Vgl. </w:t>
      </w:r>
      <w:r>
        <w:fldChar w:fldCharType="begin"/>
      </w:r>
      <w:r>
        <w:instrText>ADDIN CITAVI.PLACEHOLDER 36b0fd0d-76d8-46c4-bbdc-c6ab9665d1e1 PFBsYWNlaG9sZGVyPg0KICA8QWRkSW5WZXJzaW9uPjUuNS4wLjE8L0FkZEluVmVyc2lvbj4NCiAgPElkPjM2YjBmZDBkLTc2ZDgtNDZjNC1iYmRjLWM2YWI5NjY1ZDFlMTwvSWQ+DQogIDxFbnRyaWVzPg0KICAgIDxFbnRyeT4NCiAgICAgIDxBc3NvY2lhdGVXaXRoS25vd2xlZGdlSXRlbUlkPjFkN2MyMGYxLTVkMjQtNDliZi05OWMzLWY4NGY5OWJkYjk4NTwvQXNzb2NpYXRlV2l0aEtub3dsZWRnZUl0ZW1JZD4NCiAgICAgIDxJZD42ZjJjZTcyYi05Y2FjLTRiNDEtOTVmMi1mNTA4Nzk1M2VkNjM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YXNzLi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AxLiBBdWZsYWdlLCBGcmVjaGVuIDIwMTY8L1RleHQ+DQogICAgPC9UZXh0VW5pdD4NCiAgPC9UZXh0VW5pdHM+DQo8L1BsYWNlaG9sZGVyPg==</w:instrText>
      </w:r>
      <w:r>
        <w:fldChar w:fldCharType="separate"/>
      </w:r>
      <w:bookmarkStart w:id="32" w:name="_CTVP00136b0fd0d76d846c4bbdcc6ab9665d1e1"/>
      <w:r>
        <w:t xml:space="preserve">dass., </w:t>
      </w:r>
      <w:r w:rsidRPr="008A1D47">
        <w:rPr>
          <w:i/>
        </w:rPr>
        <w:t>Versionsverwaltung mit Git</w:t>
      </w:r>
      <w:r w:rsidRPr="008A1D47">
        <w:t>, 1. Auflage, Frechen 2016</w:t>
      </w:r>
      <w:bookmarkEnd w:id="32"/>
      <w:r>
        <w:fldChar w:fldCharType="end"/>
      </w:r>
      <w:r>
        <w:t>, S. 17-18</w:t>
      </w:r>
    </w:p>
  </w:footnote>
  <w:footnote w:id="8">
    <w:p w:rsidR="00AD0DCD" w:rsidRDefault="00AD0DCD">
      <w:pPr>
        <w:pStyle w:val="Funotentext"/>
      </w:pPr>
      <w:r>
        <w:rPr>
          <w:rStyle w:val="Funotenzeichen"/>
        </w:rPr>
        <w:footnoteRef/>
      </w:r>
      <w:r>
        <w:t xml:space="preserve">Vgl. </w:t>
      </w:r>
      <w:r>
        <w:fldChar w:fldCharType="begin"/>
      </w:r>
      <w:r>
        <w:instrText>ADDIN CITAVI.PLACEHOLDER 4803e272-22bc-4181-89fa-8e1cb8692875 PFBsYWNlaG9sZGVyPg0KICA8QWRkSW5WZXJzaW9uPjUuNS4wLjE8L0FkZEluVmVyc2lvbj4NCiAgPElkPjQ4MDNlMjcyLTIyYmMtNDE4MS04OWZhLThlMWNiODY5Mjg3NTwvSWQ+DQogIDxFbnRyaWVzPg0KICAgIDxFbnRyeT4NCiAgICAgIDxBc3NvY2lhdGVXaXRoS25vd2xlZGdlSXRlbUlkPmU5NTcxN2EwLTVmMmYtNDAzYS05Yzk1LTZjZjEzZGU5MTI2YTwvQXNzb2NpYXRlV2l0aEtub3dsZWRnZUl0ZW1JZD4NCiAgICAgIDxJZD43YjJkMjQ2OC0wMmM2LTQ0NTgtYTZiYy01Zjk5MGMxOTYwNTc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Tgz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9BbmRyZXcgSHVudC9GYWxrIExlaG1hbm4vVXdlIFBldHNjaGtlLCDCu0RlciBwcmFnbWF0aXNjaGUgUHJvZ3JhbW1pZXJlcsKrLCBEZXIgcHJhZ21hdGlzY2hlIFByb2dyYW1taWVyZXIsIEh1bnQsIEFuZHJldywgWzIuIEF1ZmwuXS4gLSBNw7xuY2hlbiBbdS5hLl0gSGFuc2VyICgyMDAzKSwgUy4gMeKAkz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LCBEYXZpZC9BbmRyZXcgSHVudC9GYWxrIExlaG1hbm4vVXdlIFBldHNjaGtl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35" w:name="_CTVP0014803e27222bc418189fa8e1cb8692875"/>
      <w:r>
        <w:t>Thomas, David/Andrew Hunt/Falk Lehmann/Uwe Petschke, »Der pragmatische Pr</w:t>
      </w:r>
      <w:r>
        <w:t>o</w:t>
      </w:r>
      <w:r>
        <w:t xml:space="preserve">grammierer«, </w:t>
      </w:r>
      <w:r w:rsidRPr="008A1D47">
        <w:rPr>
          <w:i/>
        </w:rPr>
        <w:t>Der pragmatische Programmierer, Hunt, Andrew, [2. Aufl.]. - München [u.a.] Hanser</w:t>
      </w:r>
      <w:r w:rsidRPr="008A1D47">
        <w:t xml:space="preserve"> (2003), S. 1–7</w:t>
      </w:r>
      <w:bookmarkEnd w:id="35"/>
      <w:r>
        <w:fldChar w:fldCharType="end"/>
      </w:r>
      <w:r>
        <w:t>, hier S. 2</w:t>
      </w:r>
    </w:p>
  </w:footnote>
  <w:footnote w:id="9">
    <w:p w:rsidR="00AD0DCD" w:rsidRDefault="00AD0DCD">
      <w:pPr>
        <w:pStyle w:val="Funotentext"/>
      </w:pPr>
      <w:r>
        <w:rPr>
          <w:rStyle w:val="Funotenzeichen"/>
        </w:rPr>
        <w:footnoteRef/>
      </w:r>
      <w:r>
        <w:t xml:space="preserve">Vgl. </w:t>
      </w:r>
      <w:r>
        <w:fldChar w:fldCharType="begin"/>
      </w:r>
      <w:r>
        <w:instrText>ADDIN CITAVI.PLACEHOLDER 2f429e1f-0b21-4d48-9387-c68db1a27ee2 PFBsYWNlaG9sZGVyPg0KICA8QWRkSW5WZXJzaW9uPjUuNS4wLjE8L0FkZEluVmVyc2lvbj4NCiAgPElkPjJmNDI5ZTFmLTBiMjEtNGQ0OC05Mzg3LWM2OGRiMWEyN2VlMjwvSWQ+DQogIDxFbnRyaWVzPg0KICAgIDxFbnRyeT4NCiAgICAgIDxBc3NvY2lhdGVXaXRoS25vd2xlZGdlSXRlbUlkPjYzZWI5Y2ZhLTU5NWMtNDM3NC1iYWY2LTI0YzEyNjIwNTU1ZTwvQXNzb2NpYXRlV2l0aEtub3dsZWRnZUl0ZW1JZD4NCiAgICAgIDxJZD5iZjU3YTFhNC00NTcxLTRlZGEtYTE4YS1kODJlMWM5ZGE2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37" w:name="_CTVP0012f429e1f0b214d489387c68db1a27ee2"/>
      <w:r>
        <w:t xml:space="preserve">dies., »Der pragmatische Programmierer«, </w:t>
      </w:r>
      <w:r w:rsidRPr="008A1D47">
        <w:rPr>
          <w:i/>
        </w:rPr>
        <w:t>Der pragmatische Programmierer, Hunt, Andrew, [2. Aufl.]. - München [u.a.] Hanser</w:t>
      </w:r>
      <w:r w:rsidRPr="008A1D47">
        <w:t xml:space="preserve"> (2003), S. 1–7</w:t>
      </w:r>
      <w:bookmarkEnd w:id="37"/>
      <w:r>
        <w:fldChar w:fldCharType="end"/>
      </w:r>
      <w:r>
        <w:t>, hier S. 1</w:t>
      </w:r>
    </w:p>
  </w:footnote>
  <w:footnote w:id="10">
    <w:p w:rsidR="00AD0DCD" w:rsidRDefault="00AD0DCD">
      <w:pPr>
        <w:pStyle w:val="Funotentext"/>
      </w:pPr>
      <w:r>
        <w:rPr>
          <w:rStyle w:val="Funotenzeichen"/>
        </w:rPr>
        <w:footnoteRef/>
      </w:r>
      <w:r>
        <w:t xml:space="preserve">Vgl. </w:t>
      </w:r>
      <w:r>
        <w:fldChar w:fldCharType="begin"/>
      </w:r>
      <w:r>
        <w:instrText>ADDIN CITAVI.PLACEHOLDER 008f323f-4074-4813-86d6-9abda3faccce PFBsYWNlaG9sZGVyPg0KICA8QWRkSW5WZXJzaW9uPjUuNS4wLjE8L0FkZEluVmVyc2lvbj4NCiAgPElkPjAwOGYzMjNmLTQwNzQtNDgxMy04NmQ2LTlhYmRhM2ZhY2NjZTwvSWQ+DQogIDxFbnRyaWVzPg0KICAgIDxFbnRyeT4NCiAgICAgIDxBc3NvY2lhdGVXaXRoS25vd2xlZGdlSXRlbUlkPmJmODg0OWVhLTVkMTUtNDI3MC1iZWRlLTk2MDZjNzVmYTA1NDwvQXNzb2NpYXRlV2l0aEtub3dsZWRnZUl0ZW1JZD4NCiAgICAgIDxJZD4yMWI3ZjIwMS1lNDg3LTQ5NWUtYjNiMC0yMThlMDQ1ZmJiODU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Gllcy4sIMK7RGVyIHByYWdtYXRpc2NoZSBQcm9ncmFtbWllcmVywqssIERlciBwcmFnbWF0aXNjaGUgUHJvZ3JhbW1pZXJlciwgSHVudCwgQW5kcmV3LCBbMi4gQXVmbC5dLiAtIE3DvG5jaGVuIFt1LmEuXSBIYW5zZXIgKDIwMDMpLCBTLiAx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aWVzLiwgwrtEZXIgcHJhZ21hdGlzY2hlIFByb2dyYW1taWVyZXLCqy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wgSHVudCwgQW5kcmV3LCBbMi4gQXVmbC5dLiAtIE3DvG5jaGVuIFt1LmEuXS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LCBTLiAx4oCTNzwvVGV4dD4NCiAgICA8L1RleHRVbml0Pg0KICA8L1RleHRVbml0cz4NCjwvUGxhY2Vob2xkZXI+</w:instrText>
      </w:r>
      <w:r>
        <w:fldChar w:fldCharType="separate"/>
      </w:r>
      <w:bookmarkStart w:id="39" w:name="_CTVP001008f323f4074481386d69abda3faccce"/>
      <w:r>
        <w:t xml:space="preserve">dies., »Der pragmatische Programmierer«, </w:t>
      </w:r>
      <w:r w:rsidRPr="008A1D47">
        <w:rPr>
          <w:i/>
        </w:rPr>
        <w:t>Der pragmatische Programmierer, Hunt, Andrew, [2. Aufl.]. - München [u.a.] Hanser</w:t>
      </w:r>
      <w:r w:rsidRPr="008A1D47">
        <w:t xml:space="preserve"> (2003), S. 1–7</w:t>
      </w:r>
      <w:bookmarkEnd w:id="39"/>
      <w:r>
        <w:fldChar w:fldCharType="end"/>
      </w:r>
      <w:r>
        <w:t>, hier S. 1-2</w:t>
      </w:r>
    </w:p>
  </w:footnote>
  <w:footnote w:id="11">
    <w:p w:rsidR="00AD0DCD" w:rsidRDefault="00AD0DCD">
      <w:pPr>
        <w:pStyle w:val="Funotentext"/>
      </w:pPr>
      <w:r>
        <w:rPr>
          <w:rStyle w:val="Funotenzeichen"/>
        </w:rPr>
        <w:footnoteRef/>
      </w:r>
      <w:r>
        <w:t xml:space="preserve">Vgl. </w:t>
      </w:r>
      <w:r>
        <w:fldChar w:fldCharType="begin"/>
      </w:r>
      <w:r>
        <w:instrText>ADDIN CITAVI.PLACEHOLDER fd07883b-c8ba-4761-b282-de33fd005c54 PFBsYWNlaG9sZGVyPg0KICA8QWRkSW5WZXJzaW9uPjUuNS4wLjE8L0FkZEluVmVyc2lvbj4NCiAgPElkPmZkMDc4ODNiLWM4YmEtNDc2MS1iMjgyLWRlMzNmZDAwNWM1NDwvSWQ+DQogIDxFbnRyaWVzPg0KICAgIDxFbnRyeT4NCiAgICAgIDxBc3NvY2lhdGVXaXRoS25vd2xlZGdlSXRlbUlkPjg1NzBiOGQ4LTA1NTgtNGZlNS1iNDlkLTY4MDM4YWM2NTRkMTwvQXNzb2NpYXRlV2l0aEtub3dsZWRnZUl0ZW1JZD4NCiAgICAgIDxJZD5jNmEzYzRhNS02NGQwLTQ3ZWYtOTg0Zi1iZjMwOTE0MmYyYmM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41" w:name="_CTVP001fd07883bc8ba4761b282de33fd005c54"/>
      <w:r>
        <w:t xml:space="preserve">dies., »Der pragmatische Programmierer«, </w:t>
      </w:r>
      <w:r w:rsidRPr="008A1D47">
        <w:rPr>
          <w:i/>
        </w:rPr>
        <w:t>Der pragmatische Programmierer, Hunt, Andrew, [2. Aufl.]. - München [u.a.] Hanser</w:t>
      </w:r>
      <w:r w:rsidRPr="008A1D47">
        <w:t xml:space="preserve"> (2003), S. 1–7</w:t>
      </w:r>
      <w:bookmarkEnd w:id="41"/>
      <w:r>
        <w:fldChar w:fldCharType="end"/>
      </w:r>
      <w:r>
        <w:t>, hier S. 2</w:t>
      </w:r>
    </w:p>
  </w:footnote>
  <w:footnote w:id="12">
    <w:p w:rsidR="00AD0DCD" w:rsidRDefault="00AD0DCD">
      <w:pPr>
        <w:pStyle w:val="Funotentext"/>
      </w:pPr>
      <w:r>
        <w:rPr>
          <w:rStyle w:val="Funotenzeichen"/>
        </w:rPr>
        <w:footnoteRef/>
      </w:r>
      <w:r>
        <w:t xml:space="preserve">Vgl. </w:t>
      </w:r>
      <w:r>
        <w:fldChar w:fldCharType="begin"/>
      </w:r>
      <w:r>
        <w:instrText>ADDIN CITAVI.PLACEHOLDER 865129b8-02a0-4071-84a2-9e7d05c9951b PFBsYWNlaG9sZGVyPg0KICA8QWRkSW5WZXJzaW9uPjUuNS4wLjE8L0FkZEluVmVyc2lvbj4NCiAgPElkPjg2NTEyOWI4LTAyYTAtNDA3MS04NGEyLTllN2QwNWM5OTUxYjwvSWQ+DQogIDxFbnRyaWVzPg0KICAgIDxFbnRyeT4NCiAgICAgIDxBc3NvY2lhdGVXaXRoS25vd2xlZGdlSXRlbUlkPjBjNTQyNmIwLTA0OWItNGQ3ZS1hYmVlLTFjNzQyNGFkMmI2ZjwvQXNzb2NpYXRlV2l0aEtub3dsZWRnZUl0ZW1JZD4NCiAgICAgIDxJZD5lMGVjM2IzZC1iNTQ2LTRiNTYtOWUxZi0yNDBiYjdiODYxOTk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zM2ZjMxMGItMTMxZi00N2EzLTgyNGMtZTEwYmQ1ZmQyNTk2PC9SZWZlcmVuY2VJZD4NCiAgICAgIDxSYW5nZT4NCiAgICAgICAgPFN0YXJ0PjA8L1N0YXJ0Pg0KICAgICAgICA8TGVuZ3RoPjE1OT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Mw6RtbWVyLCBGcmFuaywgVHJhZGl0aW9uZWxsZSBXZWJlbnR3aWNrbHVuZyB2cyBWZXJzaW9uc3ZlcndhbHR1bmcsIDA2LjA0LjIwMTcsIGh0dHA6Ly90M24uZGUvbmV3cy90cmFkaXRpb25lbGxlLXdlYmVudHdpY2tsdW5nLXZlcnNpb25zdmVyd2FsdHVuZy0zMDM1ODAvLCBTLiA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EZyYW5rLCBUcmFkaXRpb25lbGxlIFdlYmVudHdpY2tsdW5nIHZzIFZlcnNpb25zdmVyd2FsdHVuZywgMDYuMDQuMjAxNy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mh0dHA6Ly90M24uZGUvbmV3cy90cmFkaXRpb25lbGxlLXdlYmVudHdpY2tsdW5nLXZlcnNpb25zdmVyd2FsdHVuZy0zMDM1ODAv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BTLiA1PC9UZXh0Pg0KICAgIDwvVGV4dFVuaXQ+DQogIDwvVGV4dFVuaXRzPg0KPC9QbGFjZWhvbGRlcj4=</w:instrText>
      </w:r>
      <w:r>
        <w:fldChar w:fldCharType="separate"/>
      </w:r>
      <w:bookmarkStart w:id="44" w:name="_CTVP001865129b802a0407184a29e7d05c9951b"/>
      <w:r>
        <w:t xml:space="preserve">Lämmer, Frank, Traditionelle Webentwicklung vs Versionsverwaltung, 06.04.2017, </w:t>
      </w:r>
      <w:r w:rsidRPr="008A1D47">
        <w:rPr>
          <w:i/>
        </w:rPr>
        <w:t>http://t3n.de/news/traditionelle-webentwicklung-versionsverwaltung-303580/</w:t>
      </w:r>
      <w:r w:rsidRPr="008A1D47">
        <w:t>, S. 5</w:t>
      </w:r>
      <w:bookmarkEnd w:id="44"/>
      <w:r>
        <w:fldChar w:fldCharType="end"/>
      </w:r>
    </w:p>
  </w:footnote>
  <w:footnote w:id="13">
    <w:p w:rsidR="00AD0DCD" w:rsidRPr="00574A2A" w:rsidRDefault="00AD0DCD">
      <w:pPr>
        <w:pStyle w:val="Funotentext"/>
        <w:rPr>
          <w:lang w:val="en-US"/>
        </w:rPr>
      </w:pPr>
      <w:r>
        <w:rPr>
          <w:rStyle w:val="Funotenzeichen"/>
        </w:rPr>
        <w:footnoteRef/>
      </w:r>
      <w:r>
        <w:t xml:space="preserve">Vgl. </w:t>
      </w:r>
      <w:r>
        <w:fldChar w:fldCharType="begin"/>
      </w:r>
      <w:r>
        <w:instrText>ADDIN CITAVI.PLACEHOLDER b5ba6583-9dfd-45b1-914f-092d2f08af69 PFBsYWNlaG9sZGVyPg0KICA8QWRkSW5WZXJzaW9uPjUuNS4wLjE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574A2A">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47" w:name="_CTVP001b5ba65839dfd45b1914f092d2f08af69"/>
      <w:r w:rsidRPr="00AC244E">
        <w:rPr>
          <w:lang w:val="en-US"/>
        </w:rPr>
        <w:t xml:space="preserve">Loeliger, Jon/Matthew McCullough, </w:t>
      </w:r>
      <w:r w:rsidRPr="00AC244E">
        <w:rPr>
          <w:i/>
          <w:lang w:val="en-US"/>
        </w:rPr>
        <w:t xml:space="preserve">Version control with Git. </w:t>
      </w:r>
      <w:r w:rsidRPr="008A1D47">
        <w:rPr>
          <w:i/>
          <w:lang w:val="en-US"/>
        </w:rPr>
        <w:t>[powerful tools and tec</w:t>
      </w:r>
      <w:r w:rsidRPr="008A1D47">
        <w:rPr>
          <w:i/>
          <w:lang w:val="en-US"/>
        </w:rPr>
        <w:t>h</w:t>
      </w:r>
      <w:r w:rsidRPr="008A1D47">
        <w:rPr>
          <w:i/>
          <w:lang w:val="en-US"/>
        </w:rPr>
        <w:t>niques for collaborative software development ; covers GitHub]</w:t>
      </w:r>
      <w:r w:rsidRPr="008A1D47">
        <w:rPr>
          <w:lang w:val="en-US"/>
        </w:rPr>
        <w:t>, 2. ed., Sebastobol Calif. u.a. 2012</w:t>
      </w:r>
      <w:bookmarkEnd w:id="47"/>
      <w:r>
        <w:fldChar w:fldCharType="end"/>
      </w:r>
      <w:r w:rsidRPr="00574A2A">
        <w:rPr>
          <w:lang w:val="en-US"/>
        </w:rPr>
        <w:t xml:space="preserve">, S. </w:t>
      </w:r>
      <w:r>
        <w:rPr>
          <w:lang w:val="en-US"/>
        </w:rPr>
        <w:t>5</w:t>
      </w:r>
    </w:p>
  </w:footnote>
  <w:footnote w:id="14">
    <w:p w:rsidR="00AD0DCD" w:rsidRPr="005E22D4" w:rsidRDefault="00AD0DCD">
      <w:pPr>
        <w:pStyle w:val="Funotentext"/>
        <w:rPr>
          <w:lang w:val="en-US"/>
        </w:rPr>
      </w:pPr>
      <w:r>
        <w:rPr>
          <w:rStyle w:val="Funotenzeichen"/>
        </w:rPr>
        <w:footnoteRef/>
      </w:r>
      <w:r>
        <w:t xml:space="preserve">Vgl. </w:t>
      </w:r>
      <w:r>
        <w:fldChar w:fldCharType="begin"/>
      </w:r>
      <w:r>
        <w:instrText>ADDIN CITAVI.PLACEHOLDER 24d8d5b0-44c6-4948-b41f-c535458febb9 PFBsYWNlaG9sZGVyPg0KICA8QWRkSW5WZXJzaW9uPjUuNS4wLjE8L0FkZEluVmVyc2lvbj4NCiAgPElkPjI0ZDhkNWIwLTQ0YzYtNDk0OC1iNDFmLWM1MzU0NThmZWJiOTwvSWQ+DQogIDxFbnRyaWVzPg0KICAgIDxFbnRyeT4NCiAgICAgIDxBc3NvY2lhdGVXaXRoS25vd2xlZGdlSXRlbUlkPjI2NjBhMmM0LWVmMDItNDE5Ny1hZGJiLTZiNmMwYTRjZDg1MzwvQXNzb2NpYXRlV2l0aEtub3dsZWRnZUl0ZW1JZD4NCiAgICAgIDxJZD43NjIyNDljZS02Yjk4LTRiMTYtYjc1MC00NWRkYjViMDYyM2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w:instrText>
      </w:r>
      <w:r w:rsidRPr="001B2F6A">
        <w:rPr>
          <w:lang w:val="en-US"/>
        </w:rPr>
        <w:instrText>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49" w:name="_CTVP00124d8d5b044c64948b41fc535458febb9"/>
      <w:r w:rsidRPr="00AC244E">
        <w:rPr>
          <w:lang w:val="en-US"/>
        </w:rPr>
        <w:t xml:space="preserve">dies., </w:t>
      </w:r>
      <w:r w:rsidRPr="00AC244E">
        <w:rPr>
          <w:i/>
          <w:lang w:val="en-US"/>
        </w:rPr>
        <w:t xml:space="preserve">Version control with Git. </w:t>
      </w:r>
      <w:r w:rsidRPr="008A1D47">
        <w:rPr>
          <w:i/>
          <w:lang w:val="en-US"/>
        </w:rPr>
        <w:t>[powerful tools and techniques for collaborative sof</w:t>
      </w:r>
      <w:r w:rsidRPr="008A1D47">
        <w:rPr>
          <w:i/>
          <w:lang w:val="en-US"/>
        </w:rPr>
        <w:t>t</w:t>
      </w:r>
      <w:r w:rsidRPr="008A1D47">
        <w:rPr>
          <w:i/>
          <w:lang w:val="en-US"/>
        </w:rPr>
        <w:t>ware development ; covers GitHub]</w:t>
      </w:r>
      <w:r w:rsidRPr="008A1D47">
        <w:rPr>
          <w:lang w:val="en-US"/>
        </w:rPr>
        <w:t>, 2. ed., Sebastobol Calif. u.a. 2012</w:t>
      </w:r>
      <w:bookmarkEnd w:id="49"/>
      <w:r>
        <w:fldChar w:fldCharType="end"/>
      </w:r>
      <w:r w:rsidRPr="005E22D4">
        <w:rPr>
          <w:lang w:val="en-US"/>
        </w:rPr>
        <w:t xml:space="preserve">, S. </w:t>
      </w:r>
      <w:r>
        <w:rPr>
          <w:lang w:val="en-US"/>
        </w:rPr>
        <w:t>5</w:t>
      </w:r>
    </w:p>
  </w:footnote>
  <w:footnote w:id="15">
    <w:p w:rsidR="00AD0DCD" w:rsidRPr="005E22D4" w:rsidRDefault="00AD0DCD">
      <w:pPr>
        <w:pStyle w:val="Funotentext"/>
        <w:rPr>
          <w:lang w:val="en-US"/>
        </w:rPr>
      </w:pPr>
      <w:r>
        <w:rPr>
          <w:rStyle w:val="Funotenzeichen"/>
        </w:rPr>
        <w:footnoteRef/>
      </w:r>
      <w:proofErr w:type="spellStart"/>
      <w:r>
        <w:rPr>
          <w:lang w:val="en-US"/>
        </w:rPr>
        <w:t>Vgl</w:t>
      </w:r>
      <w:proofErr w:type="spellEnd"/>
      <w:r>
        <w:rPr>
          <w:lang w:val="en-US"/>
        </w:rPr>
        <w:t>.</w:t>
      </w:r>
      <w:r w:rsidRPr="005E22D4">
        <w:rPr>
          <w:lang w:val="en-US"/>
        </w:rPr>
        <w:t xml:space="preserve"> </w:t>
      </w:r>
      <w:r>
        <w:fldChar w:fldCharType="begin"/>
      </w:r>
      <w:r>
        <w:rPr>
          <w:lang w:val="en-US"/>
        </w:rPr>
        <w:instrText>ADDIN CITAVI.PLACEHOLDER 6369ac12-633a-41eb-8c85-8ee3e0e2afab PFBsYWNlaG9sZGVyPg0KICA8QWRkSW5WZXJzaW9uPjUuNS4wLjE8L0FkZEluVmVyc2lvbj4NCiAgPElkPjYzNjlhYzEyLTYzM2EtNDFlYi04Yzg1LThlZTNlMGUyYWZhYjwvSWQ+DQogIDxFbnRyaWVzPg0KICAgIDxFbnRyeT4NCiAgICAgIDxBc3NvY2lhdGVXaXRoS25vd2xlZGdlSXRlbUlkPjRiYjczYTdhLTEwMzUtNDllYy05ZDFkLTk2NDNmZDQ1Mzc3NjwvQXNzb2NpYXRlV2l0aEtub3dsZWRnZUl0ZW1JZD4NCiAgICAgIDxJZD40YTdhOTg1YS0yNGQ2LTQzZTMtOWFmNi0xMjJjMDAyOTRhMG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2" w:name="_CTVP0016369ac12633a41eb8c858ee3e0e2afab"/>
      <w:r w:rsidRPr="008A1D47">
        <w:rPr>
          <w:lang w:val="en-US"/>
        </w:rPr>
        <w:t xml:space="preserve">dies., </w:t>
      </w:r>
      <w:r w:rsidRPr="008A1D47">
        <w:rPr>
          <w:i/>
          <w:lang w:val="en-US"/>
        </w:rPr>
        <w:t>Version control with Git. [powerful tools and techniques for collaborative sof</w:t>
      </w:r>
      <w:r w:rsidRPr="008A1D47">
        <w:rPr>
          <w:i/>
          <w:lang w:val="en-US"/>
        </w:rPr>
        <w:t>t</w:t>
      </w:r>
      <w:r w:rsidRPr="008A1D47">
        <w:rPr>
          <w:i/>
          <w:lang w:val="en-US"/>
        </w:rPr>
        <w:t>ware development ; covers GitHub]</w:t>
      </w:r>
      <w:r w:rsidRPr="008A1D47">
        <w:rPr>
          <w:lang w:val="en-US"/>
        </w:rPr>
        <w:t>, 2. ed., Sebastobol Calif. u.a. 2012</w:t>
      </w:r>
      <w:bookmarkEnd w:id="52"/>
      <w:r>
        <w:fldChar w:fldCharType="end"/>
      </w:r>
      <w:r w:rsidRPr="005E22D4">
        <w:rPr>
          <w:lang w:val="en-US"/>
        </w:rPr>
        <w:t xml:space="preserve">, S. </w:t>
      </w:r>
      <w:r>
        <w:rPr>
          <w:lang w:val="en-US"/>
        </w:rPr>
        <w:t>5</w:t>
      </w:r>
    </w:p>
  </w:footnote>
  <w:footnote w:id="16">
    <w:p w:rsidR="00AD0DCD" w:rsidRPr="005E22D4" w:rsidRDefault="00AD0DCD">
      <w:pPr>
        <w:pStyle w:val="Funotentext"/>
        <w:rPr>
          <w:lang w:val="en-US"/>
        </w:rPr>
      </w:pPr>
      <w:r>
        <w:rPr>
          <w:rStyle w:val="Funotenzeichen"/>
        </w:rPr>
        <w:footnoteRef/>
      </w:r>
      <w:r>
        <w:t xml:space="preserve">Vgl. </w:t>
      </w:r>
      <w:r>
        <w:fldChar w:fldCharType="begin"/>
      </w:r>
      <w:r>
        <w:instrText>ADDIN CITAVI.PLACEHOLDER d29a9062-723e-4c1f-bd5b-31d7b1a587f8 PFBsYWNlaG9sZGVyPg0KICA8QWRkSW5WZXJzaW9uPjUuNS4wLjE8L0FkZEluVmVyc2lvbj4NCiAgPElkPmQyOWE5MDYyLTcyM2UtNGMxZi1iZDViLTMxZDdiMWE1ODdmODwvSWQ+DQogIDxFbnRyaWVzPg0KICAgIDxFbnRyeT4NCiAgICAgIDxBc3NvY2lhdGVXaXRoS25vd2xlZGdlSXRlbUlkPjllOGNmZjE1LTk2NjAtNGYwMC1hOWYyLTVmNTUxZjI3MTBkNjwvQXNzb2NpYXRlV2l0aEtub3dsZWRnZUl0ZW1JZD4NCiAgICAgIDxJZD5mOTEwYzYzMS0wNzJhLTQxNWQtYjYwZS05NWU2ZTNlN2Q0M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NTY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w:instrText>
      </w:r>
      <w:r w:rsidRPr="001B2F6A">
        <w:rPr>
          <w:lang w:val="en-US"/>
        </w:rPr>
        <w:instrText>HQ+ZGllcy4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5" w:name="_CTVP001d29a9062723e4c1fbd5b31d7b1a587f8"/>
      <w:r w:rsidRPr="008A1D47">
        <w:rPr>
          <w:lang w:val="en-US"/>
        </w:rPr>
        <w:t xml:space="preserve">dies., </w:t>
      </w:r>
      <w:r w:rsidRPr="008A1D47">
        <w:rPr>
          <w:i/>
          <w:lang w:val="en-US"/>
        </w:rPr>
        <w:t>Version control with Git. [powerful tools and techniques for collaborative sof</w:t>
      </w:r>
      <w:r w:rsidRPr="008A1D47">
        <w:rPr>
          <w:i/>
          <w:lang w:val="en-US"/>
        </w:rPr>
        <w:t>t</w:t>
      </w:r>
      <w:r w:rsidRPr="008A1D47">
        <w:rPr>
          <w:i/>
          <w:lang w:val="en-US"/>
        </w:rPr>
        <w:t>ware development ; covers GitHub]</w:t>
      </w:r>
      <w:r w:rsidRPr="008A1D47">
        <w:rPr>
          <w:lang w:val="en-US"/>
        </w:rPr>
        <w:t>, 2. ed., Sebastobol Calif. u.a. 2012</w:t>
      </w:r>
      <w:bookmarkEnd w:id="55"/>
      <w:r>
        <w:fldChar w:fldCharType="end"/>
      </w:r>
      <w:r w:rsidRPr="005E22D4">
        <w:rPr>
          <w:lang w:val="en-US"/>
        </w:rPr>
        <w:t xml:space="preserve">, S. </w:t>
      </w:r>
      <w:r>
        <w:rPr>
          <w:lang w:val="en-US"/>
        </w:rPr>
        <w:t>5</w:t>
      </w:r>
    </w:p>
  </w:footnote>
  <w:footnote w:id="17">
    <w:p w:rsidR="00AD0DCD" w:rsidRPr="001B2F6A" w:rsidRDefault="00AD0DCD">
      <w:pPr>
        <w:pStyle w:val="Funotentext"/>
        <w:rPr>
          <w:lang w:val="en-US"/>
        </w:rPr>
      </w:pPr>
      <w:r>
        <w:rPr>
          <w:rStyle w:val="Funotenzeichen"/>
        </w:rPr>
        <w:footnoteRef/>
      </w:r>
      <w:r w:rsidRPr="001B2F6A">
        <w:rPr>
          <w:lang w:val="en-US"/>
        </w:rPr>
        <w:t xml:space="preserve"> </w:t>
      </w:r>
      <w:r>
        <w:fldChar w:fldCharType="begin"/>
      </w:r>
      <w:r w:rsidRPr="001B2F6A">
        <w:rPr>
          <w:lang w:val="en-US"/>
        </w:rPr>
        <w:instrText>ADDIN CITAVI.PLACEHOLDER cf158a11-7f9d-4da9-b2aa-df5add7ac8ec PFBsYWNlaG9sZGVyPg0KICA8QWRkSW5WZXJzaW9uPjUuNS4wLjE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wrtXZXJremV1Z2UgenVtIFZlcnNpb25zLSB1bmQgVmFyaWFudGVubWFuYWdlbWVudDouIENWUy9TdWJ2ZXJzaW9uIHZzLiBDbGVhckNhc2XCq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BMYXJzLCDCu1dlcmt6ZXVnZSB6dW0gVmVyc2lvbnMtIHVuZCBWYXJpYW50ZW5tYW5hZ2VtZW50Oi4gQ1ZTL1N1YnZlcnNpb24gdnMuIENsZWFyQ2FzZcKrPC9UZXh0Pg0KICAgIDwvVGV4dFVuaXQ+DQogIDwvVGV4dFVuaXRzPg0KPC9QbGFjZWhvbGRlcj4=</w:instrText>
      </w:r>
      <w:r>
        <w:fldChar w:fldCharType="separate"/>
      </w:r>
      <w:bookmarkStart w:id="57" w:name="_CTVP001cf158a117f9d4da9b2aadf5add7ac8ec"/>
      <w:r w:rsidRPr="008A1D47">
        <w:rPr>
          <w:lang w:val="en-US"/>
        </w:rPr>
        <w:t>Fischer, Lars, »Werkzeuge zum Versions- und Variantenmanagement:. CVS/Subversion vs. ClearCase«</w:t>
      </w:r>
      <w:bookmarkEnd w:id="57"/>
      <w:r>
        <w:fldChar w:fldCharType="end"/>
      </w:r>
      <w:r w:rsidRPr="001B2F6A">
        <w:rPr>
          <w:lang w:val="en-US"/>
        </w:rPr>
        <w:t>, S. 3</w:t>
      </w:r>
    </w:p>
  </w:footnote>
  <w:footnote w:id="18">
    <w:p w:rsidR="00AD0DCD" w:rsidRPr="001B2F6A" w:rsidRDefault="00AD0DCD">
      <w:pPr>
        <w:pStyle w:val="Funotentext"/>
        <w:rPr>
          <w:lang w:val="en-US"/>
        </w:rPr>
      </w:pPr>
      <w:r>
        <w:rPr>
          <w:rStyle w:val="Funotenzeichen"/>
        </w:rPr>
        <w:footnoteRef/>
      </w:r>
      <w:proofErr w:type="spellStart"/>
      <w:r w:rsidRPr="0026699B">
        <w:rPr>
          <w:lang w:val="en-US"/>
        </w:rPr>
        <w:t>Vgl</w:t>
      </w:r>
      <w:proofErr w:type="spellEnd"/>
      <w:r w:rsidRPr="0026699B">
        <w:rPr>
          <w:lang w:val="en-US"/>
        </w:rPr>
        <w:t xml:space="preserve">. </w:t>
      </w:r>
      <w:r>
        <w:fldChar w:fldCharType="begin"/>
      </w:r>
      <w:r w:rsidRPr="0026699B">
        <w:rPr>
          <w:lang w:val="en-US"/>
        </w:rPr>
        <w:instrText>ADDIN CITAVI.PLACEHOLDER 40248d3b-ae0b-4cad-b73a-e70428201444 PFBsYWNlaG9sZGVyPg0KICA8QWRkSW5WZXJzaW9uPjUuNS4wLjE8L0FkZEluVmVyc2lvbj4NCiAgPElkPjQwMjQ4ZDNiLWFlMGItNGNhZC1iNzNhLWU3MDQyODIwMTQ0NDwvSWQ+DQogIDxFbnRyaWVzPg0KICAgIDxFbnRyeT4NCiAgICAgIDxBc3NvY2lhdGVXaXRoS25vd2xlZGdlSXRlbUlkPjZiMTM2NjA3LTRjMDMtNDFhMS04ZmEwLTliMTA5OGIwNjFkZjwvQXNzb2NpYXRlV2l0aEtub3dsZWRnZUl0ZW1JZD4NCiAgICAgIDxJZD44NmEzZjE5Ni0zNjRhLTQ5MTctOGVlNC1hZjk4M2YwN2ViZT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w:instrText>
      </w:r>
      <w:r>
        <w:instrText>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1B2F6A">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9" w:name="_CTVP00140248d3bae0b4cadb73ae70428201444"/>
      <w:r w:rsidRPr="008A1D47">
        <w:rPr>
          <w:lang w:val="en-US"/>
        </w:rPr>
        <w:t xml:space="preserve">Loeliger, Jon/Matthew McCullough, </w:t>
      </w:r>
      <w:r w:rsidRPr="008A1D47">
        <w:rPr>
          <w:i/>
          <w:lang w:val="en-US"/>
        </w:rPr>
        <w:t>Version control with Git. [powerful tools and tec</w:t>
      </w:r>
      <w:r w:rsidRPr="008A1D47">
        <w:rPr>
          <w:i/>
          <w:lang w:val="en-US"/>
        </w:rPr>
        <w:t>h</w:t>
      </w:r>
      <w:r w:rsidRPr="008A1D47">
        <w:rPr>
          <w:i/>
          <w:lang w:val="en-US"/>
        </w:rPr>
        <w:t>niques for collaborative software development ; covers GitHub]</w:t>
      </w:r>
      <w:r w:rsidRPr="008A1D47">
        <w:rPr>
          <w:lang w:val="en-US"/>
        </w:rPr>
        <w:t>, 2. ed., Sebastobol Calif. u.a. 2012</w:t>
      </w:r>
      <w:bookmarkEnd w:id="59"/>
      <w:r>
        <w:fldChar w:fldCharType="end"/>
      </w:r>
      <w:r w:rsidRPr="001B2F6A">
        <w:rPr>
          <w:lang w:val="en-US"/>
        </w:rPr>
        <w:t xml:space="preserve">, </w:t>
      </w:r>
      <w:r>
        <w:rPr>
          <w:lang w:val="en-US"/>
        </w:rPr>
        <w:t>S. 5</w:t>
      </w:r>
    </w:p>
  </w:footnote>
  <w:footnote w:id="19">
    <w:p w:rsidR="00AD0DCD" w:rsidRDefault="00AD0DCD">
      <w:pPr>
        <w:pStyle w:val="Funotentext"/>
      </w:pPr>
      <w:r>
        <w:rPr>
          <w:rStyle w:val="Funotenzeichen"/>
        </w:rPr>
        <w:footnoteRef/>
      </w:r>
      <w:r w:rsidRPr="001B2F6A">
        <w:t xml:space="preserve">Vgl. </w:t>
      </w:r>
      <w:r>
        <w:fldChar w:fldCharType="begin"/>
      </w:r>
      <w:r w:rsidRPr="001B2F6A">
        <w:instrText>ADDIN CITAVI.PLACEHOLDER 9b2a2c80-9f82-427b-acd8-8c7ecc07c0e5 PFBsYWNlaG9sZGVyPg0KICA8QWRkSW5WZXJzaW9uPjUuNS4wLjE8L0FkZEluVmVyc2lvbj4NCiAgPElkPjliMmEyYzgwLTlmODItNDI3Yi1hY2Q4LThjN2VjYzA3YzBlNTwvSWQ+DQogIDxFbnRyaWVzPg0KICAgIDxFbnRyeT4NCiAgICAgIDxBc3NvY2lhdGVXaXRoS25vd2xlZGdlSXRlbUlkPmFiZjBhNGM1LThhYjYtNDE1ZS04NjNlLTdhNTU4NGVlZWMxMTwvQXNzb2NpYXRlV2l0aEtub3dsZWRnZUl0ZW1JZD4NCiAgICAgIDxJZD5kODY3MzRkMC1iYjFjLTQxODctYTZiYy04ODM5MmIzNTEwMj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sIE1lcmxpbi9TdGVmYW4gU3JlY2VjLCDCu1ZlcnNpb25zdmVyd2FsdHVuZyBtaXQgR2l0LiBGb3J0Z2VzY2hyaXR0ZW5lIFByb2dyYW1taWVya29uemVwdGUgaW4gSmF2YSwgSGFza2VsbCB1bmQgUHJvbG9nwqsgKDIwMTUpPC9UZXh0Pg0KICAgIDwvVGV4dFVuaXQ+DQogIDwvVGV4dFVuaXRzPg0KPC9QbGFjZWhvbGRlcj4=</w:instrText>
      </w:r>
      <w:r>
        <w:fldChar w:fldCharType="separate"/>
      </w:r>
      <w:bookmarkStart w:id="61" w:name="_CTVP0019b2a2c809f82427bacd88c7ecc07c0e5"/>
      <w:r>
        <w:t>Denker, Merlin/Stefan Srecec, »Versionsverwaltung mit Git. Fortgeschrittene Pr</w:t>
      </w:r>
      <w:r>
        <w:t>o</w:t>
      </w:r>
      <w:r>
        <w:t>grammierkonzepte in Java, Haskell und Prolog« (2015)</w:t>
      </w:r>
      <w:bookmarkEnd w:id="61"/>
      <w:r>
        <w:fldChar w:fldCharType="end"/>
      </w:r>
      <w:r>
        <w:t>, S. 5</w:t>
      </w:r>
    </w:p>
  </w:footnote>
  <w:footnote w:id="20">
    <w:p w:rsidR="00AD0DCD" w:rsidRPr="00A60D3D" w:rsidRDefault="00AD0DCD">
      <w:pPr>
        <w:pStyle w:val="Funotentext"/>
        <w:rPr>
          <w:lang w:val="en-US"/>
        </w:rPr>
      </w:pPr>
      <w:r>
        <w:rPr>
          <w:rStyle w:val="Funotenzeichen"/>
        </w:rPr>
        <w:footnoteRef/>
      </w:r>
      <w:r>
        <w:t xml:space="preserve">Vgl. </w:t>
      </w:r>
      <w:r>
        <w:fldChar w:fldCharType="begin"/>
      </w:r>
      <w:r>
        <w:instrText>ADDIN CITAVI.PLACEHOLDER 5843674a-c369-48e1-a3d2-18f405bc4140 PFBsYWNlaG9sZGVyPg0KICA8QWRkSW5WZXJzaW9uPjUuNS4wLjE8L0FkZEluVmVyc2lvbj4NCiAgPElkPjU4NDM2NzRhLWMzNjktNDhlMS1hM2QyLTE4ZjQwNWJjNDE0MDwvSWQ+DQogIDxFbnRyaWVzPg0KICAgIDxFbnRyeT4NCiAgICAgIDxBc3NvY2lhdGVXaXRoS25vd2xlZGdlSXRlbUlkPjhkMDhjOTY0LWZkNjItNDMxZi04ZjhmLWM5ZWVhZWRkZWNlZTwvQXNzb2NpYXRlV2l0aEtub3dsZWRnZUl0ZW1JZD4NCiAgICAgIDxJZD42ZWMzYjY2ZS03NTZiLTQ3MWMtYWU2MS1iM2NlNDlmMjU4M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A60D3D">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63" w:name="_CTVP0015843674ac36948e1a3d218f405bc4140"/>
      <w:r w:rsidRPr="008A1D47">
        <w:rPr>
          <w:lang w:val="en-US"/>
        </w:rPr>
        <w:t xml:space="preserve">Loeliger, Jon/Matthew McCullough, </w:t>
      </w:r>
      <w:r w:rsidRPr="008A1D47">
        <w:rPr>
          <w:i/>
          <w:lang w:val="en-US"/>
        </w:rPr>
        <w:t>Version control with Git. [powerful tools and tec</w:t>
      </w:r>
      <w:r w:rsidRPr="008A1D47">
        <w:rPr>
          <w:i/>
          <w:lang w:val="en-US"/>
        </w:rPr>
        <w:t>h</w:t>
      </w:r>
      <w:r w:rsidRPr="008A1D47">
        <w:rPr>
          <w:i/>
          <w:lang w:val="en-US"/>
        </w:rPr>
        <w:t>niques for collaborative software development ; covers GitHub]</w:t>
      </w:r>
      <w:r w:rsidRPr="008A1D47">
        <w:rPr>
          <w:lang w:val="en-US"/>
        </w:rPr>
        <w:t>, 2. ed., Sebastobol Calif. u.a. 2012</w:t>
      </w:r>
      <w:bookmarkEnd w:id="63"/>
      <w:r>
        <w:fldChar w:fldCharType="end"/>
      </w:r>
      <w:r w:rsidRPr="00A60D3D">
        <w:rPr>
          <w:lang w:val="en-US"/>
        </w:rPr>
        <w:t xml:space="preserve">, S. </w:t>
      </w:r>
      <w:r>
        <w:rPr>
          <w:lang w:val="en-US"/>
        </w:rPr>
        <w:t>5</w:t>
      </w:r>
    </w:p>
  </w:footnote>
  <w:footnote w:id="21">
    <w:p w:rsidR="00AD0DCD" w:rsidRPr="003C21F4" w:rsidRDefault="00AD0DCD">
      <w:pPr>
        <w:pStyle w:val="Funotentext"/>
      </w:pPr>
      <w:r>
        <w:rPr>
          <w:rStyle w:val="Funotenzeichen"/>
        </w:rPr>
        <w:footnoteRef/>
      </w:r>
      <w:r w:rsidRPr="003C21F4">
        <w:t xml:space="preserve">Vgl. </w:t>
      </w:r>
      <w:r>
        <w:fldChar w:fldCharType="begin"/>
      </w:r>
      <w:r w:rsidRPr="003C21F4">
        <w:instrText>ADDIN CITAVI.PLACEHOLDER e724ae52-c605-4058-858c-f5e6a0cd6253 PFBsYWNlaG9sZGVyPg0KICA8QWRkSW5WZXJzaW9uPjUuNS4wLjE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c2PC9MZW5ndGg+DQogICAgICA8L1JhbmdlPg0KICAgICAgPFJlZmVyZW5jZT4NCiAgICAgICAgPFJlZmVyZW5jZVR5cGVJZD5Kb3VybmFsQXJ0aWNsZT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8L0xvY2F0aW9u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wrtWZXJzaW9uc2tvbnRyb2xsZSBtaXQgQXBhY2hlIFN1YnZlcnNpb27Cqy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HIuLUluZy4gTWF0aGlhcyBNYWdkb3dza2ksIMK7VmVyc2lvbnNrb250cm9sbGUgbWl0IEFwYWNoZSBTdWJ2ZXJzaW9uwqsgKDIwMTUpPC9UZXh0Pg0KICAgIDwvVGV4dFVuaXQ+DQogIDwvVGV4dFVuaXRzPg0KPC9QbGFjZWhvbGRlcj4=</w:instrText>
      </w:r>
      <w:r>
        <w:fldChar w:fldCharType="separate"/>
      </w:r>
      <w:bookmarkStart w:id="69" w:name="_CTVP001e724ae52c6054058858cf5e6a0cd6253"/>
      <w:r>
        <w:t>Dr.-Ing. Mathias Magdowski, »Versionskontrolle mit Apache Subversion« (2015)</w:t>
      </w:r>
      <w:bookmarkEnd w:id="69"/>
      <w:r>
        <w:fldChar w:fldCharType="end"/>
      </w:r>
      <w:r>
        <w:t>, S. 27</w:t>
      </w:r>
    </w:p>
  </w:footnote>
  <w:footnote w:id="22">
    <w:p w:rsidR="00AD0DCD" w:rsidRPr="005E0655" w:rsidRDefault="00AD0DCD">
      <w:pPr>
        <w:pStyle w:val="Funotentext"/>
        <w:rPr>
          <w:lang w:val="en-US"/>
        </w:rPr>
      </w:pPr>
      <w:r>
        <w:rPr>
          <w:rStyle w:val="Funotenzeichen"/>
        </w:rPr>
        <w:footnoteRef/>
      </w:r>
      <w:r>
        <w:t xml:space="preserve">Vgl. </w:t>
      </w:r>
      <w:r>
        <w:fldChar w:fldCharType="begin"/>
      </w:r>
      <w:r>
        <w:instrText>ADDIN CITAVI.PLACEHOLDER 7b1a3f71-a469-4af1-90d8-927de682ccc3 PFBsYWNlaG9sZGVyPg0KICA8QWRkSW5WZXJzaW9uPjUuNS4wLjE8L0FkZEluVmVyc2lvbj4NCiAgPElkPjdiMWEzZjcxLWE0NjktNGFmMS05MGQ4LTkyN2RlNjgyY2NjMzwvSWQ+DQogIDxFbnRyaWVzPg0KICAgIDxFbnRyeT4NCiAgICAgIDxBc3NvY2lhdGVXaXRoS25vd2xlZGdlSXRlbUlkPjkyYWY5YmJjLTY0ODgtNGYzMS05YzJjLWU5YzU3MjY1MjBmZjwvQXNzb2NpYXRlV2l0aEtub3dsZWRnZUl0ZW1JZD4NCiAgICAgIDxJZD42YTNhZWQ5NC00MmY3LTQ1MGItOTEyMy1mOWU5NTRkNzk4OT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wrtXZXJremV1Z2UgenVtIFZlcnNpb25zLSB1bmQgVmFyaWFudGVubWFuYWdlbWVudDouIENWUy9TdWJ2ZXJzaW9uIHZzLiBDbGVhckNhc2XCq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BMYXJzLCDCu1dlcmt6ZXVnZSB6dW0gVmVyc2lvbnMtIHVuZCBWYXJpYW50ZW5tYW5hZ2VtZW50Oi4gQ1ZTL1N1YnZlcnNpb24gdnMuIENsZWFyQ2FzZcKrPC9UZXh0Pg0KICAgIDwvVGV4dFVuaXQ+DQogIDwvVGV4dFVuaXRzPg0KPC9QbGFjZWhvbGRlcj4=</w:instrText>
      </w:r>
      <w:r>
        <w:fldChar w:fldCharType="separate"/>
      </w:r>
      <w:bookmarkStart w:id="71" w:name="_CTVP0017b1a3f71a4694af190d8927de682ccc3"/>
      <w:r>
        <w:t xml:space="preserve">Fischer, Lars, »Werkzeuge zum Versions- und Variantenmanagement:. </w:t>
      </w:r>
      <w:r w:rsidRPr="00AC244E">
        <w:rPr>
          <w:lang w:val="en-US"/>
        </w:rPr>
        <w:t>CVS/Subversion vs. ClearCase«</w:t>
      </w:r>
      <w:bookmarkEnd w:id="71"/>
      <w:r>
        <w:fldChar w:fldCharType="end"/>
      </w:r>
      <w:r w:rsidRPr="005E0655">
        <w:rPr>
          <w:lang w:val="en-US"/>
        </w:rPr>
        <w:t>, S. 3</w:t>
      </w:r>
    </w:p>
  </w:footnote>
  <w:footnote w:id="23">
    <w:p w:rsidR="00AD0DCD" w:rsidRPr="005E0655" w:rsidRDefault="00AD0DCD">
      <w:pPr>
        <w:pStyle w:val="Funotentext"/>
        <w:rPr>
          <w:lang w:val="en-US"/>
        </w:rPr>
      </w:pPr>
      <w:r>
        <w:rPr>
          <w:rStyle w:val="Funotenzeichen"/>
        </w:rPr>
        <w:footnoteRef/>
      </w:r>
      <w:proofErr w:type="spellStart"/>
      <w:r w:rsidRPr="005E0655">
        <w:rPr>
          <w:lang w:val="en-US"/>
        </w:rPr>
        <w:t>Vgl</w:t>
      </w:r>
      <w:proofErr w:type="spellEnd"/>
      <w:r w:rsidRPr="005E0655">
        <w:rPr>
          <w:lang w:val="en-US"/>
        </w:rPr>
        <w:t xml:space="preserve">. </w:t>
      </w:r>
      <w:r>
        <w:fldChar w:fldCharType="begin"/>
      </w:r>
      <w:r w:rsidRPr="005E0655">
        <w:rPr>
          <w:lang w:val="en-US"/>
        </w:rPr>
        <w:instrText>ADDIN CITAVI.PLACEHOLDER b58af117-f5f0-4edf-83a7-059a4658c061 PFBsYWNlaG9sZGVyPg0KICA8QWRkSW5WZXJzaW9uPjUuNS4wLjE8L0FkZEluVmVyc2lvbj4NCiAgPElkPmI1OGFmMTE3LWY1ZjAtNGVkZi04M2E3LTA1OWE0NjU4YzA2MTwvSWQ+DQogIDxFbnRyaWVzPg0KICAgIDxFbnRyeT4NCiAgICAgIDxBc3NvY2lhdGVXaXRoS25vd2xlZGdlSXRlbUlkPjZjY2I3YjVkLTIwZTEtNGQ0My04NTYwLTg5YmRkNjFhNDk5ZDwvQXNzb2NpYXRlV2l0aEtub3dsZWRnZUl0ZW1JZD4NCiAgICAgIDxJZD4zODg1NWU4ZC1jMzUyLTRhYzItYWZkYy03Mjg4NjY0ZDUzO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44Nz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FBhZ2VDb3VudEM1PjwhW0NEQVRBWzxjPjI0PC9jPg0KPGluPnRydWU8L2luPg0KPG9zPjI0PC9vcz4NCjxwcz4yNDwvcHM+X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ZGVycy4sIMK7V2Vya3pldWdlIHp1bSBWZXJzaW9ucy0gdW5kIFZhcmlhbnRlbm1hbmFnZW1lbnQ6LiBDVlMvU3VidmVyc2lvbiB2cy4gQ2xlYXJDYXNlwq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Vycy4sIMK7V2Vya3pldWdlIHp1bSBWZXJzaW9ucy0gdW5kIFZhcmlhbnRlbm1hbmFnZW1lbnQ6LiBDVlMvU3VidmVyc2lvbiB2cy4gQ2xlYXJDYXNlwqs8L1RleHQ+DQogICAgPC9UZXh0VW5pdD4NCiAgPC9UZXh0VW5pdHM+DQo8L1BsYWNlaG9sZGVyPg==</w:instrText>
      </w:r>
      <w:r>
        <w:fldChar w:fldCharType="separate"/>
      </w:r>
      <w:bookmarkStart w:id="73" w:name="_CTVP001b58af117f5f04edf83a7059a4658c061"/>
      <w:r w:rsidRPr="008A1D47">
        <w:rPr>
          <w:lang w:val="en-US"/>
        </w:rPr>
        <w:t>ders., »Werkzeuge zum Versions- und Variantenmanagement:. CVS/Subversion vs. ClearCase«</w:t>
      </w:r>
      <w:bookmarkEnd w:id="73"/>
      <w:r>
        <w:fldChar w:fldCharType="end"/>
      </w:r>
      <w:r w:rsidRPr="005E0655">
        <w:rPr>
          <w:lang w:val="en-US"/>
        </w:rPr>
        <w:t>, S. 5</w:t>
      </w:r>
    </w:p>
  </w:footnote>
  <w:footnote w:id="24">
    <w:p w:rsidR="00AD0DCD" w:rsidRPr="00AC244E" w:rsidRDefault="00AD0DCD">
      <w:pPr>
        <w:pStyle w:val="Funotentext"/>
        <w:rPr>
          <w:lang w:val="en-US"/>
        </w:rPr>
      </w:pPr>
      <w:r>
        <w:rPr>
          <w:rStyle w:val="Funotenzeichen"/>
        </w:rPr>
        <w:footnoteRef/>
      </w:r>
      <w:proofErr w:type="spellStart"/>
      <w:r w:rsidRPr="005E0655">
        <w:rPr>
          <w:lang w:val="en-US"/>
        </w:rPr>
        <w:t>Vgl</w:t>
      </w:r>
      <w:proofErr w:type="spellEnd"/>
      <w:r w:rsidRPr="005E0655">
        <w:rPr>
          <w:lang w:val="en-US"/>
        </w:rPr>
        <w:t xml:space="preserve">. </w:t>
      </w:r>
      <w:r>
        <w:fldChar w:fldCharType="begin"/>
      </w:r>
      <w:r w:rsidRPr="005E0655">
        <w:rPr>
          <w:lang w:val="en-US"/>
        </w:rPr>
        <w:instrText>ADDIN CITAVI.PLACEHOLDER 0e6650d1-6264-4704-a766-f5cf462ba14f 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</w:instrText>
      </w:r>
      <w:r w:rsidRPr="00AC244E">
        <w:rPr>
          <w:lang w:val="en-US"/>
        </w:rPr>
        <w:instrText>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w6RtbWVyLCBGcmFuaywgVHJhZGl0aW9uZWxsZSBXZWJlbnR3aWNrbHVuZyB2cyBWZXJzaW9uc3ZlcndhbHR1bmcsIDA2LjA0LjIwMTc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odHRwOi8vdDNuLmRlL25ld3MvdHJhZGl0aW9uZWxsZS13ZWJlbnR3aWNrbHVuZy12ZXJzaW9uc3ZlcndhbHR1bmctMzAzNTgwLzwvVGV4dD4NCiAgICA8L1RleHRVbml0Pg0KICA8L1RleHRVbml0cz4NCjwvUGxhY2Vob2xkZXI+</w:instrText>
      </w:r>
      <w:r>
        <w:fldChar w:fldCharType="separate"/>
      </w:r>
      <w:bookmarkStart w:id="75" w:name="_CTVP0010e6650d162644704a766f5cf462ba14f"/>
      <w:r w:rsidRPr="00AC244E">
        <w:rPr>
          <w:lang w:val="en-US"/>
        </w:rPr>
        <w:t xml:space="preserve">Lämmer, Frank, Traditionelle Webentwicklung vs Versionsverwaltung, 06.04.2017, </w:t>
      </w:r>
      <w:r w:rsidRPr="00AC244E">
        <w:rPr>
          <w:i/>
          <w:lang w:val="en-US"/>
        </w:rPr>
        <w:t>http://t3n.de/news/traditionelle-webentwicklung-versionsverwaltung-303580/</w:t>
      </w:r>
      <w:bookmarkEnd w:id="75"/>
      <w:r>
        <w:fldChar w:fldCharType="end"/>
      </w:r>
    </w:p>
  </w:footnote>
  <w:footnote w:id="25">
    <w:p w:rsidR="00AD0DCD" w:rsidRDefault="00AD0DCD">
      <w:pPr>
        <w:pStyle w:val="Funotentext"/>
      </w:pPr>
      <w:r>
        <w:rPr>
          <w:rStyle w:val="Funotenzeichen"/>
        </w:rPr>
        <w:footnoteRef/>
      </w:r>
      <w:r w:rsidRPr="00AC244E">
        <w:rPr>
          <w:lang w:val="en-US"/>
        </w:rPr>
        <w:t xml:space="preserve">Vgl. </w:t>
      </w:r>
      <w:r>
        <w:fldChar w:fldCharType="begin"/>
      </w:r>
      <w:r w:rsidRPr="00AC244E">
        <w:rPr>
          <w:lang w:val="en-US"/>
        </w:rPr>
        <w:instrText>ADDIN CITAVI.PLACEHOLDER bc66757e-bbee-46d3-9563-f675941826ae PFBsYWNlaG9sZGVyPg0KICA8QWRkSW5WZXJzaW9uPjUuNS4wLjE8L0FkZEluVmVyc2lvbj4NCiAgPElkPmJjNjY3NTdlLWJiZWUtNDZkMy05NTYzLWY2NzU5NDE4MjZhZTwvSWQ+DQogIDxFbnRyaWVzPg0KICAgIDxFbnRyeT4NCiAgICAgIDxBc3NvY2lhdGVXaXRoS25vd2xlZGdlSXRlbUlkPjZiNWNjNzNhLWYwZjctNDNmYy05MmE2LTk4MzQ4MmU3Y2Y3ZTwvQXNzb2NpYXRlV2l0aEtub3dsZWRnZUl0ZW1JZD4NCiAgICAgIDxJZD5hM2Y1MmI1MS1kNzc2LTRjMmEtYTdiZC04NDI2MGFhNGNjZ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w:instrText>
      </w:r>
      <w:r>
        <w:instrText>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77" w:name="_CTVP001bc66757ebbee46d39563f675941826ae"/>
      <w:r>
        <w:t>Dr.-Ing. Mathias Magdowski, »Versionskontrolle mit Apache Subversion« (2015), S. 28</w:t>
      </w:r>
      <w:bookmarkEnd w:id="77"/>
      <w:r>
        <w:fldChar w:fldCharType="end"/>
      </w:r>
    </w:p>
  </w:footnote>
  <w:footnote w:id="26">
    <w:p w:rsidR="00AD0DCD" w:rsidRDefault="00AD0DCD">
      <w:pPr>
        <w:pStyle w:val="Funotentext"/>
      </w:pPr>
      <w:r>
        <w:rPr>
          <w:rStyle w:val="Funotenzeichen"/>
        </w:rPr>
        <w:footnoteRef/>
      </w:r>
      <w:r w:rsidRPr="009E1505">
        <w:t xml:space="preserve">Vgl. </w:t>
      </w:r>
      <w:r>
        <w:fldChar w:fldCharType="begin"/>
      </w:r>
      <w:r w:rsidRPr="009E1505">
        <w:instrText>ADDIN CITAVI.PLACEHOLDER aafb5100-5705-4223-bd5d-59703329c855 PFBsYWNlaG9sZGVyPg0KICA8QWRkSW5WZXJzaW9uPjUuNS4wLjE8L0FkZEluVmVyc2lvbj4NCiAgPElkPmFhZmI1MTAwLTU3MDUtNDIyMy1iZDVkLTU5NzAzMzI5Yzg1NTwvSWQ+DQogIDxFbnRyaWVzPg0KICAgIDxFbnRyeT4NCiAgICAgIDxBc3NvY2lhdGVXaXRoS25vd2xlZGdlSXRlbUlkPjMxNzg3ZDE2LWZkNTAtNGI3Ni04N2Y1LWNhOTIzMjc3NzM3YTwvQXNzb2NpYXRlV2l0aEtub3dsZWRnZUl0ZW1JZD4NCiAgICAgIDxJZD41ODAzYWZkZi1mN2MzLTQ5M2UtOWEwMC02Y2U5MDI2NWFhYzk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Mz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wgTWVybGluL1N0ZWZhbiBTcmVjZWMsIMK7VmVyc2lvbnN2ZXJ3YWx0dW5nIG1pdCBHaXQuIEZvcnRnZXNjaHJpdHRlbmUgUHJvZ3JhbW1pZXJrb256ZXB0ZSBpbiBKYXZhLCBIYXNrZWxsIHVuZCBQcm9sb2fCqyAoMjAxNSksIFMuIDE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xPC9UZXh0Pg0KICAgIDwvVGV4dFVuaXQ+DQogIDwvVGV4dFVuaXRzPg0KPC9QbGFjZWhvbGRlcj4=</w:instrText>
      </w:r>
      <w:r>
        <w:fldChar w:fldCharType="separate"/>
      </w:r>
      <w:bookmarkStart w:id="78" w:name="_CTVP001aafb510057054223bd5d59703329c855"/>
      <w:r>
        <w:t>Denker, Merlin/Stefan Srecec, »Versionsverwaltung mit Git. Fortgeschrittene Pr</w:t>
      </w:r>
      <w:r>
        <w:t>o</w:t>
      </w:r>
      <w:r>
        <w:t>grammierkonzepte in Java, Haskell und Prolog« (2015), S. 11</w:t>
      </w:r>
      <w:bookmarkEnd w:id="78"/>
      <w:r>
        <w:fldChar w:fldCharType="end"/>
      </w:r>
    </w:p>
  </w:footnote>
  <w:footnote w:id="27">
    <w:p w:rsidR="002A2D79" w:rsidRDefault="002A2D79">
      <w:pPr>
        <w:pStyle w:val="Funotentext"/>
      </w:pPr>
      <w:r>
        <w:rPr>
          <w:rStyle w:val="Funotenzeichen"/>
        </w:rPr>
        <w:footnoteRef/>
      </w:r>
      <w:r>
        <w:t xml:space="preserve">Vgl. </w:t>
      </w:r>
      <w:r>
        <w:fldChar w:fldCharType="begin"/>
      </w:r>
      <w:r>
        <w:instrText>ADDIN CITAVI.PLACEHOLDER f42d3409-f90c-4d4a-ab62-42ffa190ce7e PFBsYWNlaG9sZGVyPg0KICA8QWRkSW5WZXJzaW9uPjUuNS4wLjE8L0FkZEluVmVyc2lvbj4NCiAgPElkPmY0MmQzNDA5LWY5MGMtNGQ0YS1hYjYyLTQyZmZhMTkwY2U3ZTwvSWQ+DQogIDxFbnRyaWVzPg0KICAgIDxFbnRyeT4NCiAgICAgIDxBc3NvY2lhdGVXaXRoS25vd2xlZGdlSXRlbUlkPmYwOWZlMDA1LWQxZDMtNGQ3YS1hMzkzLTgzNmFhNzZmNzdhMzwvQXNzb2NpYXRlV2l0aEtub3dsZWRnZUl0ZW1JZD4NCiAgICAgIDxJZD5kODgzOTlkNy1iODkxLTQ5MzYtYmUxOS0wODQwNjljN2MzNmU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ND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wgTWVybGluL1N0ZWZhbiBTcmVjZWMsIMK7VmVyc2lvbnN2ZXJ3YWx0dW5nIG1pdCBHaXQuIEZvcnRnZXNjaHJpdHRlbmUgUHJvZ3JhbW1pZXJrb256ZXB0ZSBpbiBKYXZhLCBIYXNrZWxsIHVuZCBQcm9sb2fCqyAoMjAxNSksIFMuIDEx4oCTMT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Vua2VyLCBNZXJsaW4vU3RlZmFuIFNyZWNlYywgwrtWZXJzaW9uc3ZlcndhbHR1bmcgbWl0IEdpdC4gRm9ydGdlc2Nocml0dGVuZSBQcm9ncmFtbWllcmtvbnplcHRlIGluIEphdmEsIEhhc2tlbGwgdW5kIFByb2xvZ8KrICgyMDE1KSwgUy4gMTHigJMxMjwvVGV4dD4NCiAgICA8L1RleHRVbml0Pg0KICA8L1RleHRVbml0cz4NCjwvUGxhY2Vob2xkZXI+</w:instrText>
      </w:r>
      <w:r>
        <w:fldChar w:fldCharType="separate"/>
      </w:r>
      <w:bookmarkStart w:id="80" w:name="_CTVP001f42d3409f90c4d4aab6242ffa190ce7e"/>
      <w:r>
        <w:t xml:space="preserve">Denker, Merlin/Stefan </w:t>
      </w:r>
      <w:proofErr w:type="spellStart"/>
      <w:r>
        <w:t>Srecec</w:t>
      </w:r>
      <w:proofErr w:type="spellEnd"/>
      <w:r>
        <w:t xml:space="preserve">, »Versionsverwaltung mit </w:t>
      </w:r>
      <w:proofErr w:type="spellStart"/>
      <w:r>
        <w:t>Git</w:t>
      </w:r>
      <w:proofErr w:type="spellEnd"/>
      <w:r>
        <w:t>. Fortgeschrittene Pr</w:t>
      </w:r>
      <w:r>
        <w:t>o</w:t>
      </w:r>
      <w:r>
        <w:t xml:space="preserve">grammierkonzepte in Java, </w:t>
      </w:r>
      <w:proofErr w:type="spellStart"/>
      <w:r>
        <w:t>Haskell</w:t>
      </w:r>
      <w:proofErr w:type="spellEnd"/>
      <w:r>
        <w:t xml:space="preserve"> und Prolog« (2015), S. 11–12</w:t>
      </w:r>
      <w:bookmarkEnd w:id="80"/>
      <w:r>
        <w:fldChar w:fldCharType="end"/>
      </w:r>
    </w:p>
  </w:footnote>
  <w:footnote w:id="28">
    <w:p w:rsidR="001954A5" w:rsidRDefault="001954A5">
      <w:pPr>
        <w:pStyle w:val="Funotentext"/>
      </w:pPr>
      <w:r>
        <w:rPr>
          <w:rStyle w:val="Funotenzeichen"/>
        </w:rPr>
        <w:footnoteRef/>
      </w:r>
      <w:r>
        <w:t xml:space="preserve">Vgl. </w:t>
      </w:r>
      <w:r>
        <w:fldChar w:fldCharType="begin"/>
      </w:r>
      <w:r>
        <w:instrText>ADDIN CITAVI.PLACEHOLDER 990cc701-55ed-4047-8fab-86c920e19a31 PFBsYWNlaG9sZGVyPg0KICA8QWRkSW5WZXJzaW9uPjUuNS4wLjE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ODwvVGV4dD4NCiAgICA8L1RleHRVbml0Pg0KICA8L1RleHRVbml0cz4NCjwvUGxhY2Vob2xkZXI+</w:instrText>
      </w:r>
      <w:r>
        <w:fldChar w:fldCharType="separate"/>
      </w:r>
      <w:bookmarkStart w:id="82" w:name="_CTVP001990cc70155ed40478fab86c920e19a31"/>
      <w:proofErr w:type="spellStart"/>
      <w:r>
        <w:t>Mauel</w:t>
      </w:r>
      <w:proofErr w:type="spellEnd"/>
      <w:r>
        <w:t xml:space="preserve">, Volker, »Vergleich von </w:t>
      </w:r>
      <w:proofErr w:type="spellStart"/>
      <w:r>
        <w:t>Git</w:t>
      </w:r>
      <w:proofErr w:type="spellEnd"/>
      <w:r>
        <w:t xml:space="preserve"> und SVN« (2013), S. 8</w:t>
      </w:r>
      <w:bookmarkEnd w:id="82"/>
      <w:r>
        <w:fldChar w:fldCharType="end"/>
      </w:r>
    </w:p>
  </w:footnote>
  <w:footnote w:id="29">
    <w:p w:rsidR="00AD0DCD" w:rsidRDefault="00AD0DCD">
      <w:pPr>
        <w:pStyle w:val="Funotentext"/>
      </w:pPr>
      <w:r>
        <w:rPr>
          <w:rStyle w:val="Funotenzeichen"/>
        </w:rPr>
        <w:footnoteRef/>
      </w:r>
      <w:r>
        <w:t xml:space="preserve">Vgl. </w:t>
      </w:r>
      <w:r>
        <w:fldChar w:fldCharType="begin"/>
      </w:r>
      <w:r>
        <w:instrText>ADDIN CITAVI.PLACEHOLDER 83ad51f1-7dde-4986-a719-ef4b14bd155c PFBsYWNlaG9sZGVyPg0KICA8QWRkSW5WZXJzaW9uPjUuNS4wLjE8L0FkZEluVmVyc2lvbj4NCiAgPElkPjgzYWQ1MWYxLTdkZGUtNDk4Ni1hNzE5LWVmNGIxNGJkMTU1YzwvSWQ+DQogIDxFbnRyaWVzPg0KICAgIDxFbnRyeT4NCiAgICAgIDxBc3NvY2lhdGVXaXRoS25vd2xlZGdlSXRlbUlkPjc0NDhkYTE4LTYzYmItNDYyYy1iMDBmLTI2ZGE2ODYxNTkwMTwvQXNzb2NpYXRlV2l0aEtub3dsZWRnZUl0ZW1JZD4NCiAgICAgIDxJZD43MjJjMGE0Yy0xMzExLTRjNDEtYTJjYS04YmVlNjFlNzA4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1PC9UZXh0Pg0KICAgIDwvVGV4dFVuaXQ+DQogIDwvVGV4dFVuaXRzPg0KPC9QbGFjZWhvbGRlcj4=</w:instrText>
      </w:r>
      <w:r>
        <w:fldChar w:fldCharType="separate"/>
      </w:r>
      <w:bookmarkStart w:id="85" w:name="_CTVP00183ad51f17dde4986a719ef4b14bd155c"/>
      <w:r>
        <w:t>Fünten, Alexander aus der, »GIT &amp; SVN. Versionsverwaltung« (2012), S. 5</w:t>
      </w:r>
      <w:bookmarkEnd w:id="85"/>
      <w:r>
        <w:fldChar w:fldCharType="end"/>
      </w:r>
    </w:p>
  </w:footnote>
  <w:footnote w:id="30">
    <w:p w:rsidR="00AD0DCD" w:rsidRDefault="00AD0DCD">
      <w:pPr>
        <w:pStyle w:val="Funotentext"/>
      </w:pPr>
      <w:r>
        <w:rPr>
          <w:rStyle w:val="Funotenzeichen"/>
        </w:rPr>
        <w:footnoteRef/>
      </w:r>
      <w:r>
        <w:t xml:space="preserve">Vgl. </w:t>
      </w:r>
      <w:r>
        <w:fldChar w:fldCharType="begin"/>
      </w:r>
      <w:r>
        <w:instrText>ADDIN CITAVI.PLACEHOLDER 4119530e-cded-4b3d-9b5f-e97656916bba PFBsYWNlaG9sZGVyPg0KICA8QWRkSW5WZXJzaW9uPjUuNS4wLjE8L0FkZEluVmVyc2lvbj4NCiAgPElkPjQxMTk1MzBlLWNkZWQtNGIzZC05YjVmLWU5NzY1NjkxNmJiYTwvSWQ+DQogIDxFbnRyaWVzPg0KICAgIDxFbnRyeT4NCiAgICAgIDxBc3NvY2lhdGVXaXRoS25vd2xlZGdlSXRlbUlkPmVhZjgzZjJkLWU4OWItNDExMy04ZGRmLTdiNTdlNGZhZWMwNDwvQXNzb2NpYXRlV2l0aEtub3dsZWRnZUl0ZW1JZD4NCiAgICAgIDxJZD4zYTE5NDgwZi1mYTUwLTRlYTItYWU2My1kOGRmZjE4YTI2Y2U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87" w:name="_CTVP0014119530ecded4b3d9b5fe97656916bba"/>
      <w:r>
        <w:t>Dr.-Ing. Mathias Magdowski, »Versionskontrolle mit Apache Subversion« (2015), S. 28</w:t>
      </w:r>
      <w:bookmarkEnd w:id="87"/>
      <w:r>
        <w:fldChar w:fldCharType="end"/>
      </w:r>
    </w:p>
  </w:footnote>
  <w:footnote w:id="31">
    <w:p w:rsidR="00AD0DCD" w:rsidRDefault="00AD0DCD">
      <w:pPr>
        <w:pStyle w:val="Funotentext"/>
      </w:pPr>
      <w:r>
        <w:rPr>
          <w:rStyle w:val="Funotenzeichen"/>
        </w:rPr>
        <w:footnoteRef/>
      </w:r>
      <w:r>
        <w:t xml:space="preserve">Vgl. </w:t>
      </w:r>
      <w:r>
        <w:fldChar w:fldCharType="begin"/>
      </w:r>
      <w:r>
        <w:instrText>ADDIN CITAVI.PLACEHOLDER 0df1fc3e-82a4-4e24-9231-e86f85816cb1 PFBsYWNlaG9sZGVyPg0KICA8QWRkSW5WZXJzaW9uPjUuNS4wLjE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90" w:name="_CTVP0010df1fc3e82a44e249231e86f85816cb1"/>
      <w:r>
        <w:t>Fünten, Alexander aus der, »GIT &amp; SVN. Versionsverwaltung« (2012), S. 6</w:t>
      </w:r>
      <w:bookmarkEnd w:id="90"/>
      <w:r>
        <w:fldChar w:fldCharType="end"/>
      </w:r>
    </w:p>
  </w:footnote>
  <w:footnote w:id="32">
    <w:p w:rsidR="00AD0DCD" w:rsidRDefault="00AD0DCD">
      <w:pPr>
        <w:pStyle w:val="Funotentext"/>
      </w:pPr>
      <w:r>
        <w:rPr>
          <w:rStyle w:val="Funotenzeichen"/>
        </w:rPr>
        <w:footnoteRef/>
      </w:r>
      <w:r>
        <w:t xml:space="preserve">Vgl. </w:t>
      </w:r>
      <w:r>
        <w:fldChar w:fldCharType="begin"/>
      </w:r>
      <w:r>
        <w:instrText>ADDIN CITAVI.PLACEHOLDER e484433a-9935-4094-a728-2ce8337f4b03 PFBsYWNlaG9sZGVyPg0KICA8QWRkSW5WZXJzaW9uPjUuNS4wLjE8L0FkZEluVmVyc2lvbj4NCiAgPElkPmU0ODQ0MzNhLTk5MzUtNDA5NC1hNzI4LTJjZTgzMzdmNGIwMzwvSWQ+DQogIDxFbnRyaWVzPg0KICAgIDxFbnRyeT4NCiAgICAgIDxBc3NvY2lhdGVXaXRoS25vd2xlZGdlSXRlbUlkPjNmYjM2MzY0LTk0NGMtNDc1NC1iZDY4LWM2ODdjZThiOTQxMDwvQXNzb2NpYXRlV2l0aEtub3dsZWRnZUl0ZW1JZD4NCiAgICAgIDxJZD4yMWJiZWUxNC03OTcwLTRkZDAtYTk3YS1jODNhNjZhYWQ5Y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91" w:name="_CTVP001e484433a99354094a7282ce8337f4b03"/>
      <w:r>
        <w:t>Dr.-Ing. Mathias Magdowski, »Versionskontrolle mit Apache Subversion« (2015), S. 28</w:t>
      </w:r>
      <w:bookmarkEnd w:id="91"/>
      <w:r>
        <w:fldChar w:fldCharType="end"/>
      </w:r>
    </w:p>
  </w:footnote>
  <w:footnote w:id="33">
    <w:p w:rsidR="00AD0DCD" w:rsidRPr="000A3CD5" w:rsidRDefault="00AD0DCD">
      <w:pPr>
        <w:pStyle w:val="Funotentext"/>
      </w:pPr>
      <w:r>
        <w:rPr>
          <w:rStyle w:val="Funotenzeichen"/>
        </w:rPr>
        <w:footnoteRef/>
      </w:r>
      <w:r w:rsidRPr="000A3CD5">
        <w:t xml:space="preserve">Vgl. </w:t>
      </w:r>
      <w:r>
        <w:fldChar w:fldCharType="begin"/>
      </w:r>
      <w:r w:rsidRPr="000A3CD5">
        <w:instrText>ADDIN CITAVI.PLACEHOLDER 31045eea-ed7a-4d87-ae18-d95ead8d96e0 PFBsYWNlaG9sZGVyPg0KICA8QWRkSW5WZXJzaW9uPjUuNS4wLjE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43NjwvTGVuZ3RoPg0KICAgICAgPC9SYW5nZT4NCiAgICAgIDxSZWZlcmVuY2U+DQogICAgICAgIDxSZWZlcmVuY2VUeXBlSWQ+Sm91cm5hbEFydGljbGU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NpZXZlcmRpbmdiZWNrLCBJbmdvL0phc3BlciB2YW4gZGVuIFZlbiwgwrtWZXJzaW9uc3ZlcndhbHR1bmcgbWl0IFNWTsKrICgyMDA4KTwvVGV4dD4NCiAgICA8L1RleHRVbml0Pg0KICA8L1RleHRVbml0cz4NCjwvUGxhY2Vob2xkZXI+</w:instrText>
      </w:r>
      <w:r>
        <w:fldChar w:fldCharType="separate"/>
      </w:r>
      <w:bookmarkStart w:id="92" w:name="_CTVP00131045eeaed7a4d87ae18d95ead8d96e0"/>
      <w:r>
        <w:t>Sieverdingbeck, Ingo/Jasper van den Ven, »Versionsverwaltung mit SVN« (2008)</w:t>
      </w:r>
      <w:bookmarkEnd w:id="92"/>
      <w:r>
        <w:fldChar w:fldCharType="end"/>
      </w:r>
      <w:r>
        <w:t>, S. 9</w:t>
      </w:r>
    </w:p>
  </w:footnote>
  <w:footnote w:id="34">
    <w:p w:rsidR="00AD0DCD" w:rsidRPr="00AC244E" w:rsidRDefault="00AD0DCD">
      <w:pPr>
        <w:pStyle w:val="Funotentext"/>
        <w:rPr>
          <w:lang w:val="en-US"/>
        </w:rPr>
      </w:pPr>
      <w:r>
        <w:rPr>
          <w:rStyle w:val="Funotenzeichen"/>
        </w:rPr>
        <w:footnoteRef/>
      </w:r>
      <w:r>
        <w:t xml:space="preserve">Vgl. </w:t>
      </w:r>
      <w:r>
        <w:fldChar w:fldCharType="begin"/>
      </w:r>
      <w:r>
        <w:instrText>ADDIN CITAVI.PLACEHOLDER efd11114-f380-423b-a08c-fa5df62d1292 PFBsYWNlaG9sZGVyPg0KICA8QWRkSW5WZXJzaW9uPjUuNS4wLjE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TAx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pc2NoZXIsIExhcnMsIMK7V2Vya3pldWdlIHp1bSBWZXJzaW9ucy0gdW5kIFZhcmlhbnRlbm1hbmFnZW1lbnQ6LiBDVlMvU3VidmVyc2lvbiB2cy4gQ2xlYXJDYXNlwqssIFMuIDM8L1RleHQ+DQogICAgPC9UZXh0VW5pdD4NCiAgPC9UZXh0VW5pdHM+DQo8L1BsYWNlaG9sZGVyPg==</w:instrText>
      </w:r>
      <w:r>
        <w:fldChar w:fldCharType="separate"/>
      </w:r>
      <w:bookmarkStart w:id="94" w:name="_CTVP001efd11114f380423ba08cfa5df62d1292"/>
      <w:r>
        <w:t xml:space="preserve">Fischer, Lars, »Werkzeuge zum Versions- und Variantenmanagement:. </w:t>
      </w:r>
      <w:r w:rsidRPr="00AC244E">
        <w:rPr>
          <w:lang w:val="en-US"/>
        </w:rPr>
        <w:t>CVS/Subversion vs. ClearCase«, S. 3</w:t>
      </w:r>
      <w:bookmarkEnd w:id="94"/>
      <w:r>
        <w:fldChar w:fldCharType="end"/>
      </w:r>
    </w:p>
  </w:footnote>
  <w:footnote w:id="35">
    <w:p w:rsidR="00AD0DCD" w:rsidRDefault="00AD0DCD">
      <w:pPr>
        <w:pStyle w:val="Funotentext"/>
      </w:pPr>
      <w:r>
        <w:rPr>
          <w:rStyle w:val="Funotenzeichen"/>
        </w:rPr>
        <w:footnoteRef/>
      </w:r>
      <w:r w:rsidRPr="00AC244E">
        <w:rPr>
          <w:lang w:val="en-US"/>
        </w:rPr>
        <w:t xml:space="preserve">Vgl. </w:t>
      </w:r>
      <w:r>
        <w:fldChar w:fldCharType="begin"/>
      </w:r>
      <w:r w:rsidRPr="00AC244E">
        <w:rPr>
          <w:lang w:val="en-US"/>
        </w:rPr>
        <w:instrText>ADDIN CITAVI.PLACEHOLDER e5d92e4d-67a9-4cb2-a730-470edf40c0d2 PFBsYWNlaG9sZGVyPg0KICA8QWRkSW5WZXJzaW9uPjUuNS4wLjE8L0FkZEluVmVyc2lvbj4NCiAgPElkPmU1ZDkyZTRkLTY3YTktNGNiMi1hNzMwLTQ3MGVkZjQwYzBkMjwvSWQ+DQogIDxFbnRyaWVzPg0KICAgIDxFbnRyeT4NCiAgICAgIDxBc3NvY2lhdGVXaXRoS25vd2xlZGdlSXRlbUlkPmM3ZmI4MjQ4LThlYTctNDQxMC05ODc1LTQ5M2FmNzliNDg1ZTwvQXNzb2NpYXRlV2l0aEtub3dsZWRnZUl0ZW1JZD4NCiAgICAgIDxJZD43YWFmZTk5Ni1hNjE1LTQyYjMtYTYxNC01NzEzMWYyMGU1Nzk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95" w:name="_CTVP001e5d92e4d67a94cb2a730470edf40c0d2"/>
      <w:r w:rsidRPr="00AC244E">
        <w:rPr>
          <w:lang w:val="en-US"/>
        </w:rPr>
        <w:t xml:space="preserve">Fünten, Alexander aus der, »GIT &amp; SVN. </w:t>
      </w:r>
      <w:r>
        <w:t>Versionsverwaltung« (2012), S. 6</w:t>
      </w:r>
      <w:bookmarkEnd w:id="95"/>
      <w:r>
        <w:fldChar w:fldCharType="end"/>
      </w:r>
    </w:p>
  </w:footnote>
  <w:footnote w:id="36">
    <w:p w:rsidR="00AD0DCD" w:rsidRDefault="00AD0DCD">
      <w:pPr>
        <w:pStyle w:val="Funotentext"/>
      </w:pPr>
      <w:r>
        <w:rPr>
          <w:rStyle w:val="Funotenzeichen"/>
        </w:rPr>
        <w:footnoteRef/>
      </w:r>
      <w:r>
        <w:t xml:space="preserve">Vgl. </w:t>
      </w:r>
      <w:r>
        <w:fldChar w:fldCharType="begin"/>
      </w:r>
      <w:r>
        <w:instrText>ADDIN CITAVI.PLACEHOLDER 928db0c6-db41-49a1-9ffb-fe16172c302f PFBsYWNlaG9sZGVyPg0KICA8QWRkSW5WZXJzaW9uPjUuNS4wLjE8L0FkZEluVmVyc2lvbj4NCiAgPElkPjkyOGRiMGM2LWRiNDEtNDlhMS05ZmZiLWZlMTYxNzJjMzAyZjwvSWQ+DQogIDxFbnRyaWVzPg0KICAgIDxFbnRyeT4NCiAgICAgIDxBc3NvY2lhdGVXaXRoS25vd2xlZGdlSXRlbUlkPjIzODIxZDdhLTc0NmQtNDYzOS04ZGJmLTMyMDYyM2U5MjQ2ZDwvQXNzb2NpYXRlV2l0aEtub3dsZWRnZUl0ZW1JZD4NCiAgICAgIDxJZD4wODQ0Nzg3MS01YTBhLTQxMGQtOTcwYS00ZjViYzNkMGY5YjM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Vycy4sIMK7R0lUICZhbXA7IFNWTi4gVmVyc2lvbnN2ZXJ3YWx0dW5nwqsgKDIwMTIpLCBTLiA2PC9UZXh0Pg0KICAgIDwvVGV4dFVuaXQ+DQogIDwvVGV4dFVuaXRzPg0KPC9QbGFjZWhvbGRlcj4=</w:instrText>
      </w:r>
      <w:r>
        <w:fldChar w:fldCharType="separate"/>
      </w:r>
      <w:bookmarkStart w:id="96" w:name="_CTVP001928db0c6db4149a19ffbfe16172c302f"/>
      <w:r>
        <w:t>ders., »GIT &amp; SVN. Versionsverwaltung« (2012), S. 6</w:t>
      </w:r>
      <w:bookmarkEnd w:id="96"/>
      <w:r>
        <w:fldChar w:fldCharType="end"/>
      </w:r>
    </w:p>
  </w:footnote>
  <w:footnote w:id="37">
    <w:p w:rsidR="00AD0DCD" w:rsidRDefault="00AD0DCD">
      <w:pPr>
        <w:pStyle w:val="Funotentext"/>
      </w:pPr>
      <w:r>
        <w:rPr>
          <w:rStyle w:val="Funotenzeichen"/>
        </w:rPr>
        <w:footnoteRef/>
      </w:r>
      <w:r>
        <w:t xml:space="preserve">Vgl. </w:t>
      </w:r>
      <w:r>
        <w:fldChar w:fldCharType="begin"/>
      </w:r>
      <w:r w:rsidR="00C43C7E">
        <w:instrText>ADDIN CITAVI.PLACEHOLDER 940438da-3b3d-4abe-91e8-30e6b9fd85da 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b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lcnMuLCDCu0dJVCAmYW1wOyBTVk4uIFZlcnNpb25zdmVyd2FsdHVuZ8KrICgyMDEyKSwgUy4gNuKAkzc8L1RleHQ+DQogICAgPC9UZXh0VW5pdD4NCiAgPC9UZXh0VW5pdHM+DQo8L1BsYWNlaG9sZGVyPg==</w:instrText>
      </w:r>
      <w:r>
        <w:fldChar w:fldCharType="separate"/>
      </w:r>
      <w:bookmarkStart w:id="98" w:name="_CTVP001940438da3b3d4abe91e830e6b9fd85da"/>
      <w:proofErr w:type="spellStart"/>
      <w:r w:rsidR="00C43C7E">
        <w:t>ders</w:t>
      </w:r>
      <w:proofErr w:type="spellEnd"/>
      <w:r w:rsidR="00C43C7E">
        <w:t>., »GIT &amp; SVN. Versionsverwaltung« (2012), S. 6–7</w:t>
      </w:r>
      <w:bookmarkEnd w:id="98"/>
      <w:r>
        <w:fldChar w:fldCharType="end"/>
      </w:r>
    </w:p>
  </w:footnote>
  <w:footnote w:id="38">
    <w:p w:rsidR="00C43C7E" w:rsidRDefault="00C43C7E">
      <w:pPr>
        <w:pStyle w:val="Funotentext"/>
      </w:pPr>
      <w:r>
        <w:rPr>
          <w:rStyle w:val="Funotenzeichen"/>
        </w:rPr>
        <w:footnoteRef/>
      </w:r>
      <w:proofErr w:type="spellStart"/>
      <w:r>
        <w:t>Vgl.</w:t>
      </w:r>
      <w:r>
        <w:fldChar w:fldCharType="begin"/>
      </w:r>
      <w:r>
        <w:instrText>ADDIN CITAVI.PLACEHOLDER 461b7d43-04a3-43c3-8f11-f07f6b9099e4 PFBsYWNlaG9sZGVyPg0KICA8QWRkSW5WZXJzaW9uPjUuNS4wLjE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NzwvVGV4dD4NCiAgICA8L1RleHRVbml0Pg0KICA8L1RleHRVbml0cz4NCjwvUGxhY2Vob2xkZXI+</w:instrText>
      </w:r>
      <w:r>
        <w:fldChar w:fldCharType="separate"/>
      </w:r>
      <w:bookmarkStart w:id="100" w:name="_CTVP001461b7d4304a343c38f11f07f6b9099e4"/>
      <w:r>
        <w:t>Mauel</w:t>
      </w:r>
      <w:proofErr w:type="spellEnd"/>
      <w:r>
        <w:t xml:space="preserve">, Volker, »Vergleich von </w:t>
      </w:r>
      <w:proofErr w:type="spellStart"/>
      <w:r>
        <w:t>Git</w:t>
      </w:r>
      <w:proofErr w:type="spellEnd"/>
      <w:r>
        <w:t xml:space="preserve"> und SVN« (2013), S. 7</w:t>
      </w:r>
      <w:bookmarkEnd w:id="100"/>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6A5AFA">
    <w:pPr>
      <w:pStyle w:val="Kopfzeile"/>
      <w:pBdr>
        <w:bottom w:val="single" w:sz="8" w:space="1" w:color="auto"/>
      </w:pBdr>
    </w:pPr>
    <w:r>
      <w:fldChar w:fldCharType="begin"/>
    </w:r>
    <w:r>
      <w:instrText>PAGE   \* MERGEFORMAT</w:instrText>
    </w:r>
    <w:r>
      <w:fldChar w:fldCharType="separate"/>
    </w:r>
    <w:r w:rsidR="00814644">
      <w:rPr>
        <w:noProof/>
      </w:rPr>
      <w:t>VI</w:t>
    </w:r>
    <w:r>
      <w:fldChar w:fldCharType="end"/>
    </w:r>
    <w:r>
      <w:ptab w:relativeTo="margin" w:alignment="center" w:leader="none"/>
    </w:r>
    <w:r>
      <w:ptab w:relativeTo="margin" w:alignment="right" w:leader="none"/>
    </w:r>
    <w:fldSimple w:instr=" STYLEREF  &quot;Überschrift 1&quot;  \* MERGEFORMAT ">
      <w:r w:rsidR="00814644">
        <w:rPr>
          <w:noProof/>
        </w:rPr>
        <w:t>Inhaltsverzeichnis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6A5AFA">
    <w:pPr>
      <w:pStyle w:val="Kopfzeile"/>
      <w:pBdr>
        <w:bottom w:val="single" w:sz="8" w:space="1" w:color="auto"/>
      </w:pBdr>
    </w:pPr>
    <w:fldSimple w:instr=" STYLEREF  &quot;Überschrift 1&quot;  \* MERGEFORMAT ">
      <w:r w:rsidR="00814644">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814644">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6A5AFA">
    <w:pPr>
      <w:pStyle w:val="Kopfzeile"/>
      <w:pBdr>
        <w:bottom w:val="single" w:sz="8" w:space="1" w:color="auto"/>
      </w:pBdr>
    </w:pPr>
    <w:r>
      <w:fldChar w:fldCharType="begin"/>
    </w:r>
    <w:r>
      <w:instrText>PAGE   \* MERGEFORMAT</w:instrText>
    </w:r>
    <w:r>
      <w:fldChar w:fldCharType="separate"/>
    </w:r>
    <w:r w:rsidR="0026372E">
      <w:rPr>
        <w:noProof/>
      </w:rPr>
      <w:t>26</w:t>
    </w:r>
    <w:r>
      <w:fldChar w:fldCharType="end"/>
    </w:r>
    <w:r>
      <w:ptab w:relativeTo="margin" w:alignment="center" w:leader="none"/>
    </w:r>
    <w:r>
      <w:ptab w:relativeTo="margin" w:alignment="right" w:leader="none"/>
    </w:r>
    <w:fldSimple w:instr=" STYLEREF  &quot;Überschrift 1&quot; \n  \* MERGEFORMAT ">
      <w:r w:rsidR="0026372E">
        <w:rPr>
          <w:noProof/>
        </w:rPr>
        <w:t>2</w:t>
      </w:r>
    </w:fldSimple>
    <w:r>
      <w:t xml:space="preserve"> </w:t>
    </w:r>
    <w:fldSimple w:instr=" STYLEREF  &quot;Überschrift 1&quot;  \* MERGEFORMAT ">
      <w:r w:rsidR="0026372E">
        <w:rPr>
          <w:noProof/>
        </w:rPr>
        <w:t>Grundlagen</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D9183C">
    <w:pPr>
      <w:pStyle w:val="Kopfzeile"/>
      <w:pBdr>
        <w:bottom w:val="single" w:sz="8" w:space="1" w:color="auto"/>
      </w:pBdr>
    </w:pPr>
    <w:fldSimple w:instr=" STYLEREF  &quot;Überschrift 1&quot; \n  \* MERGEFORMAT ">
      <w:r w:rsidR="0026372E">
        <w:rPr>
          <w:noProof/>
        </w:rPr>
        <w:t>2</w:t>
      </w:r>
    </w:fldSimple>
    <w:r>
      <w:t xml:space="preserve"> </w:t>
    </w:r>
    <w:fldSimple w:instr=" STYLEREF  &quot;Überschrift 1&quot;  \* MERGEFORMAT ">
      <w:r w:rsidR="0026372E">
        <w:rPr>
          <w:noProof/>
        </w:rPr>
        <w:t>Grundlagen</w:t>
      </w:r>
    </w:fldSimple>
    <w:r>
      <w:ptab w:relativeTo="margin" w:alignment="center" w:leader="none"/>
    </w:r>
    <w:r>
      <w:ptab w:relativeTo="margin" w:alignment="right" w:leader="none"/>
    </w:r>
    <w:r>
      <w:fldChar w:fldCharType="begin"/>
    </w:r>
    <w:r>
      <w:instrText>PAGE   \* MERGEFORMAT</w:instrText>
    </w:r>
    <w:r>
      <w:fldChar w:fldCharType="separate"/>
    </w:r>
    <w:r w:rsidR="0026372E">
      <w:rPr>
        <w:noProof/>
      </w:rPr>
      <w:t>27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D9183C">
    <w:pPr>
      <w:pStyle w:val="Kopfzeile"/>
      <w:pBdr>
        <w:bottom w:val="single" w:sz="8" w:space="1" w:color="auto"/>
      </w:pBdr>
    </w:pPr>
    <w:fldSimple w:instr=" STYLEREF  &quot;Überschrift 1&quot;  \* MERGEFORMAT ">
      <w:r w:rsidR="001954A5">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1954A5">
      <w:rPr>
        <w:noProof/>
      </w:rPr>
      <w:t>37</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6A5AFA">
    <w:pPr>
      <w:pStyle w:val="Kopfzeile"/>
      <w:pBdr>
        <w:bottom w:val="single" w:sz="8" w:space="1" w:color="auto"/>
      </w:pBdr>
    </w:pPr>
    <w:r>
      <w:fldChar w:fldCharType="begin"/>
    </w:r>
    <w:r>
      <w:instrText>PAGE   \* MERGEFORMAT</w:instrText>
    </w:r>
    <w:r>
      <w:fldChar w:fldCharType="separate"/>
    </w:r>
    <w:r>
      <w:rPr>
        <w:noProof/>
      </w:rPr>
      <w:t>36</w:t>
    </w:r>
    <w:r>
      <w:fldChar w:fldCharType="end"/>
    </w:r>
    <w:r>
      <w:ptab w:relativeTo="margin" w:alignment="center" w:leader="none"/>
    </w:r>
    <w:r>
      <w:ptab w:relativeTo="margin" w:alignment="right" w:leader="none"/>
    </w:r>
    <w:fldSimple w:instr=" STYLEREF  &quot;Überschrift 1&quot; \n  \* MERGEFORMAT ">
      <w:r>
        <w:rPr>
          <w:noProof/>
        </w:rPr>
        <w:t>A</w:t>
      </w:r>
    </w:fldSimple>
    <w:r>
      <w:t xml:space="preserve"> </w:t>
    </w:r>
    <w:fldSimple w:instr=" STYLEREF  &quot;Überschrift 1&quot;  \* MERGEFORMAT ">
      <w:r>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CD" w:rsidRDefault="00AD0DCD" w:rsidP="00D9183C">
    <w:pPr>
      <w:pStyle w:val="Kopfzeile"/>
      <w:pBdr>
        <w:bottom w:val="single" w:sz="8" w:space="1" w:color="auto"/>
      </w:pBdr>
    </w:pPr>
    <w:fldSimple w:instr=" STYLEREF  &quot;Überschrift 1&quot; \n  \* MERGEFORMAT ">
      <w:r w:rsidR="001954A5">
        <w:rPr>
          <w:noProof/>
        </w:rPr>
        <w:t>A</w:t>
      </w:r>
    </w:fldSimple>
    <w:r>
      <w:t xml:space="preserve"> </w:t>
    </w:r>
    <w:fldSimple w:instr=" STYLEREF  &quot;Überschrift 1&quot;  \* MERGEFORMAT ">
      <w:r w:rsidR="001954A5">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1954A5">
      <w:rPr>
        <w:noProof/>
      </w:rPr>
      <w:t>39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5"/>
  </w:num>
  <w:num w:numId="2">
    <w:abstractNumId w:val="14"/>
  </w:num>
  <w:num w:numId="3">
    <w:abstractNumId w:val="12"/>
  </w:num>
  <w:num w:numId="4">
    <w:abstractNumId w:val="10"/>
  </w:num>
  <w:num w:numId="5">
    <w:abstractNumId w:val="13"/>
  </w:num>
  <w:num w:numId="6">
    <w:abstractNumId w:val="11"/>
  </w:num>
  <w:num w:numId="7">
    <w:abstractNumId w:val="16"/>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2726"/>
    <w:rsid w:val="00031485"/>
    <w:rsid w:val="0004338F"/>
    <w:rsid w:val="00052013"/>
    <w:rsid w:val="00053F13"/>
    <w:rsid w:val="000551F4"/>
    <w:rsid w:val="00061A3C"/>
    <w:rsid w:val="0006441B"/>
    <w:rsid w:val="000666D1"/>
    <w:rsid w:val="00070D4D"/>
    <w:rsid w:val="00076A0F"/>
    <w:rsid w:val="00080EA4"/>
    <w:rsid w:val="00085448"/>
    <w:rsid w:val="00090CBE"/>
    <w:rsid w:val="00091EA5"/>
    <w:rsid w:val="0009287E"/>
    <w:rsid w:val="000A2953"/>
    <w:rsid w:val="000A3CD5"/>
    <w:rsid w:val="000B53D3"/>
    <w:rsid w:val="000D3860"/>
    <w:rsid w:val="000E17B9"/>
    <w:rsid w:val="000E25D9"/>
    <w:rsid w:val="000E5F73"/>
    <w:rsid w:val="001046D8"/>
    <w:rsid w:val="0010664B"/>
    <w:rsid w:val="00113D3E"/>
    <w:rsid w:val="00117773"/>
    <w:rsid w:val="00120EA4"/>
    <w:rsid w:val="00126AFE"/>
    <w:rsid w:val="00127802"/>
    <w:rsid w:val="00140B0C"/>
    <w:rsid w:val="0016372F"/>
    <w:rsid w:val="001659A3"/>
    <w:rsid w:val="00175C31"/>
    <w:rsid w:val="0018317B"/>
    <w:rsid w:val="001954A5"/>
    <w:rsid w:val="001B065D"/>
    <w:rsid w:val="001B2F6A"/>
    <w:rsid w:val="001B39A2"/>
    <w:rsid w:val="001B7647"/>
    <w:rsid w:val="001D4EEF"/>
    <w:rsid w:val="001F3BD0"/>
    <w:rsid w:val="002026F3"/>
    <w:rsid w:val="0021559F"/>
    <w:rsid w:val="00216F27"/>
    <w:rsid w:val="00236E15"/>
    <w:rsid w:val="0024112F"/>
    <w:rsid w:val="00241892"/>
    <w:rsid w:val="00242802"/>
    <w:rsid w:val="00243EC6"/>
    <w:rsid w:val="00246BFF"/>
    <w:rsid w:val="00250E83"/>
    <w:rsid w:val="002635E1"/>
    <w:rsid w:val="0026372E"/>
    <w:rsid w:val="0026699B"/>
    <w:rsid w:val="00275B8D"/>
    <w:rsid w:val="00277DA8"/>
    <w:rsid w:val="00286E17"/>
    <w:rsid w:val="002952E8"/>
    <w:rsid w:val="002A194A"/>
    <w:rsid w:val="002A1D0E"/>
    <w:rsid w:val="002A1E75"/>
    <w:rsid w:val="002A2D79"/>
    <w:rsid w:val="002A3CF2"/>
    <w:rsid w:val="002C7B19"/>
    <w:rsid w:val="002D2302"/>
    <w:rsid w:val="002D2480"/>
    <w:rsid w:val="002D66F1"/>
    <w:rsid w:val="002D79CD"/>
    <w:rsid w:val="002F2CBB"/>
    <w:rsid w:val="002F7254"/>
    <w:rsid w:val="00321812"/>
    <w:rsid w:val="00327422"/>
    <w:rsid w:val="00330D99"/>
    <w:rsid w:val="003315C6"/>
    <w:rsid w:val="00335C0A"/>
    <w:rsid w:val="003414AF"/>
    <w:rsid w:val="00377A5B"/>
    <w:rsid w:val="00387FE8"/>
    <w:rsid w:val="003A1C0E"/>
    <w:rsid w:val="003C21F4"/>
    <w:rsid w:val="003F5D40"/>
    <w:rsid w:val="003F634D"/>
    <w:rsid w:val="00405DAD"/>
    <w:rsid w:val="00417B05"/>
    <w:rsid w:val="004218E9"/>
    <w:rsid w:val="0043607B"/>
    <w:rsid w:val="004639B1"/>
    <w:rsid w:val="00474E49"/>
    <w:rsid w:val="00475C0A"/>
    <w:rsid w:val="0048328F"/>
    <w:rsid w:val="00484749"/>
    <w:rsid w:val="00493B10"/>
    <w:rsid w:val="004A08DF"/>
    <w:rsid w:val="004B547F"/>
    <w:rsid w:val="004C3AE2"/>
    <w:rsid w:val="004C5B7E"/>
    <w:rsid w:val="004C645D"/>
    <w:rsid w:val="004E3DE3"/>
    <w:rsid w:val="004E43A0"/>
    <w:rsid w:val="004F155E"/>
    <w:rsid w:val="00510947"/>
    <w:rsid w:val="00513742"/>
    <w:rsid w:val="0051413F"/>
    <w:rsid w:val="00517A54"/>
    <w:rsid w:val="00521D04"/>
    <w:rsid w:val="0052253C"/>
    <w:rsid w:val="00532839"/>
    <w:rsid w:val="00546F5A"/>
    <w:rsid w:val="00554AB0"/>
    <w:rsid w:val="0056027C"/>
    <w:rsid w:val="0056567C"/>
    <w:rsid w:val="00567672"/>
    <w:rsid w:val="00574A2A"/>
    <w:rsid w:val="005833A5"/>
    <w:rsid w:val="005854BF"/>
    <w:rsid w:val="005874E1"/>
    <w:rsid w:val="0059262C"/>
    <w:rsid w:val="00595FC5"/>
    <w:rsid w:val="005A0B98"/>
    <w:rsid w:val="005A6595"/>
    <w:rsid w:val="005A6B2D"/>
    <w:rsid w:val="005B445F"/>
    <w:rsid w:val="005D504B"/>
    <w:rsid w:val="005D5716"/>
    <w:rsid w:val="005D7B47"/>
    <w:rsid w:val="005D7E69"/>
    <w:rsid w:val="005E0655"/>
    <w:rsid w:val="005E22D4"/>
    <w:rsid w:val="00606EF7"/>
    <w:rsid w:val="00613190"/>
    <w:rsid w:val="0062077E"/>
    <w:rsid w:val="00624AC5"/>
    <w:rsid w:val="0063054A"/>
    <w:rsid w:val="00630A70"/>
    <w:rsid w:val="00631CF5"/>
    <w:rsid w:val="00632559"/>
    <w:rsid w:val="00637975"/>
    <w:rsid w:val="006451EC"/>
    <w:rsid w:val="0066231F"/>
    <w:rsid w:val="00662CC9"/>
    <w:rsid w:val="006654B1"/>
    <w:rsid w:val="00667D08"/>
    <w:rsid w:val="00671AFD"/>
    <w:rsid w:val="00677DE0"/>
    <w:rsid w:val="0068372E"/>
    <w:rsid w:val="006A305F"/>
    <w:rsid w:val="006A5AFA"/>
    <w:rsid w:val="006D062E"/>
    <w:rsid w:val="006D1291"/>
    <w:rsid w:val="006D559E"/>
    <w:rsid w:val="006D6EC2"/>
    <w:rsid w:val="007003AD"/>
    <w:rsid w:val="007201A3"/>
    <w:rsid w:val="00723AA1"/>
    <w:rsid w:val="00730911"/>
    <w:rsid w:val="007338DE"/>
    <w:rsid w:val="00753EBF"/>
    <w:rsid w:val="007542BD"/>
    <w:rsid w:val="00760803"/>
    <w:rsid w:val="007732FD"/>
    <w:rsid w:val="00773FE5"/>
    <w:rsid w:val="00782D02"/>
    <w:rsid w:val="00785CB6"/>
    <w:rsid w:val="007864C5"/>
    <w:rsid w:val="007A0C02"/>
    <w:rsid w:val="007A2A7C"/>
    <w:rsid w:val="007C0715"/>
    <w:rsid w:val="007C7E0A"/>
    <w:rsid w:val="007E4AD7"/>
    <w:rsid w:val="007E677F"/>
    <w:rsid w:val="007F1655"/>
    <w:rsid w:val="007F6F10"/>
    <w:rsid w:val="0080258F"/>
    <w:rsid w:val="00807F1B"/>
    <w:rsid w:val="00814644"/>
    <w:rsid w:val="00824BC6"/>
    <w:rsid w:val="00835597"/>
    <w:rsid w:val="0084427C"/>
    <w:rsid w:val="0084504C"/>
    <w:rsid w:val="008554ED"/>
    <w:rsid w:val="0086498E"/>
    <w:rsid w:val="00886FEB"/>
    <w:rsid w:val="008963E9"/>
    <w:rsid w:val="008A0CB4"/>
    <w:rsid w:val="008A1D47"/>
    <w:rsid w:val="008A569A"/>
    <w:rsid w:val="008A68B6"/>
    <w:rsid w:val="008B3301"/>
    <w:rsid w:val="008C7913"/>
    <w:rsid w:val="008D397B"/>
    <w:rsid w:val="008D59ED"/>
    <w:rsid w:val="00926F92"/>
    <w:rsid w:val="00952696"/>
    <w:rsid w:val="00957428"/>
    <w:rsid w:val="00984574"/>
    <w:rsid w:val="0098683F"/>
    <w:rsid w:val="00992A1D"/>
    <w:rsid w:val="009937AF"/>
    <w:rsid w:val="00993D94"/>
    <w:rsid w:val="0099559E"/>
    <w:rsid w:val="00995A9F"/>
    <w:rsid w:val="009974A8"/>
    <w:rsid w:val="009A5470"/>
    <w:rsid w:val="009B1596"/>
    <w:rsid w:val="009B29CC"/>
    <w:rsid w:val="009C2427"/>
    <w:rsid w:val="009C4C71"/>
    <w:rsid w:val="009C4D22"/>
    <w:rsid w:val="009C6906"/>
    <w:rsid w:val="009C6BE2"/>
    <w:rsid w:val="009D353B"/>
    <w:rsid w:val="009D3E27"/>
    <w:rsid w:val="009D419B"/>
    <w:rsid w:val="009D45E0"/>
    <w:rsid w:val="009E1505"/>
    <w:rsid w:val="009E47DE"/>
    <w:rsid w:val="00A316AE"/>
    <w:rsid w:val="00A320A5"/>
    <w:rsid w:val="00A41364"/>
    <w:rsid w:val="00A60D3D"/>
    <w:rsid w:val="00A639AA"/>
    <w:rsid w:val="00A63B9C"/>
    <w:rsid w:val="00A71265"/>
    <w:rsid w:val="00A8068E"/>
    <w:rsid w:val="00A85508"/>
    <w:rsid w:val="00A87447"/>
    <w:rsid w:val="00A90023"/>
    <w:rsid w:val="00A93992"/>
    <w:rsid w:val="00AC244E"/>
    <w:rsid w:val="00AC3DA5"/>
    <w:rsid w:val="00AD0DCD"/>
    <w:rsid w:val="00AE428B"/>
    <w:rsid w:val="00AE7EE6"/>
    <w:rsid w:val="00AF1B02"/>
    <w:rsid w:val="00B74346"/>
    <w:rsid w:val="00BB15A8"/>
    <w:rsid w:val="00BB2F59"/>
    <w:rsid w:val="00BB5D73"/>
    <w:rsid w:val="00BC15C6"/>
    <w:rsid w:val="00BC36B6"/>
    <w:rsid w:val="00BE0476"/>
    <w:rsid w:val="00BF02A0"/>
    <w:rsid w:val="00BF0724"/>
    <w:rsid w:val="00BF6141"/>
    <w:rsid w:val="00C006E2"/>
    <w:rsid w:val="00C06C36"/>
    <w:rsid w:val="00C168E8"/>
    <w:rsid w:val="00C1783A"/>
    <w:rsid w:val="00C34055"/>
    <w:rsid w:val="00C35F78"/>
    <w:rsid w:val="00C3755F"/>
    <w:rsid w:val="00C43C7E"/>
    <w:rsid w:val="00C440A4"/>
    <w:rsid w:val="00C51E17"/>
    <w:rsid w:val="00C55E84"/>
    <w:rsid w:val="00C65B49"/>
    <w:rsid w:val="00C760B9"/>
    <w:rsid w:val="00C80F54"/>
    <w:rsid w:val="00C86605"/>
    <w:rsid w:val="00CA0F99"/>
    <w:rsid w:val="00CA5903"/>
    <w:rsid w:val="00CB2453"/>
    <w:rsid w:val="00CC03DD"/>
    <w:rsid w:val="00CD4B8A"/>
    <w:rsid w:val="00CE2622"/>
    <w:rsid w:val="00CE3F29"/>
    <w:rsid w:val="00CE73C3"/>
    <w:rsid w:val="00CF2ABD"/>
    <w:rsid w:val="00CF605C"/>
    <w:rsid w:val="00CF732E"/>
    <w:rsid w:val="00D13DE1"/>
    <w:rsid w:val="00D30838"/>
    <w:rsid w:val="00D37D76"/>
    <w:rsid w:val="00D44C2E"/>
    <w:rsid w:val="00D50687"/>
    <w:rsid w:val="00D56823"/>
    <w:rsid w:val="00D57E6A"/>
    <w:rsid w:val="00D75826"/>
    <w:rsid w:val="00D76F2C"/>
    <w:rsid w:val="00D9183C"/>
    <w:rsid w:val="00D93CE3"/>
    <w:rsid w:val="00D959A8"/>
    <w:rsid w:val="00D97C10"/>
    <w:rsid w:val="00DA61D6"/>
    <w:rsid w:val="00DC1F18"/>
    <w:rsid w:val="00DD4E8B"/>
    <w:rsid w:val="00DE2CB2"/>
    <w:rsid w:val="00DE5CC2"/>
    <w:rsid w:val="00DE6BDB"/>
    <w:rsid w:val="00E00328"/>
    <w:rsid w:val="00E145A6"/>
    <w:rsid w:val="00E205ED"/>
    <w:rsid w:val="00E32F93"/>
    <w:rsid w:val="00E44E42"/>
    <w:rsid w:val="00E54EDD"/>
    <w:rsid w:val="00E55B0F"/>
    <w:rsid w:val="00E57510"/>
    <w:rsid w:val="00E5777C"/>
    <w:rsid w:val="00E74445"/>
    <w:rsid w:val="00E77775"/>
    <w:rsid w:val="00EA2166"/>
    <w:rsid w:val="00EA2E23"/>
    <w:rsid w:val="00EB196F"/>
    <w:rsid w:val="00EC4BA7"/>
    <w:rsid w:val="00ED71B6"/>
    <w:rsid w:val="00EF6DB0"/>
    <w:rsid w:val="00F1366D"/>
    <w:rsid w:val="00F21BDE"/>
    <w:rsid w:val="00F43A99"/>
    <w:rsid w:val="00F44014"/>
    <w:rsid w:val="00F638E2"/>
    <w:rsid w:val="00F73076"/>
    <w:rsid w:val="00F91FFF"/>
    <w:rsid w:val="00FB082D"/>
    <w:rsid w:val="00FC399B"/>
    <w:rsid w:val="00FC7BF9"/>
    <w:rsid w:val="00FD381C"/>
    <w:rsid w:val="00FD6171"/>
    <w:rsid w:val="00FD68CF"/>
    <w:rsid w:val="00FE00BF"/>
    <w:rsid w:val="00FE777A"/>
    <w:rsid w:val="00FF1BC1"/>
    <w:rsid w:val="00FF2E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semiHidden/>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semiHidden/>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eader" Target="header9.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1B43961-4CB5-420B-938E-C5FCB32C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39</Pages>
  <Words>5667</Words>
  <Characters>35706</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137</cp:revision>
  <cp:lastPrinted>2012-08-03T12:50:00Z</cp:lastPrinted>
  <dcterms:created xsi:type="dcterms:W3CDTF">2017-04-04T15:54:00Z</dcterms:created>
  <dcterms:modified xsi:type="dcterms:W3CDTF">2017-05-31T17:59:00Z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6">
    <vt:lpwstr>True</vt:lpwstr>
  </property>
  <property fmtid="{D5CDD505-2E9C-101B-9397-08002B2CF9AE}" pid="4" name="CitaviDocumentProperty_0">
    <vt:lpwstr>12794010-d0df-48ae-ac9f-c229e29b2fb1</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3">
    <vt:lpwstr>0</vt:lpwstr>
  </property>
  <property fmtid="{D5CDD505-2E9C-101B-9397-08002B2CF9AE}" pid="12" name="CitaviDocumentProperty_8">
    <vt:lpwstr>C:\Users\Recep\Documents\Citavi 5\Projects\Verteilte Versionsverwaltung\Verteilte Versionsverwaltung.ctv5</vt:lpwstr>
  </property>
  <property fmtid="{D5CDD505-2E9C-101B-9397-08002B2CF9AE}" pid="13" name="CitaviDocumentProperty_1">
    <vt:lpwstr>5.5.0.1</vt:lpwstr>
  </property>
</Properties>
</file>